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75178D"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5C96606A" w14:textId="2C1A9CC3" w:rsidR="00580473"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687133" w:history="1">
            <w:r w:rsidR="00580473" w:rsidRPr="00F20F1D">
              <w:rPr>
                <w:rStyle w:val="Hyperlink"/>
                <w:noProof/>
              </w:rPr>
              <w:t>Table of Figures</w:t>
            </w:r>
            <w:r w:rsidR="00580473">
              <w:rPr>
                <w:noProof/>
                <w:webHidden/>
              </w:rPr>
              <w:tab/>
            </w:r>
            <w:r w:rsidR="00580473">
              <w:rPr>
                <w:noProof/>
                <w:webHidden/>
              </w:rPr>
              <w:fldChar w:fldCharType="begin"/>
            </w:r>
            <w:r w:rsidR="00580473">
              <w:rPr>
                <w:noProof/>
                <w:webHidden/>
              </w:rPr>
              <w:instrText xml:space="preserve"> PAGEREF _Toc523687133 \h </w:instrText>
            </w:r>
            <w:r w:rsidR="00580473">
              <w:rPr>
                <w:noProof/>
                <w:webHidden/>
              </w:rPr>
            </w:r>
            <w:r w:rsidR="00580473">
              <w:rPr>
                <w:noProof/>
                <w:webHidden/>
              </w:rPr>
              <w:fldChar w:fldCharType="separate"/>
            </w:r>
            <w:r w:rsidR="00580473">
              <w:rPr>
                <w:noProof/>
                <w:webHidden/>
              </w:rPr>
              <w:t>3</w:t>
            </w:r>
            <w:r w:rsidR="00580473">
              <w:rPr>
                <w:noProof/>
                <w:webHidden/>
              </w:rPr>
              <w:fldChar w:fldCharType="end"/>
            </w:r>
          </w:hyperlink>
        </w:p>
        <w:p w14:paraId="0FFDA68A" w14:textId="11BE58FF" w:rsidR="00580473" w:rsidRDefault="0075178D">
          <w:pPr>
            <w:pStyle w:val="TOC1"/>
            <w:tabs>
              <w:tab w:val="right" w:leader="dot" w:pos="9350"/>
            </w:tabs>
            <w:rPr>
              <w:noProof/>
              <w:kern w:val="0"/>
              <w:sz w:val="22"/>
              <w:szCs w:val="22"/>
              <w:lang w:val="en-AU" w:eastAsia="en-AU"/>
            </w:rPr>
          </w:pPr>
          <w:hyperlink w:anchor="_Toc523687134" w:history="1">
            <w:r w:rsidR="00580473" w:rsidRPr="00F20F1D">
              <w:rPr>
                <w:rStyle w:val="Hyperlink"/>
                <w:noProof/>
              </w:rPr>
              <w:t>Abstract</w:t>
            </w:r>
            <w:r w:rsidR="00580473">
              <w:rPr>
                <w:noProof/>
                <w:webHidden/>
              </w:rPr>
              <w:tab/>
            </w:r>
            <w:r w:rsidR="00580473">
              <w:rPr>
                <w:noProof/>
                <w:webHidden/>
              </w:rPr>
              <w:fldChar w:fldCharType="begin"/>
            </w:r>
            <w:r w:rsidR="00580473">
              <w:rPr>
                <w:noProof/>
                <w:webHidden/>
              </w:rPr>
              <w:instrText xml:space="preserve"> PAGEREF _Toc523687134 \h </w:instrText>
            </w:r>
            <w:r w:rsidR="00580473">
              <w:rPr>
                <w:noProof/>
                <w:webHidden/>
              </w:rPr>
            </w:r>
            <w:r w:rsidR="00580473">
              <w:rPr>
                <w:noProof/>
                <w:webHidden/>
              </w:rPr>
              <w:fldChar w:fldCharType="separate"/>
            </w:r>
            <w:r w:rsidR="00580473">
              <w:rPr>
                <w:noProof/>
                <w:webHidden/>
              </w:rPr>
              <w:t>4</w:t>
            </w:r>
            <w:r w:rsidR="00580473">
              <w:rPr>
                <w:noProof/>
                <w:webHidden/>
              </w:rPr>
              <w:fldChar w:fldCharType="end"/>
            </w:r>
          </w:hyperlink>
        </w:p>
        <w:p w14:paraId="10EAC26B" w14:textId="63B357C9" w:rsidR="00580473" w:rsidRDefault="0075178D">
          <w:pPr>
            <w:pStyle w:val="TOC1"/>
            <w:tabs>
              <w:tab w:val="right" w:leader="dot" w:pos="9350"/>
            </w:tabs>
            <w:rPr>
              <w:noProof/>
              <w:kern w:val="0"/>
              <w:sz w:val="22"/>
              <w:szCs w:val="22"/>
              <w:lang w:val="en-AU" w:eastAsia="en-AU"/>
            </w:rPr>
          </w:pPr>
          <w:hyperlink w:anchor="_Toc523687135" w:history="1">
            <w:r w:rsidR="00580473" w:rsidRPr="00F20F1D">
              <w:rPr>
                <w:rStyle w:val="Hyperlink"/>
                <w:noProof/>
              </w:rPr>
              <w:t>ARM7TDMI Core Diagram</w:t>
            </w:r>
            <w:r w:rsidR="00580473">
              <w:rPr>
                <w:noProof/>
                <w:webHidden/>
              </w:rPr>
              <w:tab/>
            </w:r>
            <w:r w:rsidR="00580473">
              <w:rPr>
                <w:noProof/>
                <w:webHidden/>
              </w:rPr>
              <w:fldChar w:fldCharType="begin"/>
            </w:r>
            <w:r w:rsidR="00580473">
              <w:rPr>
                <w:noProof/>
                <w:webHidden/>
              </w:rPr>
              <w:instrText xml:space="preserve"> PAGEREF _Toc523687135 \h </w:instrText>
            </w:r>
            <w:r w:rsidR="00580473">
              <w:rPr>
                <w:noProof/>
                <w:webHidden/>
              </w:rPr>
            </w:r>
            <w:r w:rsidR="00580473">
              <w:rPr>
                <w:noProof/>
                <w:webHidden/>
              </w:rPr>
              <w:fldChar w:fldCharType="separate"/>
            </w:r>
            <w:r w:rsidR="00580473">
              <w:rPr>
                <w:noProof/>
                <w:webHidden/>
              </w:rPr>
              <w:t>5</w:t>
            </w:r>
            <w:r w:rsidR="00580473">
              <w:rPr>
                <w:noProof/>
                <w:webHidden/>
              </w:rPr>
              <w:fldChar w:fldCharType="end"/>
            </w:r>
          </w:hyperlink>
        </w:p>
        <w:p w14:paraId="193144E3" w14:textId="7EB722DB" w:rsidR="00580473" w:rsidRDefault="0075178D">
          <w:pPr>
            <w:pStyle w:val="TOC1"/>
            <w:tabs>
              <w:tab w:val="right" w:leader="dot" w:pos="9350"/>
            </w:tabs>
            <w:rPr>
              <w:noProof/>
              <w:kern w:val="0"/>
              <w:sz w:val="22"/>
              <w:szCs w:val="22"/>
              <w:lang w:val="en-AU" w:eastAsia="en-AU"/>
            </w:rPr>
          </w:pPr>
          <w:hyperlink w:anchor="_Toc523687136" w:history="1">
            <w:r w:rsidR="00580473" w:rsidRPr="00F20F1D">
              <w:rPr>
                <w:rStyle w:val="Hyperlink"/>
                <w:noProof/>
              </w:rPr>
              <w:t>The ARM Instruction Set Architecture</w:t>
            </w:r>
            <w:r w:rsidR="00580473">
              <w:rPr>
                <w:noProof/>
                <w:webHidden/>
              </w:rPr>
              <w:tab/>
            </w:r>
            <w:r w:rsidR="00580473">
              <w:rPr>
                <w:noProof/>
                <w:webHidden/>
              </w:rPr>
              <w:fldChar w:fldCharType="begin"/>
            </w:r>
            <w:r w:rsidR="00580473">
              <w:rPr>
                <w:noProof/>
                <w:webHidden/>
              </w:rPr>
              <w:instrText xml:space="preserve"> PAGEREF _Toc523687136 \h </w:instrText>
            </w:r>
            <w:r w:rsidR="00580473">
              <w:rPr>
                <w:noProof/>
                <w:webHidden/>
              </w:rPr>
            </w:r>
            <w:r w:rsidR="00580473">
              <w:rPr>
                <w:noProof/>
                <w:webHidden/>
              </w:rPr>
              <w:fldChar w:fldCharType="separate"/>
            </w:r>
            <w:r w:rsidR="00580473">
              <w:rPr>
                <w:noProof/>
                <w:webHidden/>
              </w:rPr>
              <w:t>6</w:t>
            </w:r>
            <w:r w:rsidR="00580473">
              <w:rPr>
                <w:noProof/>
                <w:webHidden/>
              </w:rPr>
              <w:fldChar w:fldCharType="end"/>
            </w:r>
          </w:hyperlink>
        </w:p>
        <w:p w14:paraId="122C6CEB" w14:textId="4686C5B4" w:rsidR="00580473" w:rsidRDefault="0075178D">
          <w:pPr>
            <w:pStyle w:val="TOC1"/>
            <w:tabs>
              <w:tab w:val="right" w:leader="dot" w:pos="9350"/>
            </w:tabs>
            <w:rPr>
              <w:noProof/>
              <w:kern w:val="0"/>
              <w:sz w:val="22"/>
              <w:szCs w:val="22"/>
              <w:lang w:val="en-AU" w:eastAsia="en-AU"/>
            </w:rPr>
          </w:pPr>
          <w:hyperlink w:anchor="_Toc523687137" w:history="1">
            <w:r w:rsidR="00580473" w:rsidRPr="00F20F1D">
              <w:rPr>
                <w:rStyle w:val="Hyperlink"/>
                <w:noProof/>
              </w:rPr>
              <w:t>Conditional Execution</w:t>
            </w:r>
            <w:r w:rsidR="00580473">
              <w:rPr>
                <w:noProof/>
                <w:webHidden/>
              </w:rPr>
              <w:tab/>
            </w:r>
            <w:r w:rsidR="00580473">
              <w:rPr>
                <w:noProof/>
                <w:webHidden/>
              </w:rPr>
              <w:fldChar w:fldCharType="begin"/>
            </w:r>
            <w:r w:rsidR="00580473">
              <w:rPr>
                <w:noProof/>
                <w:webHidden/>
              </w:rPr>
              <w:instrText xml:space="preserve"> PAGEREF _Toc523687137 \h </w:instrText>
            </w:r>
            <w:r w:rsidR="00580473">
              <w:rPr>
                <w:noProof/>
                <w:webHidden/>
              </w:rPr>
            </w:r>
            <w:r w:rsidR="00580473">
              <w:rPr>
                <w:noProof/>
                <w:webHidden/>
              </w:rPr>
              <w:fldChar w:fldCharType="separate"/>
            </w:r>
            <w:r w:rsidR="00580473">
              <w:rPr>
                <w:noProof/>
                <w:webHidden/>
              </w:rPr>
              <w:t>7</w:t>
            </w:r>
            <w:r w:rsidR="00580473">
              <w:rPr>
                <w:noProof/>
                <w:webHidden/>
              </w:rPr>
              <w:fldChar w:fldCharType="end"/>
            </w:r>
          </w:hyperlink>
        </w:p>
        <w:p w14:paraId="4D5B2C8A" w14:textId="744259C2" w:rsidR="00580473" w:rsidRDefault="0075178D">
          <w:pPr>
            <w:pStyle w:val="TOC2"/>
            <w:tabs>
              <w:tab w:val="right" w:leader="dot" w:pos="9350"/>
            </w:tabs>
            <w:rPr>
              <w:noProof/>
              <w:kern w:val="0"/>
              <w:sz w:val="22"/>
              <w:szCs w:val="22"/>
              <w:lang w:val="en-AU" w:eastAsia="en-AU"/>
            </w:rPr>
          </w:pPr>
          <w:hyperlink w:anchor="_Toc523687138" w:history="1">
            <w:r w:rsidR="00580473" w:rsidRPr="00F20F1D">
              <w:rPr>
                <w:rStyle w:val="Hyperlink"/>
                <w:noProof/>
              </w:rPr>
              <w:t>Status Flags and Condition Codes</w:t>
            </w:r>
            <w:r w:rsidR="00580473">
              <w:rPr>
                <w:noProof/>
                <w:webHidden/>
              </w:rPr>
              <w:tab/>
            </w:r>
            <w:r w:rsidR="00580473">
              <w:rPr>
                <w:noProof/>
                <w:webHidden/>
              </w:rPr>
              <w:fldChar w:fldCharType="begin"/>
            </w:r>
            <w:r w:rsidR="00580473">
              <w:rPr>
                <w:noProof/>
                <w:webHidden/>
              </w:rPr>
              <w:instrText xml:space="preserve"> PAGEREF _Toc523687138 \h </w:instrText>
            </w:r>
            <w:r w:rsidR="00580473">
              <w:rPr>
                <w:noProof/>
                <w:webHidden/>
              </w:rPr>
            </w:r>
            <w:r w:rsidR="00580473">
              <w:rPr>
                <w:noProof/>
                <w:webHidden/>
              </w:rPr>
              <w:fldChar w:fldCharType="separate"/>
            </w:r>
            <w:r w:rsidR="00580473">
              <w:rPr>
                <w:noProof/>
                <w:webHidden/>
              </w:rPr>
              <w:t>8</w:t>
            </w:r>
            <w:r w:rsidR="00580473">
              <w:rPr>
                <w:noProof/>
                <w:webHidden/>
              </w:rPr>
              <w:fldChar w:fldCharType="end"/>
            </w:r>
          </w:hyperlink>
        </w:p>
        <w:p w14:paraId="3DC89AAD" w14:textId="22C33843" w:rsidR="00580473" w:rsidRDefault="0075178D">
          <w:pPr>
            <w:pStyle w:val="TOC1"/>
            <w:tabs>
              <w:tab w:val="right" w:leader="dot" w:pos="9350"/>
            </w:tabs>
            <w:rPr>
              <w:noProof/>
              <w:kern w:val="0"/>
              <w:sz w:val="22"/>
              <w:szCs w:val="22"/>
              <w:lang w:val="en-AU" w:eastAsia="en-AU"/>
            </w:rPr>
          </w:pPr>
          <w:hyperlink w:anchor="_Toc523687139" w:history="1">
            <w:r w:rsidR="00580473" w:rsidRPr="00F20F1D">
              <w:rPr>
                <w:rStyle w:val="Hyperlink"/>
                <w:noProof/>
              </w:rPr>
              <w:t>The Thumb Instruction Set</w:t>
            </w:r>
            <w:r w:rsidR="00580473">
              <w:rPr>
                <w:noProof/>
                <w:webHidden/>
              </w:rPr>
              <w:tab/>
            </w:r>
            <w:r w:rsidR="00580473">
              <w:rPr>
                <w:noProof/>
                <w:webHidden/>
              </w:rPr>
              <w:fldChar w:fldCharType="begin"/>
            </w:r>
            <w:r w:rsidR="00580473">
              <w:rPr>
                <w:noProof/>
                <w:webHidden/>
              </w:rPr>
              <w:instrText xml:space="preserve"> PAGEREF _Toc523687139 \h </w:instrText>
            </w:r>
            <w:r w:rsidR="00580473">
              <w:rPr>
                <w:noProof/>
                <w:webHidden/>
              </w:rPr>
            </w:r>
            <w:r w:rsidR="00580473">
              <w:rPr>
                <w:noProof/>
                <w:webHidden/>
              </w:rPr>
              <w:fldChar w:fldCharType="separate"/>
            </w:r>
            <w:r w:rsidR="00580473">
              <w:rPr>
                <w:noProof/>
                <w:webHidden/>
              </w:rPr>
              <w:t>9</w:t>
            </w:r>
            <w:r w:rsidR="00580473">
              <w:rPr>
                <w:noProof/>
                <w:webHidden/>
              </w:rPr>
              <w:fldChar w:fldCharType="end"/>
            </w:r>
          </w:hyperlink>
        </w:p>
        <w:p w14:paraId="53E2B1F1" w14:textId="3F9AA220" w:rsidR="00580473" w:rsidRDefault="0075178D">
          <w:pPr>
            <w:pStyle w:val="TOC2"/>
            <w:tabs>
              <w:tab w:val="right" w:leader="dot" w:pos="9350"/>
            </w:tabs>
            <w:rPr>
              <w:noProof/>
              <w:kern w:val="0"/>
              <w:sz w:val="22"/>
              <w:szCs w:val="22"/>
              <w:lang w:val="en-AU" w:eastAsia="en-AU"/>
            </w:rPr>
          </w:pPr>
          <w:hyperlink w:anchor="_Toc523687140" w:history="1">
            <w:r w:rsidR="00580473" w:rsidRPr="00F20F1D">
              <w:rPr>
                <w:rStyle w:val="Hyperlink"/>
                <w:noProof/>
              </w:rPr>
              <w:t>Design of Thumb</w:t>
            </w:r>
            <w:r w:rsidR="00580473">
              <w:rPr>
                <w:noProof/>
                <w:webHidden/>
              </w:rPr>
              <w:tab/>
            </w:r>
            <w:r w:rsidR="00580473">
              <w:rPr>
                <w:noProof/>
                <w:webHidden/>
              </w:rPr>
              <w:fldChar w:fldCharType="begin"/>
            </w:r>
            <w:r w:rsidR="00580473">
              <w:rPr>
                <w:noProof/>
                <w:webHidden/>
              </w:rPr>
              <w:instrText xml:space="preserve"> PAGEREF _Toc523687140 \h </w:instrText>
            </w:r>
            <w:r w:rsidR="00580473">
              <w:rPr>
                <w:noProof/>
                <w:webHidden/>
              </w:rPr>
            </w:r>
            <w:r w:rsidR="00580473">
              <w:rPr>
                <w:noProof/>
                <w:webHidden/>
              </w:rPr>
              <w:fldChar w:fldCharType="separate"/>
            </w:r>
            <w:r w:rsidR="00580473">
              <w:rPr>
                <w:noProof/>
                <w:webHidden/>
              </w:rPr>
              <w:t>10</w:t>
            </w:r>
            <w:r w:rsidR="00580473">
              <w:rPr>
                <w:noProof/>
                <w:webHidden/>
              </w:rPr>
              <w:fldChar w:fldCharType="end"/>
            </w:r>
          </w:hyperlink>
        </w:p>
        <w:p w14:paraId="3AD15540" w14:textId="249789A1" w:rsidR="00580473" w:rsidRDefault="0075178D">
          <w:pPr>
            <w:pStyle w:val="TOC2"/>
            <w:tabs>
              <w:tab w:val="right" w:leader="dot" w:pos="9350"/>
            </w:tabs>
            <w:rPr>
              <w:noProof/>
              <w:kern w:val="0"/>
              <w:sz w:val="22"/>
              <w:szCs w:val="22"/>
              <w:lang w:val="en-AU" w:eastAsia="en-AU"/>
            </w:rPr>
          </w:pPr>
          <w:hyperlink w:anchor="_Toc523687141" w:history="1">
            <w:r w:rsidR="00580473" w:rsidRPr="00F20F1D">
              <w:rPr>
                <w:rStyle w:val="Hyperlink"/>
                <w:noProof/>
              </w:rPr>
              <w:t>Why do we use thumb?</w:t>
            </w:r>
            <w:r w:rsidR="00580473">
              <w:rPr>
                <w:noProof/>
                <w:webHidden/>
              </w:rPr>
              <w:tab/>
            </w:r>
            <w:r w:rsidR="00580473">
              <w:rPr>
                <w:noProof/>
                <w:webHidden/>
              </w:rPr>
              <w:fldChar w:fldCharType="begin"/>
            </w:r>
            <w:r w:rsidR="00580473">
              <w:rPr>
                <w:noProof/>
                <w:webHidden/>
              </w:rPr>
              <w:instrText xml:space="preserve"> PAGEREF _Toc523687141 \h </w:instrText>
            </w:r>
            <w:r w:rsidR="00580473">
              <w:rPr>
                <w:noProof/>
                <w:webHidden/>
              </w:rPr>
            </w:r>
            <w:r w:rsidR="00580473">
              <w:rPr>
                <w:noProof/>
                <w:webHidden/>
              </w:rPr>
              <w:fldChar w:fldCharType="separate"/>
            </w:r>
            <w:r w:rsidR="00580473">
              <w:rPr>
                <w:noProof/>
                <w:webHidden/>
              </w:rPr>
              <w:t>10</w:t>
            </w:r>
            <w:r w:rsidR="00580473">
              <w:rPr>
                <w:noProof/>
                <w:webHidden/>
              </w:rPr>
              <w:fldChar w:fldCharType="end"/>
            </w:r>
          </w:hyperlink>
        </w:p>
        <w:p w14:paraId="0BC044E8" w14:textId="53A19ECC" w:rsidR="00580473" w:rsidRDefault="0075178D">
          <w:pPr>
            <w:pStyle w:val="TOC1"/>
            <w:tabs>
              <w:tab w:val="right" w:leader="dot" w:pos="9350"/>
            </w:tabs>
            <w:rPr>
              <w:noProof/>
              <w:kern w:val="0"/>
              <w:sz w:val="22"/>
              <w:szCs w:val="22"/>
              <w:lang w:val="en-AU" w:eastAsia="en-AU"/>
            </w:rPr>
          </w:pPr>
          <w:hyperlink w:anchor="_Toc523687142" w:history="1">
            <w:r w:rsidR="00580473" w:rsidRPr="00F20F1D">
              <w:rPr>
                <w:rStyle w:val="Hyperlink"/>
                <w:noProof/>
              </w:rPr>
              <w:t>Arithmetic and the ARM7TDMI</w:t>
            </w:r>
            <w:r w:rsidR="00580473">
              <w:rPr>
                <w:noProof/>
                <w:webHidden/>
              </w:rPr>
              <w:tab/>
            </w:r>
            <w:r w:rsidR="00580473">
              <w:rPr>
                <w:noProof/>
                <w:webHidden/>
              </w:rPr>
              <w:fldChar w:fldCharType="begin"/>
            </w:r>
            <w:r w:rsidR="00580473">
              <w:rPr>
                <w:noProof/>
                <w:webHidden/>
              </w:rPr>
              <w:instrText xml:space="preserve"> PAGEREF _Toc523687142 \h </w:instrText>
            </w:r>
            <w:r w:rsidR="00580473">
              <w:rPr>
                <w:noProof/>
                <w:webHidden/>
              </w:rPr>
            </w:r>
            <w:r w:rsidR="00580473">
              <w:rPr>
                <w:noProof/>
                <w:webHidden/>
              </w:rPr>
              <w:fldChar w:fldCharType="separate"/>
            </w:r>
            <w:r w:rsidR="00580473">
              <w:rPr>
                <w:noProof/>
                <w:webHidden/>
              </w:rPr>
              <w:t>12</w:t>
            </w:r>
            <w:r w:rsidR="00580473">
              <w:rPr>
                <w:noProof/>
                <w:webHidden/>
              </w:rPr>
              <w:fldChar w:fldCharType="end"/>
            </w:r>
          </w:hyperlink>
        </w:p>
        <w:p w14:paraId="6A2024C9" w14:textId="652BE5AB" w:rsidR="00580473" w:rsidRDefault="0075178D">
          <w:pPr>
            <w:pStyle w:val="TOC1"/>
            <w:tabs>
              <w:tab w:val="right" w:leader="dot" w:pos="9350"/>
            </w:tabs>
            <w:rPr>
              <w:noProof/>
              <w:kern w:val="0"/>
              <w:sz w:val="22"/>
              <w:szCs w:val="22"/>
              <w:lang w:val="en-AU" w:eastAsia="en-AU"/>
            </w:rPr>
          </w:pPr>
          <w:hyperlink w:anchor="_Toc523687143" w:history="1">
            <w:r w:rsidR="00580473" w:rsidRPr="00F20F1D">
              <w:rPr>
                <w:rStyle w:val="Hyperlink"/>
                <w:noProof/>
              </w:rPr>
              <w:t>Registers in the ARM7TDMI</w:t>
            </w:r>
            <w:r w:rsidR="00580473">
              <w:rPr>
                <w:noProof/>
                <w:webHidden/>
              </w:rPr>
              <w:tab/>
            </w:r>
            <w:r w:rsidR="00580473">
              <w:rPr>
                <w:noProof/>
                <w:webHidden/>
              </w:rPr>
              <w:fldChar w:fldCharType="begin"/>
            </w:r>
            <w:r w:rsidR="00580473">
              <w:rPr>
                <w:noProof/>
                <w:webHidden/>
              </w:rPr>
              <w:instrText xml:space="preserve"> PAGEREF _Toc523687143 \h </w:instrText>
            </w:r>
            <w:r w:rsidR="00580473">
              <w:rPr>
                <w:noProof/>
                <w:webHidden/>
              </w:rPr>
            </w:r>
            <w:r w:rsidR="00580473">
              <w:rPr>
                <w:noProof/>
                <w:webHidden/>
              </w:rPr>
              <w:fldChar w:fldCharType="separate"/>
            </w:r>
            <w:r w:rsidR="00580473">
              <w:rPr>
                <w:noProof/>
                <w:webHidden/>
              </w:rPr>
              <w:t>13</w:t>
            </w:r>
            <w:r w:rsidR="00580473">
              <w:rPr>
                <w:noProof/>
                <w:webHidden/>
              </w:rPr>
              <w:fldChar w:fldCharType="end"/>
            </w:r>
          </w:hyperlink>
        </w:p>
        <w:p w14:paraId="6E302F2C" w14:textId="4B172152" w:rsidR="00580473" w:rsidRDefault="0075178D">
          <w:pPr>
            <w:pStyle w:val="TOC1"/>
            <w:tabs>
              <w:tab w:val="right" w:leader="dot" w:pos="9350"/>
            </w:tabs>
            <w:rPr>
              <w:noProof/>
              <w:kern w:val="0"/>
              <w:sz w:val="22"/>
              <w:szCs w:val="22"/>
              <w:lang w:val="en-AU" w:eastAsia="en-AU"/>
            </w:rPr>
          </w:pPr>
          <w:hyperlink w:anchor="_Toc523687144" w:history="1">
            <w:r w:rsidR="00580473" w:rsidRPr="00F20F1D">
              <w:rPr>
                <w:rStyle w:val="Hyperlink"/>
                <w:noProof/>
              </w:rPr>
              <w:t>Cache and the ARM7TDMI</w:t>
            </w:r>
            <w:r w:rsidR="00580473">
              <w:rPr>
                <w:noProof/>
                <w:webHidden/>
              </w:rPr>
              <w:tab/>
            </w:r>
            <w:r w:rsidR="00580473">
              <w:rPr>
                <w:noProof/>
                <w:webHidden/>
              </w:rPr>
              <w:fldChar w:fldCharType="begin"/>
            </w:r>
            <w:r w:rsidR="00580473">
              <w:rPr>
                <w:noProof/>
                <w:webHidden/>
              </w:rPr>
              <w:instrText xml:space="preserve"> PAGEREF _Toc523687144 \h </w:instrText>
            </w:r>
            <w:r w:rsidR="00580473">
              <w:rPr>
                <w:noProof/>
                <w:webHidden/>
              </w:rPr>
            </w:r>
            <w:r w:rsidR="00580473">
              <w:rPr>
                <w:noProof/>
                <w:webHidden/>
              </w:rPr>
              <w:fldChar w:fldCharType="separate"/>
            </w:r>
            <w:r w:rsidR="00580473">
              <w:rPr>
                <w:noProof/>
                <w:webHidden/>
              </w:rPr>
              <w:t>14</w:t>
            </w:r>
            <w:r w:rsidR="00580473">
              <w:rPr>
                <w:noProof/>
                <w:webHidden/>
              </w:rPr>
              <w:fldChar w:fldCharType="end"/>
            </w:r>
          </w:hyperlink>
        </w:p>
        <w:p w14:paraId="498EAA5D" w14:textId="402B70D8" w:rsidR="00580473" w:rsidRDefault="0075178D">
          <w:pPr>
            <w:pStyle w:val="TOC2"/>
            <w:tabs>
              <w:tab w:val="right" w:leader="dot" w:pos="9350"/>
            </w:tabs>
            <w:rPr>
              <w:noProof/>
              <w:kern w:val="0"/>
              <w:sz w:val="22"/>
              <w:szCs w:val="22"/>
              <w:lang w:val="en-AU" w:eastAsia="en-AU"/>
            </w:rPr>
          </w:pPr>
          <w:hyperlink w:anchor="_Toc523687145" w:history="1">
            <w:r w:rsidR="00580473" w:rsidRPr="00F20F1D">
              <w:rPr>
                <w:rStyle w:val="Hyperlink"/>
                <w:noProof/>
              </w:rPr>
              <w:t>Memory Spaces in the ARM7TDMI</w:t>
            </w:r>
            <w:r w:rsidR="00580473">
              <w:rPr>
                <w:noProof/>
                <w:webHidden/>
              </w:rPr>
              <w:tab/>
            </w:r>
            <w:r w:rsidR="00580473">
              <w:rPr>
                <w:noProof/>
                <w:webHidden/>
              </w:rPr>
              <w:fldChar w:fldCharType="begin"/>
            </w:r>
            <w:r w:rsidR="00580473">
              <w:rPr>
                <w:noProof/>
                <w:webHidden/>
              </w:rPr>
              <w:instrText xml:space="preserve"> PAGEREF _Toc523687145 \h </w:instrText>
            </w:r>
            <w:r w:rsidR="00580473">
              <w:rPr>
                <w:noProof/>
                <w:webHidden/>
              </w:rPr>
            </w:r>
            <w:r w:rsidR="00580473">
              <w:rPr>
                <w:noProof/>
                <w:webHidden/>
              </w:rPr>
              <w:fldChar w:fldCharType="separate"/>
            </w:r>
            <w:r w:rsidR="00580473">
              <w:rPr>
                <w:noProof/>
                <w:webHidden/>
              </w:rPr>
              <w:t>15</w:t>
            </w:r>
            <w:r w:rsidR="00580473">
              <w:rPr>
                <w:noProof/>
                <w:webHidden/>
              </w:rPr>
              <w:fldChar w:fldCharType="end"/>
            </w:r>
          </w:hyperlink>
        </w:p>
        <w:p w14:paraId="2BDB7865" w14:textId="5BCE01A0" w:rsidR="006C0D90" w:rsidRDefault="006C0D90">
          <w:r>
            <w:rPr>
              <w:b/>
              <w:bCs/>
              <w:noProof/>
            </w:rPr>
            <w:fldChar w:fldCharType="end"/>
          </w:r>
        </w:p>
      </w:sdtContent>
    </w:sdt>
    <w:p w14:paraId="59AA1A69" w14:textId="5952C58D" w:rsidR="006C0D90" w:rsidRDefault="006C0D90" w:rsidP="006C7CB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687133"/>
      <w:r>
        <w:lastRenderedPageBreak/>
        <w:t>Table of Figures</w:t>
      </w:r>
      <w:bookmarkEnd w:id="0"/>
    </w:p>
    <w:p w14:paraId="193F1243" w14:textId="00BAA31A" w:rsidR="00580473"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687146" w:history="1">
        <w:r w:rsidR="00580473" w:rsidRPr="00623373">
          <w:rPr>
            <w:rStyle w:val="Hyperlink"/>
            <w:noProof/>
          </w:rPr>
          <w:t>Figure 1: The ARM7DMI Core Diagram (ATMEL, 2004)</w:t>
        </w:r>
        <w:r w:rsidR="00580473">
          <w:rPr>
            <w:noProof/>
            <w:webHidden/>
          </w:rPr>
          <w:tab/>
        </w:r>
        <w:r w:rsidR="00580473">
          <w:rPr>
            <w:noProof/>
            <w:webHidden/>
          </w:rPr>
          <w:fldChar w:fldCharType="begin"/>
        </w:r>
        <w:r w:rsidR="00580473">
          <w:rPr>
            <w:noProof/>
            <w:webHidden/>
          </w:rPr>
          <w:instrText xml:space="preserve"> PAGEREF _Toc523687146 \h </w:instrText>
        </w:r>
        <w:r w:rsidR="00580473">
          <w:rPr>
            <w:noProof/>
            <w:webHidden/>
          </w:rPr>
        </w:r>
        <w:r w:rsidR="00580473">
          <w:rPr>
            <w:noProof/>
            <w:webHidden/>
          </w:rPr>
          <w:fldChar w:fldCharType="separate"/>
        </w:r>
        <w:r w:rsidR="00580473">
          <w:rPr>
            <w:noProof/>
            <w:webHidden/>
          </w:rPr>
          <w:t>5</w:t>
        </w:r>
        <w:r w:rsidR="00580473">
          <w:rPr>
            <w:noProof/>
            <w:webHidden/>
          </w:rPr>
          <w:fldChar w:fldCharType="end"/>
        </w:r>
      </w:hyperlink>
    </w:p>
    <w:p w14:paraId="23AC53BB" w14:textId="5FDEAEB1" w:rsidR="00580473" w:rsidRDefault="0075178D">
      <w:pPr>
        <w:pStyle w:val="TableofFigures"/>
        <w:tabs>
          <w:tab w:val="right" w:leader="dot" w:pos="9350"/>
        </w:tabs>
        <w:rPr>
          <w:noProof/>
          <w:kern w:val="0"/>
          <w:sz w:val="22"/>
          <w:szCs w:val="22"/>
          <w:lang w:val="en-AU" w:eastAsia="en-AU"/>
        </w:rPr>
      </w:pPr>
      <w:hyperlink r:id="rId10" w:anchor="_Toc523687147" w:history="1">
        <w:r w:rsidR="00580473" w:rsidRPr="00623373">
          <w:rPr>
            <w:rStyle w:val="Hyperlink"/>
            <w:noProof/>
          </w:rPr>
          <w:t>Figure 2: ARM7TDMI Architecture (Techcon, 2012)</w:t>
        </w:r>
        <w:r w:rsidR="00580473">
          <w:rPr>
            <w:noProof/>
            <w:webHidden/>
          </w:rPr>
          <w:tab/>
        </w:r>
        <w:r w:rsidR="00580473">
          <w:rPr>
            <w:noProof/>
            <w:webHidden/>
          </w:rPr>
          <w:fldChar w:fldCharType="begin"/>
        </w:r>
        <w:r w:rsidR="00580473">
          <w:rPr>
            <w:noProof/>
            <w:webHidden/>
          </w:rPr>
          <w:instrText xml:space="preserve"> PAGEREF _Toc523687147 \h </w:instrText>
        </w:r>
        <w:r w:rsidR="00580473">
          <w:rPr>
            <w:noProof/>
            <w:webHidden/>
          </w:rPr>
        </w:r>
        <w:r w:rsidR="00580473">
          <w:rPr>
            <w:noProof/>
            <w:webHidden/>
          </w:rPr>
          <w:fldChar w:fldCharType="separate"/>
        </w:r>
        <w:r w:rsidR="00580473">
          <w:rPr>
            <w:noProof/>
            <w:webHidden/>
          </w:rPr>
          <w:t>6</w:t>
        </w:r>
        <w:r w:rsidR="00580473">
          <w:rPr>
            <w:noProof/>
            <w:webHidden/>
          </w:rPr>
          <w:fldChar w:fldCharType="end"/>
        </w:r>
      </w:hyperlink>
    </w:p>
    <w:p w14:paraId="2514FA09" w14:textId="32C38BA7" w:rsidR="00580473" w:rsidRDefault="0075178D">
      <w:pPr>
        <w:pStyle w:val="TableofFigures"/>
        <w:tabs>
          <w:tab w:val="right" w:leader="dot" w:pos="9350"/>
        </w:tabs>
        <w:rPr>
          <w:noProof/>
          <w:kern w:val="0"/>
          <w:sz w:val="22"/>
          <w:szCs w:val="22"/>
          <w:lang w:val="en-AU" w:eastAsia="en-AU"/>
        </w:rPr>
      </w:pPr>
      <w:hyperlink r:id="rId11" w:anchor="_Toc523687148" w:history="1">
        <w:r w:rsidR="00580473" w:rsidRPr="00623373">
          <w:rPr>
            <w:rStyle w:val="Hyperlink"/>
            <w:noProof/>
          </w:rPr>
          <w:t>Figure 3: Conditional Execution in the ARM7TDMI (Varma, 2015)</w:t>
        </w:r>
        <w:r w:rsidR="00580473">
          <w:rPr>
            <w:noProof/>
            <w:webHidden/>
          </w:rPr>
          <w:tab/>
        </w:r>
        <w:r w:rsidR="00580473">
          <w:rPr>
            <w:noProof/>
            <w:webHidden/>
          </w:rPr>
          <w:fldChar w:fldCharType="begin"/>
        </w:r>
        <w:r w:rsidR="00580473">
          <w:rPr>
            <w:noProof/>
            <w:webHidden/>
          </w:rPr>
          <w:instrText xml:space="preserve"> PAGEREF _Toc523687148 \h </w:instrText>
        </w:r>
        <w:r w:rsidR="00580473">
          <w:rPr>
            <w:noProof/>
            <w:webHidden/>
          </w:rPr>
        </w:r>
        <w:r w:rsidR="00580473">
          <w:rPr>
            <w:noProof/>
            <w:webHidden/>
          </w:rPr>
          <w:fldChar w:fldCharType="separate"/>
        </w:r>
        <w:r w:rsidR="00580473">
          <w:rPr>
            <w:noProof/>
            <w:webHidden/>
          </w:rPr>
          <w:t>7</w:t>
        </w:r>
        <w:r w:rsidR="00580473">
          <w:rPr>
            <w:noProof/>
            <w:webHidden/>
          </w:rPr>
          <w:fldChar w:fldCharType="end"/>
        </w:r>
      </w:hyperlink>
    </w:p>
    <w:p w14:paraId="30C90197" w14:textId="240CBC45" w:rsidR="00580473" w:rsidRDefault="0075178D">
      <w:pPr>
        <w:pStyle w:val="TableofFigures"/>
        <w:tabs>
          <w:tab w:val="right" w:leader="dot" w:pos="9350"/>
        </w:tabs>
        <w:rPr>
          <w:noProof/>
          <w:kern w:val="0"/>
          <w:sz w:val="22"/>
          <w:szCs w:val="22"/>
          <w:lang w:val="en-AU" w:eastAsia="en-AU"/>
        </w:rPr>
      </w:pPr>
      <w:hyperlink r:id="rId12" w:anchor="_Toc523687149" w:history="1">
        <w:r w:rsidR="00580473" w:rsidRPr="00623373">
          <w:rPr>
            <w:rStyle w:val="Hyperlink"/>
            <w:noProof/>
          </w:rPr>
          <w:t>Figure 4: Flag Bits of the ARM7TDMI  (Thomas, 2012)</w:t>
        </w:r>
        <w:r w:rsidR="00580473">
          <w:rPr>
            <w:noProof/>
            <w:webHidden/>
          </w:rPr>
          <w:tab/>
        </w:r>
        <w:r w:rsidR="00580473">
          <w:rPr>
            <w:noProof/>
            <w:webHidden/>
          </w:rPr>
          <w:fldChar w:fldCharType="begin"/>
        </w:r>
        <w:r w:rsidR="00580473">
          <w:rPr>
            <w:noProof/>
            <w:webHidden/>
          </w:rPr>
          <w:instrText xml:space="preserve"> PAGEREF _Toc523687149 \h </w:instrText>
        </w:r>
        <w:r w:rsidR="00580473">
          <w:rPr>
            <w:noProof/>
            <w:webHidden/>
          </w:rPr>
        </w:r>
        <w:r w:rsidR="00580473">
          <w:rPr>
            <w:noProof/>
            <w:webHidden/>
          </w:rPr>
          <w:fldChar w:fldCharType="separate"/>
        </w:r>
        <w:r w:rsidR="00580473">
          <w:rPr>
            <w:noProof/>
            <w:webHidden/>
          </w:rPr>
          <w:t>8</w:t>
        </w:r>
        <w:r w:rsidR="00580473">
          <w:rPr>
            <w:noProof/>
            <w:webHidden/>
          </w:rPr>
          <w:fldChar w:fldCharType="end"/>
        </w:r>
      </w:hyperlink>
    </w:p>
    <w:p w14:paraId="2A4EBAEC" w14:textId="58E93231" w:rsidR="00580473" w:rsidRDefault="0075178D">
      <w:pPr>
        <w:pStyle w:val="TableofFigures"/>
        <w:tabs>
          <w:tab w:val="right" w:leader="dot" w:pos="9350"/>
        </w:tabs>
        <w:rPr>
          <w:noProof/>
          <w:kern w:val="0"/>
          <w:sz w:val="22"/>
          <w:szCs w:val="22"/>
          <w:lang w:val="en-AU" w:eastAsia="en-AU"/>
        </w:rPr>
      </w:pPr>
      <w:hyperlink r:id="rId13" w:anchor="_Toc523687150" w:history="1">
        <w:r w:rsidR="00580473" w:rsidRPr="00623373">
          <w:rPr>
            <w:rStyle w:val="Hyperlink"/>
            <w:noProof/>
          </w:rPr>
          <w:t>Figure 5: Example of how the ADD instruction is converted</w:t>
        </w:r>
        <w:r w:rsidR="00580473">
          <w:rPr>
            <w:noProof/>
            <w:webHidden/>
          </w:rPr>
          <w:tab/>
        </w:r>
        <w:r w:rsidR="00580473">
          <w:rPr>
            <w:noProof/>
            <w:webHidden/>
          </w:rPr>
          <w:fldChar w:fldCharType="begin"/>
        </w:r>
        <w:r w:rsidR="00580473">
          <w:rPr>
            <w:noProof/>
            <w:webHidden/>
          </w:rPr>
          <w:instrText xml:space="preserve"> PAGEREF _Toc523687150 \h </w:instrText>
        </w:r>
        <w:r w:rsidR="00580473">
          <w:rPr>
            <w:noProof/>
            <w:webHidden/>
          </w:rPr>
        </w:r>
        <w:r w:rsidR="00580473">
          <w:rPr>
            <w:noProof/>
            <w:webHidden/>
          </w:rPr>
          <w:fldChar w:fldCharType="separate"/>
        </w:r>
        <w:r w:rsidR="00580473">
          <w:rPr>
            <w:noProof/>
            <w:webHidden/>
          </w:rPr>
          <w:t>9</w:t>
        </w:r>
        <w:r w:rsidR="00580473">
          <w:rPr>
            <w:noProof/>
            <w:webHidden/>
          </w:rPr>
          <w:fldChar w:fldCharType="end"/>
        </w:r>
      </w:hyperlink>
    </w:p>
    <w:p w14:paraId="2965CB00" w14:textId="4E984548" w:rsidR="00580473" w:rsidRDefault="0075178D">
      <w:pPr>
        <w:pStyle w:val="TableofFigures"/>
        <w:tabs>
          <w:tab w:val="right" w:leader="dot" w:pos="9350"/>
        </w:tabs>
        <w:rPr>
          <w:noProof/>
          <w:kern w:val="0"/>
          <w:sz w:val="22"/>
          <w:szCs w:val="22"/>
          <w:lang w:val="en-AU" w:eastAsia="en-AU"/>
        </w:rPr>
      </w:pPr>
      <w:hyperlink r:id="rId14" w:anchor="_Toc523687151" w:history="1">
        <w:r w:rsidR="00580473" w:rsidRPr="00623373">
          <w:rPr>
            <w:rStyle w:val="Hyperlink"/>
            <w:noProof/>
          </w:rPr>
          <w:t>Figure 6: ARM to Thumb instruction set mapping. (Goudge and Segars, 1996)</w:t>
        </w:r>
        <w:r w:rsidR="00580473">
          <w:rPr>
            <w:noProof/>
            <w:webHidden/>
          </w:rPr>
          <w:tab/>
        </w:r>
        <w:r w:rsidR="00580473">
          <w:rPr>
            <w:noProof/>
            <w:webHidden/>
          </w:rPr>
          <w:fldChar w:fldCharType="begin"/>
        </w:r>
        <w:r w:rsidR="00580473">
          <w:rPr>
            <w:noProof/>
            <w:webHidden/>
          </w:rPr>
          <w:instrText xml:space="preserve"> PAGEREF _Toc523687151 \h </w:instrText>
        </w:r>
        <w:r w:rsidR="00580473">
          <w:rPr>
            <w:noProof/>
            <w:webHidden/>
          </w:rPr>
        </w:r>
        <w:r w:rsidR="00580473">
          <w:rPr>
            <w:noProof/>
            <w:webHidden/>
          </w:rPr>
          <w:fldChar w:fldCharType="separate"/>
        </w:r>
        <w:r w:rsidR="00580473">
          <w:rPr>
            <w:noProof/>
            <w:webHidden/>
          </w:rPr>
          <w:t>11</w:t>
        </w:r>
        <w:r w:rsidR="00580473">
          <w:rPr>
            <w:noProof/>
            <w:webHidden/>
          </w:rPr>
          <w:fldChar w:fldCharType="end"/>
        </w:r>
      </w:hyperlink>
    </w:p>
    <w:p w14:paraId="41297B9E" w14:textId="388331FD" w:rsidR="00580473" w:rsidRDefault="0075178D">
      <w:pPr>
        <w:pStyle w:val="TableofFigures"/>
        <w:tabs>
          <w:tab w:val="right" w:leader="dot" w:pos="9350"/>
        </w:tabs>
        <w:rPr>
          <w:noProof/>
          <w:kern w:val="0"/>
          <w:sz w:val="22"/>
          <w:szCs w:val="22"/>
          <w:lang w:val="en-AU" w:eastAsia="en-AU"/>
        </w:rPr>
      </w:pPr>
      <w:hyperlink r:id="rId15" w:anchor="_Toc523687152" w:history="1">
        <w:r w:rsidR="00580473" w:rsidRPr="00623373">
          <w:rPr>
            <w:rStyle w:val="Hyperlink"/>
            <w:noProof/>
          </w:rPr>
          <w:t>Figure 7: The conversion of High-Level C, to Low Level ARM. (Suh, 2015)</w:t>
        </w:r>
        <w:r w:rsidR="00580473">
          <w:rPr>
            <w:noProof/>
            <w:webHidden/>
          </w:rPr>
          <w:tab/>
        </w:r>
        <w:r w:rsidR="00580473">
          <w:rPr>
            <w:noProof/>
            <w:webHidden/>
          </w:rPr>
          <w:fldChar w:fldCharType="begin"/>
        </w:r>
        <w:r w:rsidR="00580473">
          <w:rPr>
            <w:noProof/>
            <w:webHidden/>
          </w:rPr>
          <w:instrText xml:space="preserve"> PAGEREF _Toc523687152 \h </w:instrText>
        </w:r>
        <w:r w:rsidR="00580473">
          <w:rPr>
            <w:noProof/>
            <w:webHidden/>
          </w:rPr>
        </w:r>
        <w:r w:rsidR="00580473">
          <w:rPr>
            <w:noProof/>
            <w:webHidden/>
          </w:rPr>
          <w:fldChar w:fldCharType="separate"/>
        </w:r>
        <w:r w:rsidR="00580473">
          <w:rPr>
            <w:noProof/>
            <w:webHidden/>
          </w:rPr>
          <w:t>12</w:t>
        </w:r>
        <w:r w:rsidR="00580473">
          <w:rPr>
            <w:noProof/>
            <w:webHidden/>
          </w:rPr>
          <w:fldChar w:fldCharType="end"/>
        </w:r>
      </w:hyperlink>
    </w:p>
    <w:p w14:paraId="6F783436" w14:textId="6DC482C3" w:rsidR="00580473" w:rsidRDefault="0075178D">
      <w:pPr>
        <w:pStyle w:val="TableofFigures"/>
        <w:tabs>
          <w:tab w:val="right" w:leader="dot" w:pos="9350"/>
        </w:tabs>
        <w:rPr>
          <w:noProof/>
          <w:kern w:val="0"/>
          <w:sz w:val="22"/>
          <w:szCs w:val="22"/>
          <w:lang w:val="en-AU" w:eastAsia="en-AU"/>
        </w:rPr>
      </w:pPr>
      <w:hyperlink r:id="rId16" w:anchor="_Toc523687153" w:history="1">
        <w:r w:rsidR="00580473" w:rsidRPr="00623373">
          <w:rPr>
            <w:rStyle w:val="Hyperlink"/>
            <w:noProof/>
          </w:rPr>
          <w:t>Figure 8: Program status register format ATMEL (2004)</w:t>
        </w:r>
        <w:r w:rsidR="00580473">
          <w:rPr>
            <w:noProof/>
            <w:webHidden/>
          </w:rPr>
          <w:tab/>
        </w:r>
        <w:r w:rsidR="00580473">
          <w:rPr>
            <w:noProof/>
            <w:webHidden/>
          </w:rPr>
          <w:fldChar w:fldCharType="begin"/>
        </w:r>
        <w:r w:rsidR="00580473">
          <w:rPr>
            <w:noProof/>
            <w:webHidden/>
          </w:rPr>
          <w:instrText xml:space="preserve"> PAGEREF _Toc523687153 \h </w:instrText>
        </w:r>
        <w:r w:rsidR="00580473">
          <w:rPr>
            <w:noProof/>
            <w:webHidden/>
          </w:rPr>
        </w:r>
        <w:r w:rsidR="00580473">
          <w:rPr>
            <w:noProof/>
            <w:webHidden/>
          </w:rPr>
          <w:fldChar w:fldCharType="separate"/>
        </w:r>
        <w:r w:rsidR="00580473">
          <w:rPr>
            <w:noProof/>
            <w:webHidden/>
          </w:rPr>
          <w:t>13</w:t>
        </w:r>
        <w:r w:rsidR="00580473">
          <w:rPr>
            <w:noProof/>
            <w:webHidden/>
          </w:rPr>
          <w:fldChar w:fldCharType="end"/>
        </w:r>
      </w:hyperlink>
    </w:p>
    <w:p w14:paraId="653014D3" w14:textId="37B79795" w:rsidR="008D32FB" w:rsidRDefault="006C0D90" w:rsidP="008D32FB">
      <w:pPr>
        <w:pStyle w:val="SectionTitle"/>
      </w:pPr>
      <w:r>
        <w:rPr>
          <w:sz w:val="32"/>
        </w:rPr>
        <w:lastRenderedPageBreak/>
        <w:fldChar w:fldCharType="end"/>
      </w:r>
      <w:r w:rsidR="008D32FB" w:rsidRPr="008D32FB">
        <w:t xml:space="preserve"> </w:t>
      </w:r>
      <w:bookmarkStart w:id="1" w:name="_Toc523687134"/>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1"/>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(Shee,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2" w:name="_Toc523687135"/>
      <w:r>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75178D" w:rsidRPr="00792B76" w:rsidRDefault="0075178D" w:rsidP="008D32FB">
                              <w:pPr>
                                <w:pStyle w:val="Caption"/>
                                <w:jc w:val="center"/>
                                <w:rPr>
                                  <w:noProof/>
                                  <w:sz w:val="24"/>
                                  <w:szCs w:val="24"/>
                                </w:rPr>
                              </w:pPr>
                              <w:bookmarkStart w:id="3" w:name="_Toc523133489"/>
                              <w:bookmarkStart w:id="4" w:name="_Toc5236871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75178D" w:rsidRPr="00792B76" w:rsidRDefault="0075178D" w:rsidP="008D32FB">
                        <w:pPr>
                          <w:pStyle w:val="Caption"/>
                          <w:jc w:val="center"/>
                          <w:rPr>
                            <w:noProof/>
                            <w:sz w:val="24"/>
                            <w:szCs w:val="24"/>
                          </w:rPr>
                        </w:pPr>
                        <w:bookmarkStart w:id="5" w:name="_Toc523133489"/>
                        <w:bookmarkStart w:id="6" w:name="_Toc5236871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CA51A9">
        <w:rPr>
          <w:sz w:val="32"/>
        </w:rPr>
        <w:t>ARM7TDMI Core Diagram</w:t>
      </w:r>
      <w:bookmarkEnd w:id="2"/>
      <w:r w:rsidRPr="00CA51A9">
        <w:rPr>
          <w:sz w:val="32"/>
        </w:rPr>
        <w:t xml:space="preserve"> </w:t>
      </w:r>
    </w:p>
    <w:p w14:paraId="51B9A098" w14:textId="16560757" w:rsidR="00EF3AFD" w:rsidRPr="00CA51A9" w:rsidRDefault="00EF3AFD" w:rsidP="006C7CB4">
      <w:pPr>
        <w:pStyle w:val="Heading1"/>
        <w:rPr>
          <w:sz w:val="32"/>
        </w:rPr>
      </w:pPr>
    </w:p>
    <w:bookmarkStart w:id="7" w:name="_Toc523687136"/>
    <w:p w14:paraId="568D177C" w14:textId="38463A7E" w:rsidR="00EF3AFD" w:rsidRDefault="0075178D" w:rsidP="006C7CB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bookmarkEnd w:id="7"/>
    </w:p>
    <w:p w14:paraId="68A71003" w14:textId="6F94B2E1" w:rsidR="006C7CB4" w:rsidRDefault="00EF3AFD" w:rsidP="006C7CB4">
      <w:pPr>
        <w:jc w:val="both"/>
        <w:rPr>
          <w:noProof/>
        </w:rPr>
      </w:pPr>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w:t>
      </w:r>
      <w:r w:rsidR="00004FDF">
        <w:t>does</w:t>
      </w:r>
      <w:r>
        <w:t xml:space="preserve"> no</w:t>
      </w:r>
      <w:r w:rsidR="00004FDF">
        <w:t>t offer any</w:t>
      </w:r>
      <w:r>
        <w:t xml:space="preserve">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r w:rsidR="00975111">
        <w:t xml:space="preserve"> a</w:t>
      </w:r>
      <w:r>
        <w:t xml:space="preserve"> </w:t>
      </w:r>
      <w:r w:rsidR="00975111">
        <w:t xml:space="preserve">16-bit Thumb instruction set and a </w:t>
      </w:r>
      <w:r>
        <w:t>32-bit ARM instruction set</w:t>
      </w:r>
      <w:r w:rsidR="006C7CB4" w:rsidRPr="006C7CB4">
        <w:rPr>
          <w:noProof/>
        </w:rPr>
        <w:t xml:space="preserve"> </w:t>
      </w:r>
    </w:p>
    <w:p w14:paraId="369F501C" w14:textId="44ED28C7" w:rsidR="006C7CB4" w:rsidRDefault="006C7CB4">
      <w:pPr>
        <w:rPr>
          <w:noProof/>
        </w:rPr>
      </w:pPr>
      <w:r>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3833"/>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3833"/>
                          <a:chOff x="0" y="0"/>
                          <a:chExt cx="2262505" cy="2543833"/>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5523"/>
                            <a:ext cx="2262505" cy="448310"/>
                          </a:xfrm>
                          <a:prstGeom prst="rect">
                            <a:avLst/>
                          </a:prstGeom>
                          <a:solidFill>
                            <a:prstClr val="white"/>
                          </a:solidFill>
                          <a:ln>
                            <a:noFill/>
                          </a:ln>
                        </wps:spPr>
                        <wps:txbx>
                          <w:txbxContent>
                            <w:p w14:paraId="0057EFDD" w14:textId="13A2517F" w:rsidR="0075178D" w:rsidRPr="008A7983" w:rsidRDefault="0075178D" w:rsidP="006C7CB4">
                              <w:pPr>
                                <w:pStyle w:val="Caption"/>
                                <w:jc w:val="center"/>
                                <w:rPr>
                                  <w:noProof/>
                                  <w:sz w:val="24"/>
                                  <w:szCs w:val="24"/>
                                </w:rPr>
                              </w:pPr>
                              <w:bookmarkStart w:id="8" w:name="_Toc523687147"/>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pt;z-index:251676672" coordsize="22625,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55;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75178D" w:rsidRPr="008A7983" w:rsidRDefault="0075178D" w:rsidP="006C7CB4">
                        <w:pPr>
                          <w:pStyle w:val="Caption"/>
                          <w:jc w:val="center"/>
                          <w:rPr>
                            <w:noProof/>
                            <w:sz w:val="24"/>
                            <w:szCs w:val="24"/>
                          </w:rPr>
                        </w:pPr>
                        <w:bookmarkStart w:id="9" w:name="_Toc523687147"/>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9"/>
                      </w:p>
                    </w:txbxContent>
                  </v:textbox>
                </v:shape>
                <w10:wrap type="topAndBottom"/>
              </v:group>
            </w:pict>
          </mc:Fallback>
        </mc:AlternateContent>
      </w:r>
      <w:r>
        <w:rPr>
          <w:noProof/>
        </w:rPr>
        <w:br w:type="page"/>
      </w:r>
    </w:p>
    <w:p w14:paraId="4F7F8147" w14:textId="192D0320" w:rsidR="00F32566" w:rsidRDefault="00F32566" w:rsidP="00F32566">
      <w:pPr>
        <w:pStyle w:val="Heading1"/>
      </w:pPr>
      <w:bookmarkStart w:id="10" w:name="_Toc523687137"/>
      <w:r>
        <w:lastRenderedPageBreak/>
        <w:t>Conditional Execution</w:t>
      </w:r>
      <w:bookmarkEnd w:id="10"/>
    </w:p>
    <w:p w14:paraId="5782FD71" w14:textId="61A81074" w:rsidR="00F32566" w:rsidRDefault="00F32566" w:rsidP="00F476F4">
      <w:pPr>
        <w:jc w:val="both"/>
      </w:pPr>
      <w:r>
        <w:t>A beneficial and major feature of the ARM7TDMI's architecture is the ability for instructions to be executed conditionally. The condition is specified with a two-letter suffix (e.g. EQ, CC) appended to the mnemonic. This condition is then tested against the current processor flags and if it is not met, the instruction is then treated as a no-op. This feature often makes branching unnecessary, increasing code density and avoiding pipeline stalls which in turn increases execution speed.</w:t>
      </w:r>
    </w:p>
    <w:p w14:paraId="32264EC3" w14:textId="36B7EAC3" w:rsidR="00F32566" w:rsidRDefault="00F32566" w:rsidP="00F476F4">
      <w:pPr>
        <w:jc w:val="both"/>
      </w:pPr>
      <w:r>
        <w:t>By design the data processing instructions do not affect the condition code flags but can be made to by suffixing S</w:t>
      </w:r>
      <w:r w:rsidR="002A6DBD">
        <w:t xml:space="preserve">. The </w:t>
      </w:r>
      <w:r>
        <w:t>comparison instructions CMP</w:t>
      </w:r>
      <w:r w:rsidR="002A6DBD">
        <w:t xml:space="preserve"> and</w:t>
      </w:r>
      <w:r>
        <w:t xml:space="preserve"> TST do</w:t>
      </w:r>
      <w:r w:rsidR="002A6DBD">
        <w:t xml:space="preserve"> </w:t>
      </w:r>
      <w:r>
        <w:t xml:space="preserve">this implicitly.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0240B70C" w14:textId="5840E7DE" w:rsidR="006C7CB4" w:rsidRDefault="006C7CB4" w:rsidP="002A6DBD">
      <w:pPr>
        <w:ind w:firstLine="0"/>
      </w:pPr>
      <w:r>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75178D" w:rsidRPr="0081688A" w:rsidRDefault="0075178D" w:rsidP="006C7CB4">
                              <w:pPr>
                                <w:pStyle w:val="Caption"/>
                                <w:jc w:val="center"/>
                                <w:rPr>
                                  <w:noProof/>
                                  <w:sz w:val="24"/>
                                  <w:szCs w:val="24"/>
                                </w:rPr>
                              </w:pPr>
                              <w:bookmarkStart w:id="11" w:name="_Toc523687148"/>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75178D" w:rsidRPr="0081688A" w:rsidRDefault="0075178D" w:rsidP="006C7CB4">
                        <w:pPr>
                          <w:pStyle w:val="Caption"/>
                          <w:jc w:val="center"/>
                          <w:rPr>
                            <w:noProof/>
                            <w:sz w:val="24"/>
                            <w:szCs w:val="24"/>
                          </w:rPr>
                        </w:pPr>
                        <w:bookmarkStart w:id="12" w:name="_Toc523687148"/>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2"/>
                        <w:r>
                          <w:fldChar w:fldCharType="end"/>
                        </w:r>
                      </w:p>
                    </w:txbxContent>
                  </v:textbox>
                </v:shape>
                <w10:wrap type="topAndBottom" anchorx="margin"/>
              </v:group>
            </w:pict>
          </mc:Fallback>
        </mc:AlternateContent>
      </w:r>
      <w:r>
        <w:br w:type="page"/>
      </w:r>
    </w:p>
    <w:p w14:paraId="11269400" w14:textId="64B929F5" w:rsidR="00F32566" w:rsidRDefault="00455B94" w:rsidP="00F476F4">
      <w:pPr>
        <w:pStyle w:val="Heading2"/>
        <w:jc w:val="both"/>
      </w:pPr>
      <w:bookmarkStart w:id="13" w:name="_Toc523687138"/>
      <w:r>
        <w:lastRenderedPageBreak/>
        <w:t xml:space="preserve">Status </w:t>
      </w:r>
      <w:r w:rsidR="00F32566">
        <w:t>Flags</w:t>
      </w:r>
      <w:r>
        <w:t xml:space="preserve"> and Condition Codes</w:t>
      </w:r>
      <w:bookmarkEnd w:id="13"/>
    </w:p>
    <w:p w14:paraId="61DB8792" w14:textId="31214EFF" w:rsidR="00F32566" w:rsidRDefault="00F32566" w:rsidP="00F476F4">
      <w:pPr>
        <w:ind w:firstLine="0"/>
        <w:jc w:val="both"/>
      </w:pPr>
      <w:r>
        <w:t>When an ALU operation changes the flags:</w:t>
      </w:r>
    </w:p>
    <w:p w14:paraId="65E04D99" w14:textId="36F5FEA7" w:rsidR="00F32566" w:rsidRDefault="00F32566" w:rsidP="005F73E4">
      <w:pPr>
        <w:pStyle w:val="ListParagraph"/>
        <w:numPr>
          <w:ilvl w:val="0"/>
          <w:numId w:val="18"/>
        </w:numPr>
        <w:spacing w:line="360" w:lineRule="auto"/>
        <w:jc w:val="both"/>
      </w:pPr>
      <w:r>
        <w:t xml:space="preserve">N — </w:t>
      </w:r>
      <w:r w:rsidR="00F476F4">
        <w:t>Negative</w:t>
      </w:r>
    </w:p>
    <w:p w14:paraId="16372037" w14:textId="6F73BECD" w:rsidR="00F476F4" w:rsidRDefault="00F476F4" w:rsidP="005F73E4">
      <w:pPr>
        <w:pStyle w:val="ListParagraph"/>
        <w:numPr>
          <w:ilvl w:val="1"/>
          <w:numId w:val="18"/>
        </w:numPr>
        <w:spacing w:line="360" w:lineRule="auto"/>
        <w:jc w:val="both"/>
      </w:pPr>
      <w:r>
        <w:t>Set if the result of a data processing instruction was negative</w:t>
      </w:r>
    </w:p>
    <w:p w14:paraId="466BC2F2" w14:textId="3E138E1E" w:rsidR="00F476F4" w:rsidRDefault="00F476F4" w:rsidP="005F73E4">
      <w:pPr>
        <w:pStyle w:val="ListParagraph"/>
        <w:numPr>
          <w:ilvl w:val="0"/>
          <w:numId w:val="18"/>
        </w:numPr>
        <w:spacing w:line="360" w:lineRule="auto"/>
        <w:jc w:val="both"/>
      </w:pPr>
      <w:r>
        <w:t>Z — Zero</w:t>
      </w:r>
    </w:p>
    <w:p w14:paraId="0F3FF20A" w14:textId="7FBA9F9C" w:rsidR="00F476F4" w:rsidRDefault="00F476F4" w:rsidP="005F73E4">
      <w:pPr>
        <w:pStyle w:val="ListParagraph"/>
        <w:numPr>
          <w:ilvl w:val="1"/>
          <w:numId w:val="18"/>
        </w:numPr>
        <w:spacing w:line="360" w:lineRule="auto"/>
        <w:jc w:val="both"/>
      </w:pPr>
      <w:r>
        <w:t>Set if the result was zero</w:t>
      </w:r>
    </w:p>
    <w:p w14:paraId="358A2034" w14:textId="3344668F" w:rsidR="00F476F4" w:rsidRDefault="00F476F4" w:rsidP="005F73E4">
      <w:pPr>
        <w:pStyle w:val="ListParagraph"/>
        <w:numPr>
          <w:ilvl w:val="0"/>
          <w:numId w:val="18"/>
        </w:numPr>
        <w:spacing w:line="360" w:lineRule="auto"/>
        <w:jc w:val="both"/>
      </w:pPr>
      <w:r>
        <w:t>C — Carry</w:t>
      </w:r>
    </w:p>
    <w:p w14:paraId="149B8458" w14:textId="520F1DF7" w:rsidR="00F476F4" w:rsidRDefault="00F476F4" w:rsidP="005F73E4">
      <w:pPr>
        <w:pStyle w:val="ListParagraph"/>
        <w:numPr>
          <w:ilvl w:val="1"/>
          <w:numId w:val="18"/>
        </w:numPr>
        <w:spacing w:line="360" w:lineRule="auto"/>
        <w:jc w:val="both"/>
      </w:pPr>
      <w:r>
        <w:t>Set if an addition, subtraction or compare causes a result bigger than 32bit, or is set from the output of the shifter for move and logical instructions.</w:t>
      </w:r>
    </w:p>
    <w:p w14:paraId="307AC3D1" w14:textId="0A46BB05" w:rsidR="006C7CB4" w:rsidRDefault="00F476F4" w:rsidP="005F73E4">
      <w:pPr>
        <w:pStyle w:val="ListParagraph"/>
        <w:numPr>
          <w:ilvl w:val="0"/>
          <w:numId w:val="18"/>
        </w:numPr>
        <w:spacing w:line="360" w:lineRule="auto"/>
        <w:jc w:val="both"/>
      </w:pPr>
      <w:r>
        <w:t>V — Overflow</w:t>
      </w:r>
    </w:p>
    <w:p w14:paraId="32C96329" w14:textId="5681601E" w:rsidR="005F73E4" w:rsidRDefault="005F73E4" w:rsidP="005F73E4">
      <w:pPr>
        <w:pStyle w:val="ListParagraph"/>
        <w:numPr>
          <w:ilvl w:val="1"/>
          <w:numId w:val="18"/>
        </w:numPr>
        <w:spacing w:line="360" w:lineRule="auto"/>
        <w:jc w:val="both"/>
      </w:pPr>
      <w:r>
        <w:rPr>
          <w:noProof/>
        </w:rPr>
        <mc:AlternateContent>
          <mc:Choice Requires="wpg">
            <w:drawing>
              <wp:anchor distT="0" distB="0" distL="114300" distR="114300" simplePos="0" relativeHeight="251682816" behindDoc="0" locked="0" layoutInCell="1" allowOverlap="1" wp14:anchorId="369609CC" wp14:editId="488D7381">
                <wp:simplePos x="0" y="0"/>
                <wp:positionH relativeFrom="margin">
                  <wp:align>center</wp:align>
                </wp:positionH>
                <wp:positionV relativeFrom="margin">
                  <wp:align>center</wp:align>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75178D" w:rsidRPr="00D529C7" w:rsidRDefault="0075178D" w:rsidP="005F73E4">
                              <w:pPr>
                                <w:pStyle w:val="Caption"/>
                                <w:rPr>
                                  <w:b/>
                                  <w:bCs/>
                                  <w:noProof/>
                                  <w:color w:val="auto"/>
                                  <w:sz w:val="24"/>
                                  <w:szCs w:val="24"/>
                                </w:rPr>
                              </w:pPr>
                              <w:bookmarkStart w:id="14" w:name="_Toc523687149"/>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0;width:246.45pt;height:95.25pt;z-index:251682816;mso-position-horizontal:center;mso-position-horizontal-relative:margin;mso-position-vertical:center;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75178D" w:rsidRPr="00D529C7" w:rsidRDefault="0075178D" w:rsidP="005F73E4">
                        <w:pPr>
                          <w:pStyle w:val="Caption"/>
                          <w:rPr>
                            <w:b/>
                            <w:bCs/>
                            <w:noProof/>
                            <w:color w:val="auto"/>
                            <w:sz w:val="24"/>
                            <w:szCs w:val="24"/>
                          </w:rPr>
                        </w:pPr>
                        <w:bookmarkStart w:id="15" w:name="_Toc523687149"/>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v:textbox>
                </v:shape>
                <w10:wrap type="topAndBottom" anchorx="margin" anchory="margin"/>
              </v:group>
            </w:pict>
          </mc:Fallback>
        </mc:AlternateContent>
      </w:r>
      <w:r w:rsidR="00F476F4">
        <w:t xml:space="preserve">Set if an </w:t>
      </w:r>
      <w:r w:rsidR="00F476F4" w:rsidRPr="00F476F4">
        <w:t>addition, subtraction or compare produces a signed result 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4C5A37" w:rsidRDefault="006C7CB4" w:rsidP="004C5A37">
            <w:pPr>
              <w:ind w:firstLine="0"/>
              <w:jc w:val="both"/>
              <w:rPr>
                <w:rFonts w:ascii="Calibri" w:hAnsi="Calibri" w:cs="Calibri"/>
                <w:b w:val="0"/>
                <w:sz w:val="22"/>
              </w:rPr>
            </w:pPr>
            <w:r>
              <w:br w:type="page"/>
            </w:r>
            <w:r w:rsidR="00455B94" w:rsidRPr="004C5A37">
              <w:rPr>
                <w:rFonts w:ascii="Calibri" w:hAnsi="Calibri" w:cs="Calibri"/>
                <w:b w:val="0"/>
                <w:sz w:val="22"/>
              </w:rPr>
              <w:t>Code</w:t>
            </w:r>
          </w:p>
        </w:tc>
        <w:tc>
          <w:tcPr>
            <w:tcW w:w="1202" w:type="dxa"/>
          </w:tcPr>
          <w:p w14:paraId="0E9EDE28" w14:textId="4801B017"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Suffix</w:t>
            </w:r>
          </w:p>
        </w:tc>
        <w:tc>
          <w:tcPr>
            <w:tcW w:w="3969" w:type="dxa"/>
          </w:tcPr>
          <w:p w14:paraId="7FBD559B" w14:textId="133C9661"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Description</w:t>
            </w:r>
          </w:p>
        </w:tc>
        <w:tc>
          <w:tcPr>
            <w:tcW w:w="1842" w:type="dxa"/>
          </w:tcPr>
          <w:p w14:paraId="1D8A1A8A" w14:textId="4E32A309"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4C5A37" w:rsidRDefault="00D55342" w:rsidP="004C5A37">
            <w:pPr>
              <w:ind w:firstLine="0"/>
              <w:jc w:val="both"/>
              <w:rPr>
                <w:rFonts w:ascii="Calibri" w:hAnsi="Calibri" w:cs="Calibri"/>
                <w:sz w:val="22"/>
              </w:rPr>
            </w:pPr>
            <w:r w:rsidRPr="004C5A37">
              <w:rPr>
                <w:rFonts w:ascii="Calibri" w:hAnsi="Calibri" w:cs="Calibri"/>
                <w:sz w:val="22"/>
              </w:rPr>
              <w:t>0000</w:t>
            </w:r>
          </w:p>
        </w:tc>
        <w:tc>
          <w:tcPr>
            <w:tcW w:w="1202" w:type="dxa"/>
          </w:tcPr>
          <w:p w14:paraId="5203DE4E" w14:textId="71BED0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w:t>
            </w:r>
          </w:p>
        </w:tc>
        <w:tc>
          <w:tcPr>
            <w:tcW w:w="3969" w:type="dxa"/>
          </w:tcPr>
          <w:p w14:paraId="79742A54" w14:textId="4BFBD9B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Equal / equals zero</w:t>
            </w:r>
          </w:p>
        </w:tc>
        <w:tc>
          <w:tcPr>
            <w:tcW w:w="1842" w:type="dxa"/>
          </w:tcPr>
          <w:p w14:paraId="7888CA1B" w14:textId="175615F9"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769157B7"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12C73883"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2DD01115"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w:t>
            </w:r>
            <w:proofErr w:type="gramEnd"/>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65473A3F"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!V</w:t>
            </w:r>
            <w:proofErr w:type="gramEnd"/>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512D69CC"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xml:space="preserve">C </w:t>
            </w:r>
            <w:proofErr w:type="gramStart"/>
            <w:r w:rsidRPr="004C5A37">
              <w:rPr>
                <w:rFonts w:ascii="Calibri" w:hAnsi="Calibri" w:cs="Calibri"/>
                <w:sz w:val="22"/>
              </w:rPr>
              <w:t>and !Z</w:t>
            </w:r>
            <w:proofErr w:type="gramEnd"/>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2B2319D"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r w:rsidRPr="004C5A37">
              <w:rPr>
                <w:rFonts w:ascii="Calibri" w:hAnsi="Calibri" w:cs="Calibri"/>
                <w:sz w:val="22"/>
              </w:rPr>
              <w:t xml:space="preserve">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6734A341"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6549D1EA"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r w:rsidRPr="004C5A37">
              <w:rPr>
                <w:rFonts w:ascii="Calibri" w:hAnsi="Calibri" w:cs="Calibri"/>
                <w:sz w:val="22"/>
              </w:rPr>
              <w:t xml:space="preserve">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w:t>
            </w: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C85545E" w:rsidR="00455B94" w:rsidRPr="00455B94" w:rsidRDefault="004C5A37" w:rsidP="004C5A37">
      <w:pPr>
        <w:pStyle w:val="Caption"/>
        <w:jc w:val="center"/>
      </w:pPr>
      <w:r>
        <w:t xml:space="preserve">Table </w:t>
      </w:r>
      <w:r>
        <w:fldChar w:fldCharType="begin"/>
      </w:r>
      <w:r>
        <w:instrText xml:space="preserve"> SEQ Table \* ARABIC </w:instrText>
      </w:r>
      <w:r>
        <w:fldChar w:fldCharType="separate"/>
      </w:r>
      <w:r w:rsidR="00F5576D">
        <w:rPr>
          <w:noProof/>
        </w:rPr>
        <w:t>1</w:t>
      </w:r>
      <w: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677E43FC" w14:textId="0025FD4F" w:rsidR="005F73E4" w:rsidRDefault="005F73E4">
      <w:r>
        <w:br w:type="page"/>
      </w:r>
    </w:p>
    <w:p w14:paraId="5E987678" w14:textId="77777777" w:rsidR="00EF3AFD" w:rsidRDefault="00EF3AFD" w:rsidP="006C7CB4">
      <w:pPr>
        <w:pStyle w:val="Heading1"/>
      </w:pPr>
      <w:bookmarkStart w:id="16" w:name="_Toc523687139"/>
      <w:r>
        <w:lastRenderedPageBreak/>
        <w:t>The Thumb Instruction Set</w:t>
      </w:r>
      <w:bookmarkEnd w:id="16"/>
    </w:p>
    <w:p w14:paraId="63CF2886" w14:textId="55FD3E5C" w:rsidR="00F32566" w:rsidRDefault="00EF3AFD" w:rsidP="00B227F2">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r w:rsidR="00482DAB">
        <w:t xml:space="preserve"> </w:t>
      </w:r>
      <w:r w:rsidR="00482DAB" w:rsidRPr="00482DAB">
        <w:t>The Thumb instruction set contains a subset of 36 instruction formats taken from the standard 32-bit ARM instruction set which has then been recoded into 16-bit op-codes.</w:t>
      </w:r>
      <w:r w:rsidR="00B86D63">
        <w:t xml:space="preserve"> </w:t>
      </w:r>
      <w:r w:rsidR="00B86D63" w:rsidRPr="00B86D63">
        <w:t>The first implementation of Thumb in an ARM microprocessor is on the ARM7TDMI, where the T indicates Thumb-awareness.</w:t>
      </w:r>
      <w:r w:rsidR="00B86D63">
        <w:t xml:space="preserve"> </w:t>
      </w:r>
      <w:r w:rsidR="00482DAB">
        <w:fldChar w:fldCharType="begin"/>
      </w:r>
      <w:r w:rsidR="00482DAB">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fldChar w:fldCharType="separate"/>
      </w:r>
      <w:r w:rsidR="00482DAB">
        <w:rPr>
          <w:noProof/>
        </w:rPr>
        <w:t>(Goudge and Segars, 1996)</w:t>
      </w:r>
      <w:r w:rsidR="00482DAB">
        <w:fldChar w:fldCharType="end"/>
      </w:r>
    </w:p>
    <w:p w14:paraId="6F4E3B8A" w14:textId="312C7293" w:rsidR="00F32566" w:rsidRDefault="00F32566">
      <w:r>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75178D" w:rsidRDefault="0075178D" w:rsidP="006C7CB4">
                              <w:pPr>
                                <w:pStyle w:val="Caption"/>
                                <w:jc w:val="center"/>
                              </w:pPr>
                              <w:bookmarkStart w:id="17" w:name="_Toc523133490"/>
                              <w:bookmarkStart w:id="18" w:name="_Toc52368715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7"/>
                              <w:bookmarkEnd w:id="18"/>
                            </w:p>
                            <w:p w14:paraId="48AFC2DB" w14:textId="1E600954" w:rsidR="0075178D" w:rsidRPr="000F31AD" w:rsidRDefault="0075178D"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75178D" w:rsidRDefault="0075178D" w:rsidP="006C7CB4">
                        <w:pPr>
                          <w:pStyle w:val="Caption"/>
                          <w:jc w:val="center"/>
                        </w:pPr>
                        <w:bookmarkStart w:id="19" w:name="_Toc523133490"/>
                        <w:bookmarkStart w:id="20" w:name="_Toc52368715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9"/>
                        <w:bookmarkEnd w:id="20"/>
                      </w:p>
                      <w:p w14:paraId="48AFC2DB" w14:textId="1E600954" w:rsidR="0075178D" w:rsidRPr="000F31AD" w:rsidRDefault="0075178D"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br w:type="page"/>
      </w:r>
    </w:p>
    <w:p w14:paraId="1F551C25" w14:textId="0BD544D2" w:rsidR="0025759F" w:rsidRDefault="0025759F" w:rsidP="0025759F">
      <w:pPr>
        <w:pStyle w:val="Heading2"/>
      </w:pPr>
      <w:bookmarkStart w:id="21" w:name="_Toc523687140"/>
      <w:r>
        <w:lastRenderedPageBreak/>
        <w:t>Design of Thumb</w:t>
      </w:r>
      <w:bookmarkEnd w:id="21"/>
    </w:p>
    <w:p w14:paraId="6C612983" w14:textId="2C5DBC7A" w:rsidR="0025759F" w:rsidRDefault="0025759F" w:rsidP="0025759F">
      <w:pPr>
        <w:ind w:firstLine="0"/>
        <w:jc w:val="both"/>
      </w:pPr>
      <w:r>
        <w:t>There were three different types of ARM instruction that were considered in creating a compressed instruction set.</w:t>
      </w:r>
    </w:p>
    <w:p w14:paraId="4B29C39B" w14:textId="77777777" w:rsidR="0025759F" w:rsidRDefault="0025759F" w:rsidP="0025759F">
      <w:pPr>
        <w:pStyle w:val="ListParagraph"/>
        <w:numPr>
          <w:ilvl w:val="0"/>
          <w:numId w:val="17"/>
        </w:numPr>
        <w:jc w:val="both"/>
      </w:pPr>
      <w:r>
        <w:t>Instructions which were shown to be the most frequently used and hence the most important</w:t>
      </w:r>
    </w:p>
    <w:p w14:paraId="27561767" w14:textId="77777777" w:rsidR="0025759F" w:rsidRDefault="0025759F" w:rsidP="0025759F">
      <w:pPr>
        <w:pStyle w:val="ListParagraph"/>
        <w:numPr>
          <w:ilvl w:val="0"/>
          <w:numId w:val="17"/>
        </w:numPr>
        <w:jc w:val="both"/>
      </w:pPr>
      <w:r>
        <w:t>Instructions needed by the compiler to produce compact code</w:t>
      </w:r>
    </w:p>
    <w:p w14:paraId="4AC5154B" w14:textId="1CF82A75" w:rsidR="0025759F" w:rsidRDefault="0025759F" w:rsidP="0025759F">
      <w:pPr>
        <w:pStyle w:val="ListParagraph"/>
        <w:numPr>
          <w:ilvl w:val="0"/>
          <w:numId w:val="17"/>
        </w:numPr>
        <w:jc w:val="both"/>
      </w:pPr>
      <w:r>
        <w:t>Instructions that had some redundancy in the fixed length op-code.</w:t>
      </w:r>
    </w:p>
    <w:p w14:paraId="42FED95A" w14:textId="6F8C8ADD" w:rsidR="00451978" w:rsidRDefault="0025759F" w:rsidP="006C7CB4">
      <w:pPr>
        <w:ind w:firstLine="0"/>
        <w:jc w:val="both"/>
      </w:pPr>
      <w:r>
        <w:t>Trade-offs were made between code size, execution speed, ease of implementation and architectural elegance. Minimalistic code was the primary goal, however not at the expense of performance.</w:t>
      </w:r>
      <w:r w:rsidR="00BC12A2">
        <w:t xml:space="preserve"> </w:t>
      </w:r>
      <w:r w:rsidR="00BC12A2">
        <w:fldChar w:fldCharType="begin"/>
      </w:r>
      <w:r w:rsidR="00BC12A2">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fldChar w:fldCharType="separate"/>
      </w:r>
      <w:r w:rsidR="00BC12A2">
        <w:rPr>
          <w:noProof/>
        </w:rPr>
        <w:t>(Goudge and Segars, 1996)</w:t>
      </w:r>
      <w:r w:rsidR="00BC12A2">
        <w:fldChar w:fldCharType="end"/>
      </w:r>
    </w:p>
    <w:p w14:paraId="7DB83266" w14:textId="77777777" w:rsidR="006C7CB4" w:rsidRDefault="006C7CB4" w:rsidP="006C7CB4">
      <w:pPr>
        <w:ind w:firstLine="0"/>
        <w:jc w:val="both"/>
      </w:pPr>
    </w:p>
    <w:p w14:paraId="351D907B" w14:textId="77777777" w:rsidR="00EF3AFD" w:rsidRPr="00C31D30" w:rsidRDefault="00EF3AFD" w:rsidP="006C7CB4">
      <w:pPr>
        <w:pStyle w:val="Heading2"/>
      </w:pPr>
      <w:bookmarkStart w:id="22" w:name="_Toc523687141"/>
      <w:r>
        <w:t>Why do we use thumb?</w:t>
      </w:r>
      <w:bookmarkEnd w:id="22"/>
    </w:p>
    <w:p w14:paraId="4A3C81E5" w14:textId="54E2200F" w:rsidR="00EF3AFD" w:rsidRDefault="00EF3AFD" w:rsidP="006C7CB4">
      <w:pPr>
        <w:pStyle w:val="NoSpacing"/>
      </w:pPr>
      <w:r>
        <w:t>Thumb has all the advantages of using a 32-bit core such as:</w:t>
      </w:r>
    </w:p>
    <w:p w14:paraId="0E500569" w14:textId="77777777" w:rsidR="00EF3AFD" w:rsidRDefault="00EF3AFD" w:rsidP="006C7CB4">
      <w:pPr>
        <w:pStyle w:val="NoSpacing"/>
        <w:numPr>
          <w:ilvl w:val="0"/>
          <w:numId w:val="16"/>
        </w:numPr>
        <w:sectPr w:rsidR="00EF3AFD"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Default="00EF3AFD" w:rsidP="006C7CB4">
      <w:pPr>
        <w:pStyle w:val="NoSpacing"/>
        <w:numPr>
          <w:ilvl w:val="0"/>
          <w:numId w:val="16"/>
        </w:numPr>
      </w:pPr>
      <w:r>
        <w:t>32-bit registers</w:t>
      </w:r>
    </w:p>
    <w:p w14:paraId="3AF048FC" w14:textId="1FB2D237" w:rsidR="00EF3AFD" w:rsidRDefault="00EF3AFD" w:rsidP="006C7CB4">
      <w:pPr>
        <w:pStyle w:val="NoSpacing"/>
        <w:numPr>
          <w:ilvl w:val="0"/>
          <w:numId w:val="16"/>
        </w:numPr>
      </w:pPr>
      <w:r>
        <w:t>32-bit shifter</w:t>
      </w:r>
    </w:p>
    <w:p w14:paraId="2F2CACA9" w14:textId="6E103B97" w:rsidR="00EF3AFD" w:rsidRDefault="00EF3AFD" w:rsidP="006C7CB4">
      <w:pPr>
        <w:pStyle w:val="NoSpacing"/>
        <w:numPr>
          <w:ilvl w:val="0"/>
          <w:numId w:val="16"/>
        </w:numPr>
      </w:pPr>
      <w:r>
        <w:t>32-bit Arithmetic Logic Unit (ALU)</w:t>
      </w:r>
    </w:p>
    <w:p w14:paraId="5FE8A350" w14:textId="77777777" w:rsidR="00EF3AFD" w:rsidRDefault="00EF3AFD" w:rsidP="006C7CB4">
      <w:pPr>
        <w:pStyle w:val="NoSpacing"/>
        <w:numPr>
          <w:ilvl w:val="0"/>
          <w:numId w:val="16"/>
        </w:numPr>
      </w:pPr>
      <w:r>
        <w:t>32-bit address space</w:t>
      </w:r>
    </w:p>
    <w:p w14:paraId="7ACE1EAF" w14:textId="77777777" w:rsidR="00EF3AFD" w:rsidRDefault="00EF3AFD" w:rsidP="006C7CB4">
      <w:pPr>
        <w:pStyle w:val="NoSpacing"/>
        <w:numPr>
          <w:ilvl w:val="0"/>
          <w:numId w:val="16"/>
        </w:numPr>
      </w:pPr>
      <w:r>
        <w:t>32-bit memory transfer</w:t>
      </w:r>
    </w:p>
    <w:p w14:paraId="507C0B9F" w14:textId="77777777" w:rsidR="00EF3AFD" w:rsidRDefault="00EF3AFD" w:rsidP="006C7CB4">
      <w:pPr>
        <w:pStyle w:val="Heading3"/>
        <w:sectPr w:rsidR="00EF3AFD"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5F13F8D0" w:rsidR="00EF3AFD" w:rsidRDefault="00EF3AFD" w:rsidP="005532EF">
      <w:pPr>
        <w:ind w:firstLine="0"/>
        <w:jc w:val="both"/>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r w:rsidR="00451978">
        <w:t xml:space="preserve"> </w:t>
      </w:r>
      <w:r w:rsidR="005532EF">
        <w:fldChar w:fldCharType="begin"/>
      </w:r>
      <w:r w:rsidR="005532E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fldChar w:fldCharType="separate"/>
      </w:r>
      <w:r w:rsidR="005532EF">
        <w:rPr>
          <w:noProof/>
        </w:rPr>
        <w:t>(ATMEL, 2004)</w:t>
      </w:r>
      <w:r w:rsidR="005532EF">
        <w:fldChar w:fldCharType="end"/>
      </w:r>
      <w:r w:rsidR="005532EF">
        <w:t xml:space="preserve"> </w:t>
      </w:r>
      <w:r w:rsidR="006125F5" w:rsidRPr="006125F5">
        <w:t xml:space="preserve">By making the ARM7TDMI core Thumb aware, the silicon area </w:t>
      </w:r>
      <w:r w:rsidR="006125F5">
        <w:t>is</w:t>
      </w:r>
      <w:r w:rsidR="006125F5" w:rsidRPr="006125F5">
        <w:t xml:space="preserve"> able to be kept small and hence maintain low-power and high-MIPS/W performance. </w:t>
      </w:r>
      <w:r w:rsidR="006125F5">
        <w:fldChar w:fldCharType="begin"/>
      </w:r>
      <w:r w:rsidR="006125F5">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fldChar w:fldCharType="separate"/>
      </w:r>
      <w:r w:rsidR="006125F5">
        <w:rPr>
          <w:noProof/>
        </w:rPr>
        <w:t>(Segars et al., 1995)</w:t>
      </w:r>
      <w:r w:rsidR="006125F5">
        <w:fldChar w:fldCharType="end"/>
      </w:r>
      <w:r w:rsidR="006125F5">
        <w:t xml:space="preserve"> </w:t>
      </w:r>
      <w:r w:rsidR="00630C8E" w:rsidRPr="00630C8E">
        <w:t xml:space="preserve">The Thumb instruction set is not a replacement for the ARM </w:t>
      </w:r>
      <w:r w:rsidR="00630C8E" w:rsidRPr="00630C8E">
        <w:lastRenderedPageBreak/>
        <w:t xml:space="preserve">instruction set. A Thumb-aware processor is able to execute both </w:t>
      </w:r>
      <w:r w:rsidR="005532EF" w:rsidRPr="00630C8E">
        <w:t>instructions</w:t>
      </w:r>
      <w:r w:rsidR="00630C8E" w:rsidRPr="00630C8E">
        <w:t xml:space="preserve"> sets, allowing for the designer to </w:t>
      </w:r>
      <w:proofErr w:type="spellStart"/>
      <w:r w:rsidR="00630C8E" w:rsidRPr="00630C8E">
        <w:t>optimise</w:t>
      </w:r>
      <w:proofErr w:type="spellEnd"/>
      <w:r w:rsidR="00630C8E" w:rsidRPr="00630C8E">
        <w:t xml:space="preserve"> their code at a subroutine level for either an extra fifteen percent performance with ARM or thirty percent better code size with Thumb. Code which requires the absolute maximum performance of ARM can execute in the ARM state from </w:t>
      </w:r>
      <w:r w:rsidR="005532EF" w:rsidRPr="00630C8E">
        <w:t>32-bit</w:t>
      </w:r>
      <w:r w:rsidR="00630C8E" w:rsidRPr="00630C8E">
        <w:t xml:space="preserve"> wide memory and code which requires the absolute maximum code density can be run in the Thumb state from </w:t>
      </w:r>
      <w:r w:rsidR="005532EF" w:rsidRPr="00630C8E">
        <w:t>sixteen-</w:t>
      </w:r>
      <w:r w:rsidR="005532EF">
        <w:t>bit</w:t>
      </w:r>
      <w:r w:rsidR="005532EF" w:rsidRPr="00630C8E">
        <w:t xml:space="preserve"> or eight-bit</w:t>
      </w:r>
      <w:r w:rsidR="00630C8E" w:rsidRPr="00630C8E">
        <w:t xml:space="preserve"> wide memory.</w:t>
      </w:r>
      <w:r w:rsidR="005532EF">
        <w:t xml:space="preserve"> </w:t>
      </w:r>
      <w:r w:rsidR="005532EF">
        <w:fldChar w:fldCharType="begin"/>
      </w:r>
      <w:r w:rsidR="005532E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fldChar w:fldCharType="separate"/>
      </w:r>
      <w:r w:rsidR="005532EF">
        <w:rPr>
          <w:noProof/>
        </w:rPr>
        <w:t>(Goudge and Segars, 1996)</w:t>
      </w:r>
      <w:r w:rsidR="005532EF">
        <w:fldChar w:fldCharType="end"/>
      </w:r>
    </w:p>
    <w:p w14:paraId="21AAE525" w14:textId="1C3D1CF4" w:rsidR="00EF3AFD" w:rsidRDefault="006C7CB4" w:rsidP="00482DAB">
      <w:pPr>
        <w:ind w:firstLine="0"/>
      </w:pPr>
      <w:r>
        <w:rPr>
          <w:noProof/>
        </w:rPr>
        <mc:AlternateContent>
          <mc:Choice Requires="wpg">
            <w:drawing>
              <wp:anchor distT="0" distB="0" distL="114300" distR="114300" simplePos="0" relativeHeight="251666432" behindDoc="0" locked="0" layoutInCell="1" allowOverlap="1" wp14:anchorId="63307A1C" wp14:editId="2E03D4D8">
                <wp:simplePos x="0" y="0"/>
                <wp:positionH relativeFrom="margin">
                  <wp:posOffset>1966400</wp:posOffset>
                </wp:positionH>
                <wp:positionV relativeFrom="paragraph">
                  <wp:posOffset>844061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75178D" w:rsidRPr="004B7F82" w:rsidRDefault="0075178D" w:rsidP="00451978">
                              <w:pPr>
                                <w:pStyle w:val="Caption"/>
                                <w:jc w:val="center"/>
                                <w:rPr>
                                  <w:noProof/>
                                  <w:sz w:val="24"/>
                                  <w:szCs w:val="24"/>
                                </w:rPr>
                              </w:pPr>
                              <w:bookmarkStart w:id="23" w:name="_Toc523687151"/>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3"/>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154.85pt;margin-top:66.45pt;width:197.15pt;height:171.65pt;z-index:251666432;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75178D" w:rsidRPr="004B7F82" w:rsidRDefault="0075178D" w:rsidP="00451978">
                        <w:pPr>
                          <w:pStyle w:val="Caption"/>
                          <w:jc w:val="center"/>
                          <w:rPr>
                            <w:noProof/>
                            <w:sz w:val="24"/>
                            <w:szCs w:val="24"/>
                          </w:rPr>
                        </w:pPr>
                        <w:bookmarkStart w:id="24" w:name="_Toc523687151"/>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4"/>
                        <w:r w:rsidRPr="00451978">
                          <w:fldChar w:fldCharType="end"/>
                        </w:r>
                      </w:p>
                    </w:txbxContent>
                  </v:textbox>
                </v:shape>
                <w10:wrap type="topAndBottom" anchorx="margin"/>
              </v:group>
            </w:pict>
          </mc:Fallback>
        </mc:AlternateContent>
      </w:r>
      <w:r w:rsidR="00EF3AFD">
        <w:br w:type="page"/>
      </w:r>
    </w:p>
    <w:p w14:paraId="34256EF2" w14:textId="77777777" w:rsidR="00EF3AFD" w:rsidRDefault="00EF3AFD" w:rsidP="006C7CB4">
      <w:pPr>
        <w:pStyle w:val="Heading1"/>
      </w:pPr>
      <w:bookmarkStart w:id="25" w:name="_Toc523687142"/>
      <w:r>
        <w:lastRenderedPageBreak/>
        <w:t>Arithmetic and the ARM7TDMI</w:t>
      </w:r>
      <w:bookmarkEnd w:id="25"/>
    </w:p>
    <w:p w14:paraId="31BDBFC8" w14:textId="7A96EF7A" w:rsidR="00EF3AFD" w:rsidRDefault="00EF3AFD" w:rsidP="001A4119">
      <w:pPr>
        <w:jc w:val="both"/>
      </w:pPr>
      <w:r>
        <w:t xml:space="preserve">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6C7CB4">
      <w:pPr>
        <w:ind w:firstLine="0"/>
      </w:pPr>
    </w:p>
    <w:p w14:paraId="774018AE" w14:textId="77777777" w:rsidR="00EF3AFD" w:rsidRDefault="00EF3AFD" w:rsidP="006C7CB4">
      <w:r>
        <w:rPr>
          <w:noProof/>
        </w:rPr>
        <mc:AlternateContent>
          <mc:Choice Requires="wpg">
            <w:drawing>
              <wp:anchor distT="0" distB="0" distL="114300" distR="114300" simplePos="0" relativeHeight="251655168" behindDoc="0" locked="0" layoutInCell="1" allowOverlap="1" wp14:anchorId="3F7FFC0D" wp14:editId="64092707">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10744BB6" w:rsidR="0075178D" w:rsidRPr="00EE64BE" w:rsidRDefault="0075178D" w:rsidP="006C7CB4">
                              <w:pPr>
                                <w:pStyle w:val="Caption"/>
                                <w:jc w:val="center"/>
                                <w:rPr>
                                  <w:noProof/>
                                  <w:sz w:val="24"/>
                                  <w:szCs w:val="24"/>
                                </w:rPr>
                              </w:pPr>
                              <w:bookmarkStart w:id="26" w:name="_Toc523133491"/>
                              <w:bookmarkStart w:id="27" w:name="_Toc52368715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6"/>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44" style="position:absolute;left:0;text-align:left;margin-left:0;margin-top:189.35pt;width:468pt;height:117.9pt;z-index:251655168"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10744BB6" w:rsidR="0075178D" w:rsidRPr="00EE64BE" w:rsidRDefault="0075178D" w:rsidP="006C7CB4">
                        <w:pPr>
                          <w:pStyle w:val="Caption"/>
                          <w:jc w:val="center"/>
                          <w:rPr>
                            <w:noProof/>
                            <w:sz w:val="24"/>
                            <w:szCs w:val="24"/>
                          </w:rPr>
                        </w:pPr>
                        <w:bookmarkStart w:id="28" w:name="_Toc523133491"/>
                        <w:bookmarkStart w:id="29" w:name="_Toc52368715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8"/>
                        <w:bookmarkEnd w:id="29"/>
                        <w:r>
                          <w:fldChar w:fldCharType="end"/>
                        </w:r>
                      </w:p>
                    </w:txbxContent>
                  </v:textbox>
                </v:shape>
                <w10:wrap type="topAndBottom"/>
              </v:group>
            </w:pict>
          </mc:Fallback>
        </mc:AlternateContent>
      </w:r>
      <w:r>
        <w:br w:type="page"/>
      </w:r>
    </w:p>
    <w:p w14:paraId="70FFC3D8" w14:textId="77777777" w:rsidR="00EF3AFD" w:rsidRDefault="00EF3AFD" w:rsidP="006C7CB4">
      <w:pPr>
        <w:pStyle w:val="Heading1"/>
      </w:pPr>
      <w:bookmarkStart w:id="30" w:name="_Toc523687143"/>
      <w:r>
        <w:lastRenderedPageBreak/>
        <w:t>Registers in the ARM7TDMI</w:t>
      </w:r>
      <w:bookmarkEnd w:id="30"/>
    </w:p>
    <w:p w14:paraId="3C2C7DF6" w14:textId="1CB91A6B" w:rsidR="00EF3AFD" w:rsidRPr="005D0B72" w:rsidRDefault="00BE0489" w:rsidP="00EF3AFD">
      <w:pPr>
        <w:ind w:firstLine="0"/>
        <w:jc w:val="both"/>
      </w:pPr>
      <w:r>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75178D" w:rsidRPr="00A35626" w:rsidRDefault="0075178D" w:rsidP="00BE0489">
                              <w:pPr>
                                <w:pStyle w:val="Caption"/>
                                <w:jc w:val="center"/>
                                <w:rPr>
                                  <w:noProof/>
                                  <w:sz w:val="24"/>
                                  <w:szCs w:val="24"/>
                                </w:rPr>
                              </w:pPr>
                              <w:bookmarkStart w:id="31" w:name="_Toc523133492"/>
                              <w:bookmarkStart w:id="32" w:name="_Toc52368715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1"/>
                              <w:bookmarkEnd w:id="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75178D" w:rsidRPr="00A35626" w:rsidRDefault="0075178D" w:rsidP="00BE0489">
                        <w:pPr>
                          <w:pStyle w:val="Caption"/>
                          <w:jc w:val="center"/>
                          <w:rPr>
                            <w:noProof/>
                            <w:sz w:val="24"/>
                            <w:szCs w:val="24"/>
                          </w:rPr>
                        </w:pPr>
                        <w:bookmarkStart w:id="33" w:name="_Toc523133492"/>
                        <w:bookmarkStart w:id="34" w:name="_Toc52368715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3"/>
                        <w:bookmarkEnd w:id="34"/>
                        <w:r>
                          <w:fldChar w:fldCharType="end"/>
                        </w:r>
                      </w:p>
                    </w:txbxContent>
                  </v:textbox>
                </v:shape>
                <w10:wrap type="topAndBottom" anchorx="margin"/>
              </v:group>
            </w:pict>
          </mc:Fallback>
        </mc:AlternateContent>
      </w:r>
      <w:r w:rsidR="00EF3AFD">
        <w:t>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used to store status information.</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F461ED">
        <w:rPr>
          <w:noProof/>
        </w:rPr>
        <w:t>For thumb code however c</w:t>
      </w:r>
      <w:r w:rsidR="00F461ED" w:rsidRPr="00F461ED">
        <w:rPr>
          <w:noProof/>
        </w:rPr>
        <w:t xml:space="preserve">onditional execution is not supported since the condition code would not have left enough space for a useful set of instructions. </w:t>
      </w:r>
      <w:r w:rsidR="00F461ED">
        <w:rPr>
          <w:noProof/>
        </w:rPr>
        <w:t>Ano</w:t>
      </w:r>
      <w:r w:rsidR="00F461ED" w:rsidRPr="00F461ED">
        <w:rPr>
          <w:noProof/>
        </w:rPr>
        <w:t xml:space="preserve">ther compromise made </w:t>
      </w:r>
      <w:r w:rsidR="00F461ED">
        <w:rPr>
          <w:noProof/>
        </w:rPr>
        <w:t xml:space="preserve">was how </w:t>
      </w:r>
      <w:r w:rsidR="00F461ED" w:rsidRPr="00F461ED">
        <w:rPr>
          <w:noProof/>
        </w:rPr>
        <w:t>the register bank</w:t>
      </w:r>
      <w:r w:rsidR="00F461ED">
        <w:rPr>
          <w:noProof/>
        </w:rPr>
        <w:t xml:space="preserve"> is access</w:t>
      </w:r>
      <w:r w:rsidR="00F461ED" w:rsidRPr="00F461ED">
        <w:rPr>
          <w:noProof/>
        </w:rPr>
        <w:t xml:space="preserve">. ARM code has free access to 16 registers at once and uses three or four operand instructions with 4-bit register specifiers. </w:t>
      </w:r>
      <w:r w:rsidR="005D623A">
        <w:rPr>
          <w:noProof/>
        </w:rPr>
        <w:t>For thumb code however</w:t>
      </w:r>
      <w:r w:rsidR="00F461ED" w:rsidRPr="00F461ED">
        <w:rPr>
          <w:noProof/>
        </w:rPr>
        <w:t xml:space="preserve">, </w:t>
      </w:r>
      <w:r w:rsidR="005D623A">
        <w:rPr>
          <w:noProof/>
        </w:rPr>
        <w:t xml:space="preserve">in order </w:t>
      </w:r>
      <w:r w:rsidR="00F461ED" w:rsidRPr="00F461ED">
        <w:rPr>
          <w:noProof/>
        </w:rPr>
        <w:t>to allow enough opcode space, there is free access to only eight registers. Instructions consist of the more conventional two or three operands and use 3- bit register specifiers</w:t>
      </w:r>
      <w:r w:rsidR="00D50D76">
        <w:rPr>
          <w:noProof/>
        </w:rPr>
        <w:t xml:space="preserve">. </w:t>
      </w:r>
      <w:r w:rsidR="00D50D76">
        <w:rPr>
          <w:noProof/>
        </w:rPr>
        <w:fldChar w:fldCharType="begin"/>
      </w:r>
      <w:r w:rsidR="00D50D76">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D50D76">
        <w:rPr>
          <w:noProof/>
        </w:rPr>
        <w:fldChar w:fldCharType="separate"/>
      </w:r>
      <w:r w:rsidR="00D50D76">
        <w:rPr>
          <w:noProof/>
        </w:rPr>
        <w:t>(Segars et al., 1995)</w:t>
      </w:r>
      <w:r w:rsidR="00D50D76">
        <w:rPr>
          <w:noProof/>
        </w:rPr>
        <w:fldChar w:fldCharType="end"/>
      </w:r>
      <w:r w:rsidR="00EF3AFD">
        <w:br w:type="page"/>
      </w:r>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73D9BDD9" w14:textId="1F6D79D9" w:rsidR="00631A64" w:rsidRDefault="00DE69E8" w:rsidP="00A82807">
      <w:pPr>
        <w:pStyle w:val="Heading1"/>
      </w:pPr>
      <w:bookmarkStart w:id="35" w:name="_Toc523687144"/>
      <w:r>
        <w:lastRenderedPageBreak/>
        <w:t>Cache and the ARM7TDMI</w:t>
      </w:r>
      <w:bookmarkEnd w:id="35"/>
    </w:p>
    <w:p w14:paraId="4A17C425" w14:textId="2C8AEBBB" w:rsidR="005737A6" w:rsidRDefault="00DE69E8" w:rsidP="00A82807">
      <w:pPr>
        <w:jc w:val="both"/>
      </w:pPr>
      <w:r w:rsidRPr="00DE69E8">
        <w:t xml:space="preserve">The ARM7TDMI microprocessor does not have an memory </w:t>
      </w:r>
      <w:r w:rsidR="005737A6" w:rsidRPr="00DE69E8">
        <w:t>management</w:t>
      </w:r>
      <w:r w:rsidRPr="00DE69E8">
        <w:t xml:space="preserve"> unit</w:t>
      </w:r>
      <w:r w:rsidR="005737A6">
        <w:t xml:space="preserve"> </w:t>
      </w:r>
      <w:r w:rsidR="005737A6">
        <w:fldChar w:fldCharType="begin"/>
      </w:r>
      <w:r w:rsidR="005737A6">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fldChar w:fldCharType="separate"/>
      </w:r>
      <w:r w:rsidR="005737A6">
        <w:rPr>
          <w:noProof/>
        </w:rPr>
        <w:t>(Lee et al., 2004)</w:t>
      </w:r>
      <w:r w:rsidR="005737A6">
        <w:fldChar w:fldCharType="end"/>
      </w:r>
      <w:r w:rsidRPr="00DE69E8">
        <w:t>, instruction cache or data cache and is mainly used as a controller core rather than for data processing. Hence, It is of great importance to reduce memory accesses as far as possible when applying it to processing applications.</w:t>
      </w:r>
      <w:r w:rsidR="005737A6">
        <w:t xml:space="preserve"> </w:t>
      </w:r>
      <w:r>
        <w:fldChar w:fldCharType="begin"/>
      </w:r>
      <w:r>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fldChar w:fldCharType="separate"/>
      </w:r>
      <w:r>
        <w:rPr>
          <w:noProof/>
        </w:rPr>
        <w:t>(Ramkishor and Gunashree, 2001)</w:t>
      </w:r>
      <w:r>
        <w:fldChar w:fldCharType="end"/>
      </w:r>
      <w:r w:rsidR="005737A6">
        <w:t xml:space="preserve"> </w:t>
      </w:r>
      <w:r w:rsidR="005737A6" w:rsidRPr="005737A6">
        <w:t>It is known that on chip caches using static RAM consume power in the range of 25% to 45% of the total chip power. This is why its omission greatly improves power efficiency.</w:t>
      </w:r>
      <w:r w:rsidR="005737A6">
        <w:t xml:space="preserve"> </w:t>
      </w:r>
      <w:r w:rsidR="005737A6">
        <w:fldChar w:fldCharType="begin"/>
      </w:r>
      <w:r w:rsidR="005737A6">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fldChar w:fldCharType="separate"/>
      </w:r>
      <w:r w:rsidR="005737A6">
        <w:rPr>
          <w:noProof/>
        </w:rPr>
        <w:t>(Panda et al., 2012)</w:t>
      </w:r>
      <w:r w:rsidR="005737A6">
        <w:fldChar w:fldCharType="end"/>
      </w:r>
      <w:r w:rsidR="005737A6">
        <w:t xml:space="preserve"> </w:t>
      </w:r>
      <w:r w:rsidR="00A82807">
        <w:t xml:space="preserve"> </w:t>
      </w:r>
      <w:r w:rsidR="00A82807" w:rsidRPr="00A82807">
        <w:t xml:space="preserve">For situations where a cache is necessary, the ARM720T hard </w:t>
      </w:r>
      <w:proofErr w:type="spellStart"/>
      <w:r w:rsidR="00A82807" w:rsidRPr="00A82807">
        <w:t>macrocell</w:t>
      </w:r>
      <w:proofErr w:type="spellEnd"/>
      <w:r w:rsidR="00A82807" w:rsidRPr="00A82807">
        <w:t xml:space="preserve"> contains the ARM7TDMI core as well as a 8kb unified cache and a Memory Management Unit (MMU).</w:t>
      </w:r>
      <w:r w:rsidR="00A82807">
        <w:t xml:space="preserve"> </w:t>
      </w:r>
      <w:r w:rsidR="006C7CB4">
        <w:fldChar w:fldCharType="begin"/>
      </w:r>
      <w:r w:rsidR="006C7CB4">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fldChar w:fldCharType="separate"/>
      </w:r>
      <w:r w:rsidR="006C7CB4">
        <w:rPr>
          <w:noProof/>
        </w:rPr>
        <w:t>(ATMEL, 2004)</w:t>
      </w:r>
      <w:r w:rsidR="006C7CB4">
        <w:fldChar w:fldCharType="end"/>
      </w:r>
    </w:p>
    <w:p w14:paraId="741934EE" w14:textId="72682335" w:rsidR="00631A64" w:rsidRDefault="00631A64">
      <w:pPr>
        <w:rPr>
          <w:rFonts w:ascii="Times New Roman" w:hAnsi="Times New Roman" w:cs="Times New Roman"/>
          <w:noProof/>
        </w:rPr>
      </w:pPr>
      <w:r>
        <w:br w:type="page"/>
      </w:r>
    </w:p>
    <w:p w14:paraId="788DAF03" w14:textId="09EB0315" w:rsidR="0005291E" w:rsidRDefault="00AC414A" w:rsidP="0005291E">
      <w:pPr>
        <w:pStyle w:val="Heading2"/>
      </w:pPr>
      <w:bookmarkStart w:id="36" w:name="_Toc523687145"/>
      <w:r>
        <w:lastRenderedPageBreak/>
        <w:t>T</w:t>
      </w:r>
      <w:r w:rsidR="0005291E">
        <w:t>he ARM7TDMI</w:t>
      </w:r>
      <w:bookmarkEnd w:id="36"/>
      <w:r>
        <w:t xml:space="preserve"> Instruction Set</w:t>
      </w:r>
    </w:p>
    <w:p w14:paraId="1D808DD2" w14:textId="5168394B" w:rsidR="00F5576D" w:rsidRDefault="004E57DD" w:rsidP="00F5576D">
      <w:pPr>
        <w:jc w:val="both"/>
      </w:pPr>
      <w:r>
        <w:tab/>
      </w:r>
      <w:r w:rsidRPr="004E57DD">
        <w:t xml:space="preserve">ARM code has a simple and concise operand encoding scheme, which facilitates fixed-length </w:t>
      </w:r>
      <w:r w:rsidR="005D623A">
        <w:t xml:space="preserve">32-bit </w:t>
      </w:r>
      <w:r w:rsidRPr="004E57DD">
        <w:t>instructions and fast decoding with most operations being performed on registers.</w:t>
      </w:r>
      <w:r w:rsidR="005D623A">
        <w:t xml:space="preserve"> </w:t>
      </w:r>
      <w:r w:rsidR="005D623A">
        <w:fldChar w:fldCharType="begin"/>
      </w:r>
      <w:r w:rsidR="005D623A">
        <w:instrText xml:space="preserve"> ADDIN EN.CITE &lt;EndNote&gt;&lt;Cite&gt;&lt;Author&gt;Cambridge&lt;/Author&gt;&lt;Year&gt;2006&lt;/Year&gt;&lt;RecNum&gt;18&lt;/RecNum&gt;&lt;DisplayText&gt;(Cambridge, 2006)&lt;/DisplayText&gt;&lt;record&gt;&lt;rec-number&gt;18&lt;/rec-number&gt;&lt;foreign-keys&gt;&lt;key app="EN" db-id="sztd0aewezsrs7e2rpaparrvv2vawsezsfp0" timestamp="1535970792"&gt;18&lt;/key&gt;&lt;/foreign-keys&gt;&lt;ref-type name="Web Page"&gt;12&lt;/ref-type&gt;&lt;contributors&gt;&lt;authors&gt;&lt;author&gt;University of Cambridge&lt;/author&gt;&lt;/authors&gt;&lt;/contributors&gt;&lt;titles&gt;&lt;title&gt;Microprocessor Design and the ARM&lt;/title&gt;&lt;secondary-title&gt;DIGITAL CIRCUITS AND INFORMATION PROCESSING&lt;/secondary-title&gt;&lt;/titles&gt;&lt;number&gt;03/09/18&lt;/number&gt;&lt;dates&gt;&lt;year&gt;2006&lt;/year&gt;&lt;/dates&gt;&lt;urls&gt;&lt;related-urls&gt;&lt;url&gt;http://www-mdp.eng.cam.ac.uk/web/library/enginfo/mdp_micro/lecture2/lecture2-5-1.html&lt;/url&gt;&lt;/related-urls&gt;&lt;/urls&gt;&lt;/record&gt;&lt;/Cite&gt;&lt;/EndNote&gt;</w:instrText>
      </w:r>
      <w:r w:rsidR="005D623A">
        <w:fldChar w:fldCharType="separate"/>
      </w:r>
      <w:r w:rsidR="005D623A">
        <w:rPr>
          <w:noProof/>
        </w:rPr>
        <w:t>(Cambridge, 2006)</w:t>
      </w:r>
      <w:r w:rsidR="005D623A">
        <w:fldChar w:fldCharType="end"/>
      </w:r>
      <w:r w:rsidR="005D623A">
        <w:t xml:space="preserve"> The ARM</w:t>
      </w:r>
      <w:r w:rsidR="00F5576D">
        <w:t>7TDMI features ten different addressing modes, these are:</w:t>
      </w:r>
    </w:p>
    <w:tbl>
      <w:tblPr>
        <w:tblStyle w:val="GridTable4-Accent5"/>
        <w:tblW w:w="0" w:type="auto"/>
        <w:jc w:val="center"/>
        <w:tblLook w:val="04A0" w:firstRow="1" w:lastRow="0" w:firstColumn="1" w:lastColumn="0" w:noHBand="0" w:noVBand="1"/>
      </w:tblPr>
      <w:tblGrid>
        <w:gridCol w:w="4061"/>
        <w:gridCol w:w="2754"/>
      </w:tblGrid>
      <w:tr w:rsidR="00F5576D" w14:paraId="107B1B6F" w14:textId="77777777" w:rsidTr="001A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012A99" w14:textId="5E3D0FBA" w:rsidR="00F5576D" w:rsidRDefault="00F5576D" w:rsidP="00F5576D">
            <w:pPr>
              <w:ind w:firstLine="0"/>
            </w:pPr>
            <w:r>
              <w:t>Name</w:t>
            </w:r>
          </w:p>
        </w:tc>
        <w:tc>
          <w:tcPr>
            <w:tcW w:w="0" w:type="auto"/>
          </w:tcPr>
          <w:p w14:paraId="55CC0F7D" w14:textId="71037D52" w:rsidR="00F5576D" w:rsidRDefault="00F5576D" w:rsidP="00F5576D">
            <w:pPr>
              <w:ind w:firstLine="0"/>
              <w:cnfStyle w:val="100000000000" w:firstRow="1" w:lastRow="0" w:firstColumn="0" w:lastColumn="0" w:oddVBand="0" w:evenVBand="0" w:oddHBand="0" w:evenHBand="0" w:firstRowFirstColumn="0" w:firstRowLastColumn="0" w:lastRowFirstColumn="0" w:lastRowLastColumn="0"/>
            </w:pPr>
            <w:r>
              <w:t>ARM Example</w:t>
            </w:r>
          </w:p>
        </w:tc>
      </w:tr>
      <w:tr w:rsidR="00F5576D" w14:paraId="601698C2"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82FD0" w14:textId="7E8ED2AB" w:rsidR="00F5576D" w:rsidRDefault="00F5576D" w:rsidP="00F5576D">
            <w:pPr>
              <w:ind w:firstLine="0"/>
            </w:pPr>
            <w:r>
              <w:t>Register to Register</w:t>
            </w:r>
          </w:p>
        </w:tc>
        <w:tc>
          <w:tcPr>
            <w:tcW w:w="0" w:type="auto"/>
          </w:tcPr>
          <w:p w14:paraId="49AF2B22" w14:textId="3CA3E1C8"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MOV R0, R1</w:t>
            </w:r>
          </w:p>
        </w:tc>
      </w:tr>
      <w:tr w:rsidR="00F5576D" w14:paraId="1C8AFE0A"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EF2969" w14:textId="1D2CD615" w:rsidR="00F5576D" w:rsidRDefault="00F5576D" w:rsidP="00F5576D">
            <w:pPr>
              <w:ind w:firstLine="0"/>
            </w:pPr>
            <w:r>
              <w:t>Absolute</w:t>
            </w:r>
          </w:p>
        </w:tc>
        <w:tc>
          <w:tcPr>
            <w:tcW w:w="0" w:type="auto"/>
          </w:tcPr>
          <w:p w14:paraId="3B14804E" w14:textId="28081ABA"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MEM</w:t>
            </w:r>
          </w:p>
        </w:tc>
      </w:tr>
      <w:tr w:rsidR="00F5576D" w14:paraId="6DA3D5A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4086F9" w14:textId="4C678F04" w:rsidR="00F5576D" w:rsidRDefault="00F5576D" w:rsidP="00F5576D">
            <w:pPr>
              <w:ind w:firstLine="0"/>
            </w:pPr>
            <w:r>
              <w:t>Literal</w:t>
            </w:r>
          </w:p>
        </w:tc>
        <w:tc>
          <w:tcPr>
            <w:tcW w:w="0" w:type="auto"/>
          </w:tcPr>
          <w:p w14:paraId="6C8F1EA6" w14:textId="77777777"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MOV R0, #15</w:t>
            </w:r>
          </w:p>
          <w:p w14:paraId="1586C0EC" w14:textId="77394EC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ADD R1, R2, #12</w:t>
            </w:r>
          </w:p>
        </w:tc>
      </w:tr>
      <w:tr w:rsidR="00F5576D" w14:paraId="2FEDDD7D"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476EA9" w14:textId="397A55E0" w:rsidR="00F5576D" w:rsidRDefault="00F5576D" w:rsidP="00F5576D">
            <w:pPr>
              <w:ind w:firstLine="0"/>
            </w:pPr>
            <w:r>
              <w:t>Indexed, Base</w:t>
            </w:r>
          </w:p>
        </w:tc>
        <w:tc>
          <w:tcPr>
            <w:tcW w:w="0" w:type="auto"/>
          </w:tcPr>
          <w:p w14:paraId="6C6D15E5" w14:textId="3CC537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w:t>
            </w:r>
          </w:p>
        </w:tc>
      </w:tr>
      <w:tr w:rsidR="00F5576D" w14:paraId="184577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56E272" w14:textId="012254D5" w:rsidR="00F5576D" w:rsidRDefault="00F5576D" w:rsidP="00F5576D">
            <w:pPr>
              <w:ind w:firstLine="0"/>
            </w:pPr>
            <w:r>
              <w:t>Pre-Indexed, Base with Displacement</w:t>
            </w:r>
          </w:p>
        </w:tc>
        <w:tc>
          <w:tcPr>
            <w:tcW w:w="0" w:type="auto"/>
          </w:tcPr>
          <w:p w14:paraId="473A07AE" w14:textId="03112ABD"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75DD5903"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F31E35" w14:textId="296C257E" w:rsidR="00F5576D" w:rsidRDefault="00F5576D" w:rsidP="00F5576D">
            <w:pPr>
              <w:ind w:firstLine="0"/>
            </w:pPr>
            <w:r>
              <w:t>Pre-Indexed, Auto-Indexing</w:t>
            </w:r>
          </w:p>
        </w:tc>
        <w:tc>
          <w:tcPr>
            <w:tcW w:w="0" w:type="auto"/>
          </w:tcPr>
          <w:p w14:paraId="78DA9D9C" w14:textId="2C9D416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#4]!</w:t>
            </w:r>
          </w:p>
        </w:tc>
      </w:tr>
      <w:tr w:rsidR="00F5576D" w14:paraId="585483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CC54B" w14:textId="7DC737EE" w:rsidR="00F5576D" w:rsidRDefault="00F5576D" w:rsidP="00F5576D">
            <w:pPr>
              <w:ind w:firstLine="0"/>
            </w:pPr>
            <w:r>
              <w:t>Post-Indexing, Auto-Indexed</w:t>
            </w:r>
          </w:p>
        </w:tc>
        <w:tc>
          <w:tcPr>
            <w:tcW w:w="0" w:type="auto"/>
          </w:tcPr>
          <w:p w14:paraId="4A19BC2A" w14:textId="55F30D8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0008D98E"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329ED8" w14:textId="5744B448" w:rsidR="00F5576D" w:rsidRDefault="00F5576D" w:rsidP="00F5576D">
            <w:pPr>
              <w:ind w:firstLine="0"/>
            </w:pPr>
            <w:r>
              <w:t>Double Register Indirect</w:t>
            </w:r>
          </w:p>
        </w:tc>
        <w:tc>
          <w:tcPr>
            <w:tcW w:w="0" w:type="auto"/>
          </w:tcPr>
          <w:p w14:paraId="5A04AA5F" w14:textId="42C6AF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R2]</w:t>
            </w:r>
          </w:p>
        </w:tc>
      </w:tr>
      <w:tr w:rsidR="00F5576D" w14:paraId="7E52D650"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8EC44C" w14:textId="16929FB6" w:rsidR="00F5576D" w:rsidRDefault="00F5576D" w:rsidP="00F5576D">
            <w:pPr>
              <w:ind w:firstLine="0"/>
            </w:pPr>
            <w:r>
              <w:t>Double Register Indirect with Scaling</w:t>
            </w:r>
          </w:p>
        </w:tc>
        <w:tc>
          <w:tcPr>
            <w:tcW w:w="0" w:type="auto"/>
          </w:tcPr>
          <w:p w14:paraId="760D7BC9" w14:textId="59DD14A6"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r2, LSL #2]</w:t>
            </w:r>
          </w:p>
        </w:tc>
      </w:tr>
      <w:tr w:rsidR="00F5576D" w14:paraId="765DEA5F"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4A47C" w14:textId="1446ED1C" w:rsidR="00F5576D" w:rsidRDefault="00F5576D" w:rsidP="00F5576D">
            <w:pPr>
              <w:ind w:firstLine="0"/>
            </w:pPr>
            <w:r>
              <w:t>Program Counter Relative</w:t>
            </w:r>
          </w:p>
        </w:tc>
        <w:tc>
          <w:tcPr>
            <w:tcW w:w="0" w:type="auto"/>
          </w:tcPr>
          <w:p w14:paraId="265718C4" w14:textId="009C5D9A" w:rsidR="00F5576D" w:rsidRDefault="00F5576D" w:rsidP="00F5576D">
            <w:pPr>
              <w:keepNext/>
              <w:ind w:firstLine="0"/>
              <w:cnfStyle w:val="000000000000" w:firstRow="0" w:lastRow="0" w:firstColumn="0" w:lastColumn="0" w:oddVBand="0" w:evenVBand="0" w:oddHBand="0" w:evenHBand="0" w:firstRowFirstColumn="0" w:firstRowLastColumn="0" w:lastRowFirstColumn="0" w:lastRowLastColumn="0"/>
            </w:pPr>
            <w:r w:rsidRPr="00F5576D">
              <w:t>DR R0, [PC, #offset]</w:t>
            </w:r>
          </w:p>
        </w:tc>
      </w:tr>
    </w:tbl>
    <w:p w14:paraId="266AC3EB" w14:textId="128512DD" w:rsidR="00F5576D" w:rsidRDefault="00F5576D" w:rsidP="001A4119">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Summary of Arm Addressing Modes </w:t>
      </w:r>
      <w:r>
        <w:fldChar w:fldCharType="begin"/>
      </w:r>
      <w:r>
        <w:instrText xml:space="preserve"> ADDIN EN.CITE &lt;EndNote&gt;&lt;Cite&gt;&lt;Author&gt;Regina&lt;/Author&gt;&lt;Year&gt;2012&lt;/Year&gt;&lt;RecNum&gt;19&lt;/RecNum&gt;&lt;DisplayText&gt;(Regina, 2012)&lt;/DisplayText&gt;&lt;record&gt;&lt;rec-number&gt;19&lt;/rec-number&gt;&lt;foreign-keys&gt;&lt;key app="EN" db-id="sztd0aewezsrs7e2rpaparrvv2vawsezsfp0" timestamp="1535971948"&gt;19&lt;/key&gt;&lt;/foreign-keys&gt;&lt;ref-type name="Web Page"&gt;12&lt;/ref-type&gt;&lt;contributors&gt;&lt;authors&gt;&lt;author&gt;University of Regina&lt;/author&gt;&lt;/authors&gt;&lt;/contributors&gt;&lt;titles&gt;&lt;title&gt;ARM Addressing Modes&lt;/title&gt;&lt;/titles&gt;&lt;number&gt;03/09/18&lt;/number&gt;&lt;dates&gt;&lt;year&gt;2012&lt;/year&gt;&lt;/dates&gt;&lt;urls&gt;&lt;related-urls&gt;&lt;url&gt;ftp://www.cs.uregina.ca/pub/class/301/ARM-addressing/lecture.html&lt;/url&gt;&lt;/related-urls&gt;&lt;/urls&gt;&lt;/record&gt;&lt;/Cite&gt;&lt;/EndNote&gt;</w:instrText>
      </w:r>
      <w:r>
        <w:fldChar w:fldCharType="separate"/>
      </w:r>
      <w:r>
        <w:rPr>
          <w:noProof/>
        </w:rPr>
        <w:t>(Regina, 2012)</w:t>
      </w:r>
      <w:r>
        <w:fldChar w:fldCharType="end"/>
      </w:r>
    </w:p>
    <w:p w14:paraId="16315F5C" w14:textId="3ACBCCBB" w:rsidR="001A4119" w:rsidRDefault="001A4119" w:rsidP="00685741">
      <w:pPr>
        <w:jc w:val="both"/>
      </w:pPr>
      <w:r>
        <w:t xml:space="preserve">The ARM7TDMI Microprocessor supports some basic logical operators: AND, OR, XOR and BIC. It also supports a few stack operations such as: STM, LDM, PUSH, POP. These instructions </w:t>
      </w:r>
      <w:r w:rsidR="00685741">
        <w:t xml:space="preserve">use the Stack Pointer (SP) which by convention is Register 13. </w:t>
      </w:r>
    </w:p>
    <w:p w14:paraId="377A067D" w14:textId="77777777" w:rsidR="0075178D" w:rsidRDefault="0075178D" w:rsidP="00685741">
      <w:pPr>
        <w:jc w:val="both"/>
      </w:pPr>
    </w:p>
    <w:p w14:paraId="730BB543" w14:textId="66A3C94C" w:rsidR="00685741" w:rsidRDefault="00685741" w:rsidP="00685741">
      <w:pPr>
        <w:pStyle w:val="Heading2"/>
      </w:pPr>
      <w:r>
        <w:t>Multi-byte Shifting on the ARM7TDMI</w:t>
      </w:r>
    </w:p>
    <w:p w14:paraId="346E4D17" w14:textId="681F1307" w:rsidR="00685741" w:rsidRDefault="00685741" w:rsidP="007E43DF">
      <w:r>
        <w:t xml:space="preserve">The </w:t>
      </w:r>
      <w:r w:rsidR="007E43DF">
        <w:t>ARM7TDMI has a 32-bit barrel shifter that can simultaneously execute shift and rotation instructions with ALU operations</w:t>
      </w:r>
      <w:r w:rsidR="0075178D">
        <w:t xml:space="preserve">. </w:t>
      </w:r>
      <w:r w:rsidR="0075178D">
        <w:fldChar w:fldCharType="begin"/>
      </w:r>
      <w:r w:rsidR="0075178D">
        <w:instrText xml:space="preserve"> ADDIN EN.CITE &lt;EndNote&gt;&lt;Cite&gt;&lt;Author&gt;Chang&lt;/Author&gt;&lt;Year&gt;2003&lt;/Year&gt;&lt;RecNum&gt;20&lt;/RecNum&gt;&lt;DisplayText&gt;(Chang et al., 2003)&lt;/DisplayText&gt;&lt;record&gt;&lt;rec-number&gt;20&lt;/rec-number&gt;&lt;foreign-keys&gt;&lt;key app="EN" db-id="sztd0aewezsrs7e2rpaparrvv2vawsezsfp0" timestamp="1535974106"&gt;20&lt;/key&gt;&lt;/foreign-keys&gt;&lt;ref-type name="Conference Proceedings"&gt;10&lt;/ref-type&gt;&lt;contributors&gt;&lt;authors&gt;&lt;author&gt;Chang, Hoseok&lt;/author&gt;&lt;author&gt;Lee, Wonchul&lt;/author&gt;&lt;author&gt;Sung, Wonyong&lt;/author&gt;&lt;/authors&gt;&lt;/contributors&gt;&lt;titles&gt;&lt;title&gt;Optimization of power consumption for an ARM7-based multimedia handheld device&lt;/title&gt;&lt;secondary-title&gt;Circuits and Systems, 2003. ISCAS&amp;apos;03. Proceedings of the 2003 International Symposium on&lt;/secondary-title&gt;&lt;/titles&gt;&lt;pages&gt;V-V&lt;/pages&gt;&lt;volume&gt;5&lt;/volume&gt;&lt;dates&gt;&lt;year&gt;2003&lt;/year&gt;&lt;/dates&gt;&lt;publisher&gt;IEEE&lt;/publisher&gt;&lt;isbn&gt;0780377613&lt;/isbn&gt;&lt;urls&gt;&lt;/urls&gt;&lt;/record&gt;&lt;/Cite&gt;&lt;/EndNote&gt;</w:instrText>
      </w:r>
      <w:r w:rsidR="0075178D">
        <w:fldChar w:fldCharType="separate"/>
      </w:r>
      <w:r w:rsidR="0075178D">
        <w:rPr>
          <w:noProof/>
        </w:rPr>
        <w:t>(Chang et al., 2003)</w:t>
      </w:r>
      <w:r w:rsidR="0075178D">
        <w:fldChar w:fldCharType="end"/>
      </w:r>
      <w:r w:rsidR="0075178D">
        <w:t xml:space="preserve"> The shifter</w:t>
      </w:r>
      <w:r>
        <w:t xml:space="preserve"> operand is represented by the least-significant 12 bits of the instruction. It can take one of eleven forms</w:t>
      </w:r>
      <w:r w:rsidR="007E43DF">
        <w:t>. For immediate operands, the assembler will make substitutions of comparable instructions in order to create the desired immediate operand.</w:t>
      </w:r>
      <w:r w:rsidR="0075178D">
        <w:fldChar w:fldCharType="begin"/>
      </w:r>
      <w:r w:rsidR="0075178D">
        <w:instrText xml:space="preserve"> ADDIN EN.CITE &lt;EndNote&gt;&lt;Cite&gt;&lt;Author&gt;Mirzaei&lt;/Author&gt;&lt;Year&gt;2017&lt;/Year&gt;&lt;RecNum&gt;21&lt;/RecNum&gt;&lt;DisplayText&gt;(Mirzaei, 2017)&lt;/DisplayText&gt;&lt;record&gt;&lt;rec-number&gt;21&lt;/rec-number&gt;&lt;foreign-keys&gt;&lt;key app="EN" db-id="sztd0aewezsrs7e2rpaparrvv2vawsezsfp0" timestamp="1535974553"&gt;21&lt;/key&gt;&lt;/foreign-keys&gt;&lt;ref-type name="Report"&gt;27&lt;/ref-type&gt;&lt;contributors&gt;&lt;authors&gt;&lt;author&gt;Shahnam Mirzaei&lt;/author&gt;&lt;/authors&gt;&lt;subsidiary-authors&gt;&lt;author&gt;College of Engineering and Computer Science&lt;/author&gt;&lt;author&gt;Department of Electrical and Computer Engineering&lt;/author&gt;&lt;/subsidiary-authors&gt;&lt;/contributors&gt;&lt;titles&gt;&lt;title&gt;ARM7TDMI Instruction Set Reference&lt;/title&gt;&lt;/titles&gt;&lt;pages&gt;5-8&lt;/pages&gt;&lt;dates&gt;&lt;year&gt;2017&lt;/year&gt;&lt;/dates&gt;&lt;publisher&gt;California State University, Northridge&lt;/publisher&gt;&lt;urls&gt;&lt;/urls&gt;&lt;/record&gt;&lt;/Cite&gt;&lt;/EndNote&gt;</w:instrText>
      </w:r>
      <w:r w:rsidR="0075178D">
        <w:fldChar w:fldCharType="separate"/>
      </w:r>
      <w:r w:rsidR="0075178D">
        <w:rPr>
          <w:noProof/>
        </w:rPr>
        <w:t>(Mirzaei, 2017)</w:t>
      </w:r>
      <w:r w:rsidR="0075178D">
        <w:fldChar w:fldCharType="end"/>
      </w:r>
      <w:r w:rsidR="007E43DF">
        <w:t xml:space="preserve"> For example:</w:t>
      </w:r>
    </w:p>
    <w:p w14:paraId="4E9A588F" w14:textId="25C87051" w:rsidR="007E43DF" w:rsidRDefault="007E43DF" w:rsidP="00685741">
      <w:r>
        <w:t xml:space="preserve">CMP R0, #-1 </w:t>
      </w:r>
      <w:r>
        <w:tab/>
      </w:r>
      <w:r w:rsidRPr="007E43DF">
        <w:rPr>
          <w:rFonts w:ascii="Cambria Math" w:hAnsi="Cambria Math" w:cs="Cambria Math"/>
          <w:b/>
          <w:sz w:val="36"/>
        </w:rPr>
        <w:t>⟶</w:t>
      </w:r>
      <w:r>
        <w:rPr>
          <w:sz w:val="36"/>
        </w:rPr>
        <w:tab/>
      </w:r>
      <w:r>
        <w:t>CMN R0, #1</w:t>
      </w:r>
    </w:p>
    <w:p w14:paraId="1589A03B" w14:textId="77777777" w:rsidR="007E43DF" w:rsidRPr="00685741" w:rsidRDefault="007E43DF" w:rsidP="007E43DF">
      <w:pPr>
        <w:ind w:firstLine="0"/>
      </w:pPr>
      <w:bookmarkStart w:id="37" w:name="_GoBack"/>
      <w:bookmarkEnd w:id="37"/>
    </w:p>
    <w:p w14:paraId="4D22FAC8" w14:textId="7D824071" w:rsidR="00631A64" w:rsidRDefault="00631A64" w:rsidP="00631A64">
      <w:pPr>
        <w:pStyle w:val="Title"/>
      </w:pPr>
      <w:r>
        <w:lastRenderedPageBreak/>
        <w:t>BIBLIOGRAPHY</w:t>
      </w:r>
    </w:p>
    <w:p w14:paraId="4349C5D8" w14:textId="4AC31F73" w:rsidR="0075178D" w:rsidRPr="0075178D" w:rsidRDefault="00EF3AFD" w:rsidP="0075178D">
      <w:pPr>
        <w:pStyle w:val="EndNoteBibliography"/>
        <w:ind w:left="720" w:hanging="720"/>
      </w:pPr>
      <w:r>
        <w:fldChar w:fldCharType="begin"/>
      </w:r>
      <w:r>
        <w:instrText xml:space="preserve"> ADDIN EN.REFLIST </w:instrText>
      </w:r>
      <w:r>
        <w:fldChar w:fldCharType="separate"/>
      </w:r>
      <w:r w:rsidR="0075178D" w:rsidRPr="0075178D">
        <w:t xml:space="preserve">ATMEL. 2004. ARM7TDMI Technical Reference Manual. </w:t>
      </w:r>
      <w:r w:rsidR="0075178D" w:rsidRPr="0075178D">
        <w:rPr>
          <w:i/>
        </w:rPr>
        <w:t xml:space="preserve">Infocentre ARM </w:t>
      </w:r>
      <w:r w:rsidR="0075178D" w:rsidRPr="0075178D">
        <w:t xml:space="preserve">[Online]. Available: </w:t>
      </w:r>
      <w:hyperlink r:id="rId37" w:history="1">
        <w:r w:rsidR="0075178D" w:rsidRPr="0075178D">
          <w:rPr>
            <w:rStyle w:val="Hyperlink"/>
          </w:rPr>
          <w:t>http://infocenter.arm.com/help/index.jsp?topic=/com.arm.doc.ddi0210c/CACBCAAE.html</w:t>
        </w:r>
      </w:hyperlink>
      <w:r w:rsidR="0075178D" w:rsidRPr="0075178D">
        <w:t>.</w:t>
      </w:r>
    </w:p>
    <w:p w14:paraId="78D65A7D" w14:textId="77777777" w:rsidR="0075178D" w:rsidRPr="0075178D" w:rsidRDefault="0075178D" w:rsidP="0075178D">
      <w:pPr>
        <w:pStyle w:val="EndNoteBibliography"/>
        <w:ind w:left="720" w:hanging="720"/>
      </w:pPr>
      <w:r w:rsidRPr="0075178D">
        <w:t xml:space="preserve">BONG-HO, K. 1998. Introduction to Thumb. </w:t>
      </w:r>
      <w:r w:rsidRPr="0075178D">
        <w:rPr>
          <w:i/>
        </w:rPr>
        <w:t>Characteristics of ARM Processor</w:t>
      </w:r>
      <w:r w:rsidRPr="0075178D">
        <w:rPr>
          <w:b/>
        </w:rPr>
        <w:t>,</w:t>
      </w:r>
      <w:r w:rsidRPr="0075178D">
        <w:t xml:space="preserve"> 2-10.</w:t>
      </w:r>
    </w:p>
    <w:p w14:paraId="43240C1C" w14:textId="50960279" w:rsidR="0075178D" w:rsidRPr="0075178D" w:rsidRDefault="0075178D" w:rsidP="0075178D">
      <w:pPr>
        <w:pStyle w:val="EndNoteBibliography"/>
        <w:ind w:left="720" w:hanging="720"/>
      </w:pPr>
      <w:r w:rsidRPr="0075178D">
        <w:t xml:space="preserve">CAMBRIDGE, U. O. 2006. </w:t>
      </w:r>
      <w:r w:rsidRPr="0075178D">
        <w:rPr>
          <w:i/>
        </w:rPr>
        <w:t xml:space="preserve">Microprocessor Design and the ARM </w:t>
      </w:r>
      <w:r w:rsidRPr="0075178D">
        <w:t xml:space="preserve">[Online]. Available: </w:t>
      </w:r>
      <w:hyperlink r:id="rId38" w:history="1">
        <w:r w:rsidRPr="0075178D">
          <w:rPr>
            <w:rStyle w:val="Hyperlink"/>
          </w:rPr>
          <w:t>http://www-mdp.eng.cam.ac.uk/web/library/enginfo/mdp_micro/lecture2/lecture2-5-1.html</w:t>
        </w:r>
      </w:hyperlink>
      <w:r w:rsidRPr="0075178D">
        <w:t xml:space="preserve"> [Accessed 03/09/18].</w:t>
      </w:r>
    </w:p>
    <w:p w14:paraId="0EE2E2A9" w14:textId="77777777" w:rsidR="0075178D" w:rsidRPr="0075178D" w:rsidRDefault="0075178D" w:rsidP="0075178D">
      <w:pPr>
        <w:pStyle w:val="EndNoteBibliography"/>
        <w:ind w:left="720" w:hanging="720"/>
      </w:pPr>
      <w:r w:rsidRPr="0075178D">
        <w:t>CHANG, H., LEE, W. &amp; SUNG, W. Optimization of power consumption for an ARM7-based multimedia handheld device.  Circuits and Systems, 2003. ISCAS'03. Proceedings of the 2003 International Symposium on, 2003. IEEE, V-V.</w:t>
      </w:r>
    </w:p>
    <w:p w14:paraId="6CC8B235" w14:textId="77777777" w:rsidR="0075178D" w:rsidRPr="0075178D" w:rsidRDefault="0075178D" w:rsidP="0075178D">
      <w:pPr>
        <w:pStyle w:val="EndNoteBibliography"/>
        <w:ind w:left="720" w:hanging="720"/>
      </w:pPr>
      <w:r w:rsidRPr="0075178D">
        <w:t xml:space="preserve">DIBA, M. 2014. ARM Arithmetic and Bitweise Instructions. </w:t>
      </w:r>
      <w:r w:rsidRPr="0075178D">
        <w:rPr>
          <w:i/>
        </w:rPr>
        <w:t>Computer Organization and Systems Programming</w:t>
      </w:r>
      <w:r w:rsidRPr="0075178D">
        <w:rPr>
          <w:b/>
        </w:rPr>
        <w:t>,</w:t>
      </w:r>
      <w:r w:rsidRPr="0075178D">
        <w:t xml:space="preserve"> 5-20.</w:t>
      </w:r>
    </w:p>
    <w:p w14:paraId="6570C262" w14:textId="77777777" w:rsidR="0075178D" w:rsidRPr="0075178D" w:rsidRDefault="0075178D" w:rsidP="0075178D">
      <w:pPr>
        <w:pStyle w:val="EndNoteBibliography"/>
        <w:ind w:left="720" w:hanging="720"/>
      </w:pPr>
      <w:r w:rsidRPr="0075178D">
        <w:t>GOUDGE, L. &amp; SEGARS, S. Thumb: reducing the cost of 32-bit RISC performance in portable and consumer applications.  Compcon'96.'Technologies for the Information Superhighway'Digest of Papers, 1996. IEEE, 176-181.</w:t>
      </w:r>
    </w:p>
    <w:p w14:paraId="7DD1E9FC" w14:textId="77777777" w:rsidR="0075178D" w:rsidRPr="0075178D" w:rsidRDefault="0075178D" w:rsidP="0075178D">
      <w:pPr>
        <w:pStyle w:val="EndNoteBibliography"/>
        <w:ind w:left="720" w:hanging="720"/>
      </w:pPr>
      <w:r w:rsidRPr="0075178D">
        <w:t>LEE, I., CHOI, Y., CHO, Y., JOO, Y., LIM, H., SHIM, H. G. L. H., CHANG, N. J. I. D. &amp; COMPUTERS, T. O. 2004. Web-based energy exploration tool for embedded systems. 21</w:t>
      </w:r>
      <w:r w:rsidRPr="0075178D">
        <w:rPr>
          <w:b/>
        </w:rPr>
        <w:t>,</w:t>
      </w:r>
      <w:r w:rsidRPr="0075178D">
        <w:t xml:space="preserve"> 572-586.</w:t>
      </w:r>
    </w:p>
    <w:p w14:paraId="2124AB1F" w14:textId="77777777" w:rsidR="0075178D" w:rsidRPr="0075178D" w:rsidRDefault="0075178D" w:rsidP="0075178D">
      <w:pPr>
        <w:pStyle w:val="EndNoteBibliography"/>
        <w:ind w:left="720" w:hanging="720"/>
      </w:pPr>
      <w:r w:rsidRPr="0075178D">
        <w:t xml:space="preserve">MCDERMOTT, M. 2008. The ARM Instruction Set Architecture. </w:t>
      </w:r>
      <w:r w:rsidRPr="0075178D">
        <w:rPr>
          <w:i/>
        </w:rPr>
        <w:t>The University of Texas at Austin</w:t>
      </w:r>
      <w:r w:rsidRPr="0075178D">
        <w:rPr>
          <w:b/>
        </w:rPr>
        <w:t>,</w:t>
      </w:r>
      <w:r w:rsidRPr="0075178D">
        <w:t xml:space="preserve"> 2-2.</w:t>
      </w:r>
    </w:p>
    <w:p w14:paraId="18E39246" w14:textId="77777777" w:rsidR="0075178D" w:rsidRPr="0075178D" w:rsidRDefault="0075178D" w:rsidP="0075178D">
      <w:pPr>
        <w:pStyle w:val="EndNoteBibliography"/>
        <w:ind w:left="720" w:hanging="720"/>
      </w:pPr>
      <w:r w:rsidRPr="0075178D">
        <w:t>MIRZAEI, S. 2017. ARM7TDMI Instruction Set Reference. California State University, Northridge.</w:t>
      </w:r>
    </w:p>
    <w:p w14:paraId="610DF29D" w14:textId="77777777" w:rsidR="0075178D" w:rsidRPr="0075178D" w:rsidRDefault="0075178D" w:rsidP="0075178D">
      <w:pPr>
        <w:pStyle w:val="EndNoteBibliography"/>
        <w:ind w:left="720" w:hanging="720"/>
      </w:pPr>
      <w:r w:rsidRPr="0075178D">
        <w:t xml:space="preserve">PANDA, P. R., DUTT, N. D. &amp; NICOLAU, A. 2012. </w:t>
      </w:r>
      <w:r w:rsidRPr="0075178D">
        <w:rPr>
          <w:i/>
        </w:rPr>
        <w:t>Memory issues in embedded systems-on-chip: optimizations and exploration</w:t>
      </w:r>
      <w:r w:rsidRPr="0075178D">
        <w:t>, Springer Science &amp; Business Media.</w:t>
      </w:r>
    </w:p>
    <w:p w14:paraId="7DC7F807" w14:textId="77777777" w:rsidR="0075178D" w:rsidRPr="0075178D" w:rsidRDefault="0075178D" w:rsidP="0075178D">
      <w:pPr>
        <w:pStyle w:val="EndNoteBibliography"/>
        <w:ind w:left="720" w:hanging="720"/>
      </w:pPr>
      <w:r w:rsidRPr="0075178D">
        <w:t>RAMKISHOR, K. &amp; GUNASHREE, V. Real time implementation of MPEG-4 video decoder on ARM7TDMI.  Intelligent Multimedia, Video and Speech Processing, 2001. Proceedings of 2001 International Symposium on, 2001. IEEE, 522-526.</w:t>
      </w:r>
    </w:p>
    <w:p w14:paraId="61A03BE5" w14:textId="29FF9520" w:rsidR="0075178D" w:rsidRPr="0075178D" w:rsidRDefault="0075178D" w:rsidP="0075178D">
      <w:pPr>
        <w:pStyle w:val="EndNoteBibliography"/>
        <w:ind w:left="720" w:hanging="720"/>
      </w:pPr>
      <w:r w:rsidRPr="0075178D">
        <w:t xml:space="preserve">REGINA, U. O. 2012. </w:t>
      </w:r>
      <w:r w:rsidRPr="0075178D">
        <w:rPr>
          <w:i/>
        </w:rPr>
        <w:t xml:space="preserve">ARM Addressing Modes </w:t>
      </w:r>
      <w:r w:rsidRPr="0075178D">
        <w:t xml:space="preserve">[Online]. Available: </w:t>
      </w:r>
      <w:hyperlink r:id="rId39" w:history="1">
        <w:r w:rsidRPr="0075178D">
          <w:rPr>
            <w:rStyle w:val="Hyperlink"/>
          </w:rPr>
          <w:t>ftp://www.cs.uregina.ca/pub/class/301/ARM-addressing/lecture.html</w:t>
        </w:r>
      </w:hyperlink>
      <w:r w:rsidRPr="0075178D">
        <w:t xml:space="preserve"> [Accessed 03/09/18].</w:t>
      </w:r>
    </w:p>
    <w:p w14:paraId="771D4677" w14:textId="77777777" w:rsidR="0075178D" w:rsidRPr="0075178D" w:rsidRDefault="0075178D" w:rsidP="0075178D">
      <w:pPr>
        <w:pStyle w:val="EndNoteBibliography"/>
        <w:ind w:left="720" w:hanging="720"/>
      </w:pPr>
      <w:r w:rsidRPr="0075178D">
        <w:t>SEGARS, S., CLARKE, K. &amp; GOUDGE, L. J. I. M. 1995. Embedded control problems, Thumb, and the ARM7TDMI. 22-30.</w:t>
      </w:r>
    </w:p>
    <w:p w14:paraId="65C10942" w14:textId="77777777" w:rsidR="0075178D" w:rsidRPr="0075178D" w:rsidRDefault="0075178D" w:rsidP="0075178D">
      <w:pPr>
        <w:pStyle w:val="EndNoteBibliography"/>
        <w:ind w:left="720" w:hanging="720"/>
      </w:pPr>
      <w:r w:rsidRPr="0075178D">
        <w:t>SHEE, S. L. 2004. The ARM Architecture. Sydney: UNSW.</w:t>
      </w:r>
    </w:p>
    <w:p w14:paraId="335A1CB0" w14:textId="77777777" w:rsidR="0075178D" w:rsidRPr="0075178D" w:rsidRDefault="0075178D" w:rsidP="0075178D">
      <w:pPr>
        <w:pStyle w:val="EndNoteBibliography"/>
        <w:ind w:left="720" w:hanging="720"/>
      </w:pPr>
      <w:r w:rsidRPr="0075178D">
        <w:t xml:space="preserve">SUH, P. T. 2015. Arm Instructions I. </w:t>
      </w:r>
      <w:r w:rsidRPr="0075178D">
        <w:rPr>
          <w:i/>
        </w:rPr>
        <w:t>Computer Science Engineering, Korea University</w:t>
      </w:r>
      <w:r w:rsidRPr="0075178D">
        <w:rPr>
          <w:b/>
        </w:rPr>
        <w:t>,</w:t>
      </w:r>
      <w:r w:rsidRPr="0075178D">
        <w:t xml:space="preserve"> 5.</w:t>
      </w:r>
    </w:p>
    <w:p w14:paraId="7ACAFF5E" w14:textId="64409917" w:rsidR="0075178D" w:rsidRPr="0075178D" w:rsidRDefault="0075178D" w:rsidP="0075178D">
      <w:pPr>
        <w:pStyle w:val="EndNoteBibliography"/>
        <w:ind w:left="720" w:hanging="720"/>
      </w:pPr>
      <w:r w:rsidRPr="0075178D">
        <w:t xml:space="preserve">THOMAS, D. 2012. </w:t>
      </w:r>
      <w:r w:rsidRPr="0075178D">
        <w:rPr>
          <w:i/>
        </w:rPr>
        <w:t xml:space="preserve">ARM: Introduction to ARM: Conditional Execution </w:t>
      </w:r>
      <w:r w:rsidRPr="0075178D">
        <w:t xml:space="preserve">[Online]. Available: </w:t>
      </w:r>
      <w:hyperlink r:id="rId40" w:history="1">
        <w:r w:rsidRPr="0075178D">
          <w:rPr>
            <w:rStyle w:val="Hyperlink"/>
          </w:rPr>
          <w:t>http://www.davespace.co.uk/arm/introduction-to-arm/conditional.html</w:t>
        </w:r>
      </w:hyperlink>
      <w:r w:rsidRPr="0075178D">
        <w:t xml:space="preserve"> [Accessed 02/09/18].</w:t>
      </w:r>
    </w:p>
    <w:p w14:paraId="0102ED12" w14:textId="77777777" w:rsidR="0075178D" w:rsidRPr="0075178D" w:rsidRDefault="0075178D" w:rsidP="0075178D">
      <w:pPr>
        <w:pStyle w:val="EndNoteBibliography"/>
        <w:ind w:left="720" w:hanging="720"/>
      </w:pPr>
      <w:r w:rsidRPr="0075178D">
        <w:t>VARMA, R. R. 2015. Introduction to ARM Architecture.</w:t>
      </w:r>
    </w:p>
    <w:p w14:paraId="695E8221" w14:textId="58B3B3BB"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04BA0" w14:textId="77777777" w:rsidR="00BF1420" w:rsidRDefault="00BF1420">
      <w:pPr>
        <w:spacing w:line="240" w:lineRule="auto"/>
      </w:pPr>
      <w:r>
        <w:separator/>
      </w:r>
    </w:p>
    <w:p w14:paraId="6DF22325" w14:textId="77777777" w:rsidR="00BF1420" w:rsidRDefault="00BF1420"/>
  </w:endnote>
  <w:endnote w:type="continuationSeparator" w:id="0">
    <w:p w14:paraId="65982457" w14:textId="77777777" w:rsidR="00BF1420" w:rsidRDefault="00BF1420">
      <w:pPr>
        <w:spacing w:line="240" w:lineRule="auto"/>
      </w:pPr>
      <w:r>
        <w:continuationSeparator/>
      </w:r>
    </w:p>
    <w:p w14:paraId="18B6FE0A" w14:textId="77777777" w:rsidR="00BF1420" w:rsidRDefault="00BF1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5B31A" w14:textId="77777777" w:rsidR="00BF1420" w:rsidRDefault="00BF1420">
      <w:pPr>
        <w:spacing w:line="240" w:lineRule="auto"/>
      </w:pPr>
      <w:r>
        <w:separator/>
      </w:r>
    </w:p>
    <w:p w14:paraId="13B4BD72" w14:textId="77777777" w:rsidR="00BF1420" w:rsidRDefault="00BF1420"/>
  </w:footnote>
  <w:footnote w:type="continuationSeparator" w:id="0">
    <w:p w14:paraId="4E2A5217" w14:textId="77777777" w:rsidR="00BF1420" w:rsidRDefault="00BF1420">
      <w:pPr>
        <w:spacing w:line="240" w:lineRule="auto"/>
      </w:pPr>
      <w:r>
        <w:continuationSeparator/>
      </w:r>
    </w:p>
    <w:p w14:paraId="489C2B19" w14:textId="77777777" w:rsidR="00BF1420" w:rsidRDefault="00BF14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75178D" w:rsidRDefault="0075178D">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75178D" w:rsidRDefault="0075178D">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item&gt;18&lt;/item&gt;&lt;item&gt;19&lt;/item&gt;&lt;item&gt;20&lt;/item&gt;&lt;item&gt;21&lt;/item&gt;&lt;/record-ids&gt;&lt;/item&gt;&lt;/Libraries&gt;"/>
  </w:docVars>
  <w:rsids>
    <w:rsidRoot w:val="001C439F"/>
    <w:rsid w:val="00004FDF"/>
    <w:rsid w:val="00022B43"/>
    <w:rsid w:val="0005291E"/>
    <w:rsid w:val="000D3F41"/>
    <w:rsid w:val="000E6A6B"/>
    <w:rsid w:val="000F31AD"/>
    <w:rsid w:val="0011172D"/>
    <w:rsid w:val="00124858"/>
    <w:rsid w:val="00143B91"/>
    <w:rsid w:val="00155F9F"/>
    <w:rsid w:val="001A4119"/>
    <w:rsid w:val="001C439F"/>
    <w:rsid w:val="001D5F54"/>
    <w:rsid w:val="00227D8B"/>
    <w:rsid w:val="002330D1"/>
    <w:rsid w:val="0025408F"/>
    <w:rsid w:val="0025759F"/>
    <w:rsid w:val="002964C4"/>
    <w:rsid w:val="002A6DBD"/>
    <w:rsid w:val="003512CA"/>
    <w:rsid w:val="00355DCA"/>
    <w:rsid w:val="00366D72"/>
    <w:rsid w:val="0039563C"/>
    <w:rsid w:val="003B3CFC"/>
    <w:rsid w:val="003F232D"/>
    <w:rsid w:val="00451978"/>
    <w:rsid w:val="00455B94"/>
    <w:rsid w:val="00482DAB"/>
    <w:rsid w:val="004C5A37"/>
    <w:rsid w:val="004D17E8"/>
    <w:rsid w:val="004E57DD"/>
    <w:rsid w:val="00551A02"/>
    <w:rsid w:val="005523C7"/>
    <w:rsid w:val="005532EF"/>
    <w:rsid w:val="005534FA"/>
    <w:rsid w:val="00556E56"/>
    <w:rsid w:val="005737A6"/>
    <w:rsid w:val="00580473"/>
    <w:rsid w:val="00582604"/>
    <w:rsid w:val="005B5F8B"/>
    <w:rsid w:val="005D0B72"/>
    <w:rsid w:val="005D30A4"/>
    <w:rsid w:val="005D3A03"/>
    <w:rsid w:val="005D623A"/>
    <w:rsid w:val="005F73E4"/>
    <w:rsid w:val="006125F5"/>
    <w:rsid w:val="00630C8E"/>
    <w:rsid w:val="00631A64"/>
    <w:rsid w:val="00685741"/>
    <w:rsid w:val="006C0D90"/>
    <w:rsid w:val="006C7CB4"/>
    <w:rsid w:val="006D0AA9"/>
    <w:rsid w:val="0075178D"/>
    <w:rsid w:val="00756702"/>
    <w:rsid w:val="00793E47"/>
    <w:rsid w:val="00797E0E"/>
    <w:rsid w:val="007C1F8A"/>
    <w:rsid w:val="007E43DF"/>
    <w:rsid w:val="008002C0"/>
    <w:rsid w:val="00846321"/>
    <w:rsid w:val="0087155D"/>
    <w:rsid w:val="008968C4"/>
    <w:rsid w:val="008A38EA"/>
    <w:rsid w:val="008B5F04"/>
    <w:rsid w:val="008C1F5A"/>
    <w:rsid w:val="008C49E4"/>
    <w:rsid w:val="008C5323"/>
    <w:rsid w:val="008D32FB"/>
    <w:rsid w:val="008E140D"/>
    <w:rsid w:val="008F206D"/>
    <w:rsid w:val="008F6674"/>
    <w:rsid w:val="00975111"/>
    <w:rsid w:val="00983542"/>
    <w:rsid w:val="00990C30"/>
    <w:rsid w:val="009A6A3B"/>
    <w:rsid w:val="00A10A93"/>
    <w:rsid w:val="00A81DB2"/>
    <w:rsid w:val="00A82807"/>
    <w:rsid w:val="00AC414A"/>
    <w:rsid w:val="00B03214"/>
    <w:rsid w:val="00B227F2"/>
    <w:rsid w:val="00B81E4A"/>
    <w:rsid w:val="00B823AA"/>
    <w:rsid w:val="00B86D63"/>
    <w:rsid w:val="00BA45DB"/>
    <w:rsid w:val="00BA71E9"/>
    <w:rsid w:val="00BC12A2"/>
    <w:rsid w:val="00BE0489"/>
    <w:rsid w:val="00BF1420"/>
    <w:rsid w:val="00BF4184"/>
    <w:rsid w:val="00C0601E"/>
    <w:rsid w:val="00C31D30"/>
    <w:rsid w:val="00C85F0C"/>
    <w:rsid w:val="00CA51A9"/>
    <w:rsid w:val="00CD6E39"/>
    <w:rsid w:val="00CF2CE5"/>
    <w:rsid w:val="00CF6E91"/>
    <w:rsid w:val="00D457DC"/>
    <w:rsid w:val="00D50D76"/>
    <w:rsid w:val="00D55342"/>
    <w:rsid w:val="00D85B68"/>
    <w:rsid w:val="00DA3935"/>
    <w:rsid w:val="00DE69E8"/>
    <w:rsid w:val="00E5595B"/>
    <w:rsid w:val="00E57420"/>
    <w:rsid w:val="00E6004D"/>
    <w:rsid w:val="00E81978"/>
    <w:rsid w:val="00EF3AFD"/>
    <w:rsid w:val="00F30B0D"/>
    <w:rsid w:val="00F32566"/>
    <w:rsid w:val="00F379B7"/>
    <w:rsid w:val="00F461ED"/>
    <w:rsid w:val="00F476F4"/>
    <w:rsid w:val="00F525FA"/>
    <w:rsid w:val="00F5576D"/>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63380936">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41034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08431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569314843">
      <w:bodyDiv w:val="1"/>
      <w:marLeft w:val="0"/>
      <w:marRight w:val="0"/>
      <w:marTop w:val="0"/>
      <w:marBottom w:val="0"/>
      <w:divBdr>
        <w:top w:val="none" w:sz="0" w:space="0" w:color="auto"/>
        <w:left w:val="none" w:sz="0" w:space="0" w:color="auto"/>
        <w:bottom w:val="none" w:sz="0" w:space="0" w:color="auto"/>
        <w:right w:val="none" w:sz="0" w:space="0" w:color="auto"/>
      </w:divBdr>
    </w:div>
    <w:div w:id="598485861">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65096802">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991714277">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195535044">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18913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70651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QB1T\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ftp://www.cs.uregina.ca/pub/class/301/ARM-addressing/lecture.html"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QB1T\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QB1T\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hyperlink" Target="http://www.davespace.co.uk/arm/introduction-to-arm/conditional.html" TargetMode="External"/><Relationship Id="rId5" Type="http://schemas.openxmlformats.org/officeDocument/2006/relationships/settings" Target="settings.xml"/><Relationship Id="rId15" Type="http://schemas.openxmlformats.org/officeDocument/2006/relationships/hyperlink" Target="file:///C:\Users\QB1T\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QB1T\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file:///C:\Users\QB1T\Documents\GitHub\2121-Assignment---ARM7TDMI\The%20ARM%20Instruction%20Set%20Architecture.docx" TargetMode="External"/><Relationship Id="rId14" Type="http://schemas.openxmlformats.org/officeDocument/2006/relationships/hyperlink" Target="file:///C:\Users\QB1T\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QB1T\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mdp.eng.cam.ac.uk/web/library/enginfo/mdp_micro/lecture2/lecture2-5-1.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42E24"/>
    <w:rsid w:val="00387DF9"/>
    <w:rsid w:val="004B2DAA"/>
    <w:rsid w:val="005379FF"/>
    <w:rsid w:val="005E49DA"/>
    <w:rsid w:val="008369DA"/>
    <w:rsid w:val="00872341"/>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3430F-0E88-4BB3-BCE8-D54C152B0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1754</TotalTime>
  <Pages>16</Pages>
  <Words>5186</Words>
  <Characters>29562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25</cp:revision>
  <dcterms:created xsi:type="dcterms:W3CDTF">2018-08-14T09:23:00Z</dcterms:created>
  <dcterms:modified xsi:type="dcterms:W3CDTF">2018-09-03T11:51:00Z</dcterms:modified>
</cp:coreProperties>
</file>