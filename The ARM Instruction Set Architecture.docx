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AC4E29"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378CBECA" w14:textId="52BE4BAF" w:rsidR="00957CD4"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921431" w:history="1">
            <w:r w:rsidR="00957CD4" w:rsidRPr="00A81E2D">
              <w:rPr>
                <w:rStyle w:val="Hyperlink"/>
                <w:noProof/>
              </w:rPr>
              <w:t>Table of Figures</w:t>
            </w:r>
            <w:r w:rsidR="00957CD4">
              <w:rPr>
                <w:noProof/>
                <w:webHidden/>
              </w:rPr>
              <w:tab/>
            </w:r>
            <w:r w:rsidR="00957CD4">
              <w:rPr>
                <w:noProof/>
                <w:webHidden/>
              </w:rPr>
              <w:fldChar w:fldCharType="begin"/>
            </w:r>
            <w:r w:rsidR="00957CD4">
              <w:rPr>
                <w:noProof/>
                <w:webHidden/>
              </w:rPr>
              <w:instrText xml:space="preserve"> PAGEREF _Toc523921431 \h </w:instrText>
            </w:r>
            <w:r w:rsidR="00957CD4">
              <w:rPr>
                <w:noProof/>
                <w:webHidden/>
              </w:rPr>
            </w:r>
            <w:r w:rsidR="00957CD4">
              <w:rPr>
                <w:noProof/>
                <w:webHidden/>
              </w:rPr>
              <w:fldChar w:fldCharType="separate"/>
            </w:r>
            <w:r w:rsidR="00957CD4">
              <w:rPr>
                <w:noProof/>
                <w:webHidden/>
              </w:rPr>
              <w:t>3</w:t>
            </w:r>
            <w:r w:rsidR="00957CD4">
              <w:rPr>
                <w:noProof/>
                <w:webHidden/>
              </w:rPr>
              <w:fldChar w:fldCharType="end"/>
            </w:r>
          </w:hyperlink>
        </w:p>
        <w:p w14:paraId="2D80133E" w14:textId="3DC91E11" w:rsidR="00957CD4" w:rsidRDefault="00957CD4">
          <w:pPr>
            <w:pStyle w:val="TOC1"/>
            <w:tabs>
              <w:tab w:val="right" w:leader="dot" w:pos="9350"/>
            </w:tabs>
            <w:rPr>
              <w:noProof/>
              <w:kern w:val="0"/>
              <w:sz w:val="22"/>
              <w:szCs w:val="22"/>
              <w:lang w:val="en-AU" w:eastAsia="en-AU"/>
            </w:rPr>
          </w:pPr>
          <w:hyperlink w:anchor="_Toc523921432" w:history="1">
            <w:r w:rsidRPr="00A81E2D">
              <w:rPr>
                <w:rStyle w:val="Hyperlink"/>
                <w:noProof/>
              </w:rPr>
              <w:t>Abstract</w:t>
            </w:r>
            <w:r>
              <w:rPr>
                <w:noProof/>
                <w:webHidden/>
              </w:rPr>
              <w:tab/>
            </w:r>
            <w:r>
              <w:rPr>
                <w:noProof/>
                <w:webHidden/>
              </w:rPr>
              <w:fldChar w:fldCharType="begin"/>
            </w:r>
            <w:r>
              <w:rPr>
                <w:noProof/>
                <w:webHidden/>
              </w:rPr>
              <w:instrText xml:space="preserve"> PAGEREF _Toc523921432 \h </w:instrText>
            </w:r>
            <w:r>
              <w:rPr>
                <w:noProof/>
                <w:webHidden/>
              </w:rPr>
            </w:r>
            <w:r>
              <w:rPr>
                <w:noProof/>
                <w:webHidden/>
              </w:rPr>
              <w:fldChar w:fldCharType="separate"/>
            </w:r>
            <w:r>
              <w:rPr>
                <w:noProof/>
                <w:webHidden/>
              </w:rPr>
              <w:t>4</w:t>
            </w:r>
            <w:r>
              <w:rPr>
                <w:noProof/>
                <w:webHidden/>
              </w:rPr>
              <w:fldChar w:fldCharType="end"/>
            </w:r>
          </w:hyperlink>
        </w:p>
        <w:p w14:paraId="256EEC6B" w14:textId="7FCCE08C" w:rsidR="00957CD4" w:rsidRDefault="00957CD4">
          <w:pPr>
            <w:pStyle w:val="TOC1"/>
            <w:tabs>
              <w:tab w:val="right" w:leader="dot" w:pos="9350"/>
            </w:tabs>
            <w:rPr>
              <w:noProof/>
              <w:kern w:val="0"/>
              <w:sz w:val="22"/>
              <w:szCs w:val="22"/>
              <w:lang w:val="en-AU" w:eastAsia="en-AU"/>
            </w:rPr>
          </w:pPr>
          <w:hyperlink w:anchor="_Toc523921433" w:history="1">
            <w:r w:rsidRPr="00A81E2D">
              <w:rPr>
                <w:rStyle w:val="Hyperlink"/>
                <w:noProof/>
              </w:rPr>
              <w:t>ARM7TDMI Core Diagram</w:t>
            </w:r>
            <w:r>
              <w:rPr>
                <w:noProof/>
                <w:webHidden/>
              </w:rPr>
              <w:tab/>
            </w:r>
            <w:r>
              <w:rPr>
                <w:noProof/>
                <w:webHidden/>
              </w:rPr>
              <w:fldChar w:fldCharType="begin"/>
            </w:r>
            <w:r>
              <w:rPr>
                <w:noProof/>
                <w:webHidden/>
              </w:rPr>
              <w:instrText xml:space="preserve"> PAGEREF _Toc523921433 \h </w:instrText>
            </w:r>
            <w:r>
              <w:rPr>
                <w:noProof/>
                <w:webHidden/>
              </w:rPr>
            </w:r>
            <w:r>
              <w:rPr>
                <w:noProof/>
                <w:webHidden/>
              </w:rPr>
              <w:fldChar w:fldCharType="separate"/>
            </w:r>
            <w:r>
              <w:rPr>
                <w:noProof/>
                <w:webHidden/>
              </w:rPr>
              <w:t>5</w:t>
            </w:r>
            <w:r>
              <w:rPr>
                <w:noProof/>
                <w:webHidden/>
              </w:rPr>
              <w:fldChar w:fldCharType="end"/>
            </w:r>
          </w:hyperlink>
        </w:p>
        <w:p w14:paraId="2B7095DF" w14:textId="5B8CFF6A" w:rsidR="00957CD4" w:rsidRDefault="00957CD4">
          <w:pPr>
            <w:pStyle w:val="TOC1"/>
            <w:tabs>
              <w:tab w:val="right" w:leader="dot" w:pos="9350"/>
            </w:tabs>
            <w:rPr>
              <w:noProof/>
              <w:kern w:val="0"/>
              <w:sz w:val="22"/>
              <w:szCs w:val="22"/>
              <w:lang w:val="en-AU" w:eastAsia="en-AU"/>
            </w:rPr>
          </w:pPr>
          <w:hyperlink w:anchor="_Toc523921434" w:history="1">
            <w:r w:rsidRPr="00A81E2D">
              <w:rPr>
                <w:rStyle w:val="Hyperlink"/>
                <w:noProof/>
              </w:rPr>
              <w:t>The ARM Instruction Set Architecture</w:t>
            </w:r>
            <w:r>
              <w:rPr>
                <w:noProof/>
                <w:webHidden/>
              </w:rPr>
              <w:tab/>
            </w:r>
            <w:r>
              <w:rPr>
                <w:noProof/>
                <w:webHidden/>
              </w:rPr>
              <w:fldChar w:fldCharType="begin"/>
            </w:r>
            <w:r>
              <w:rPr>
                <w:noProof/>
                <w:webHidden/>
              </w:rPr>
              <w:instrText xml:space="preserve"> PAGEREF _Toc523921434 \h </w:instrText>
            </w:r>
            <w:r>
              <w:rPr>
                <w:noProof/>
                <w:webHidden/>
              </w:rPr>
            </w:r>
            <w:r>
              <w:rPr>
                <w:noProof/>
                <w:webHidden/>
              </w:rPr>
              <w:fldChar w:fldCharType="separate"/>
            </w:r>
            <w:r>
              <w:rPr>
                <w:noProof/>
                <w:webHidden/>
              </w:rPr>
              <w:t>6</w:t>
            </w:r>
            <w:r>
              <w:rPr>
                <w:noProof/>
                <w:webHidden/>
              </w:rPr>
              <w:fldChar w:fldCharType="end"/>
            </w:r>
          </w:hyperlink>
        </w:p>
        <w:p w14:paraId="19324D0D" w14:textId="2B6AA5DB" w:rsidR="00957CD4" w:rsidRDefault="00957CD4">
          <w:pPr>
            <w:pStyle w:val="TOC1"/>
            <w:tabs>
              <w:tab w:val="right" w:leader="dot" w:pos="9350"/>
            </w:tabs>
            <w:rPr>
              <w:noProof/>
              <w:kern w:val="0"/>
              <w:sz w:val="22"/>
              <w:szCs w:val="22"/>
              <w:lang w:val="en-AU" w:eastAsia="en-AU"/>
            </w:rPr>
          </w:pPr>
          <w:hyperlink w:anchor="_Toc523921435" w:history="1">
            <w:r w:rsidRPr="00A81E2D">
              <w:rPr>
                <w:rStyle w:val="Hyperlink"/>
                <w:noProof/>
              </w:rPr>
              <w:t>Conditional Execution</w:t>
            </w:r>
            <w:r>
              <w:rPr>
                <w:noProof/>
                <w:webHidden/>
              </w:rPr>
              <w:tab/>
            </w:r>
            <w:r>
              <w:rPr>
                <w:noProof/>
                <w:webHidden/>
              </w:rPr>
              <w:fldChar w:fldCharType="begin"/>
            </w:r>
            <w:r>
              <w:rPr>
                <w:noProof/>
                <w:webHidden/>
              </w:rPr>
              <w:instrText xml:space="preserve"> PAGEREF _Toc523921435 \h </w:instrText>
            </w:r>
            <w:r>
              <w:rPr>
                <w:noProof/>
                <w:webHidden/>
              </w:rPr>
            </w:r>
            <w:r>
              <w:rPr>
                <w:noProof/>
                <w:webHidden/>
              </w:rPr>
              <w:fldChar w:fldCharType="separate"/>
            </w:r>
            <w:r>
              <w:rPr>
                <w:noProof/>
                <w:webHidden/>
              </w:rPr>
              <w:t>7</w:t>
            </w:r>
            <w:r>
              <w:rPr>
                <w:noProof/>
                <w:webHidden/>
              </w:rPr>
              <w:fldChar w:fldCharType="end"/>
            </w:r>
          </w:hyperlink>
        </w:p>
        <w:p w14:paraId="39C2B8AD" w14:textId="02753B96" w:rsidR="00957CD4" w:rsidRDefault="00957CD4">
          <w:pPr>
            <w:pStyle w:val="TOC2"/>
            <w:tabs>
              <w:tab w:val="right" w:leader="dot" w:pos="9350"/>
            </w:tabs>
            <w:rPr>
              <w:noProof/>
              <w:kern w:val="0"/>
              <w:sz w:val="22"/>
              <w:szCs w:val="22"/>
              <w:lang w:val="en-AU" w:eastAsia="en-AU"/>
            </w:rPr>
          </w:pPr>
          <w:hyperlink w:anchor="_Toc523921436" w:history="1">
            <w:r w:rsidRPr="00A81E2D">
              <w:rPr>
                <w:rStyle w:val="Hyperlink"/>
                <w:noProof/>
              </w:rPr>
              <w:t>Status Flags and Condition Codes</w:t>
            </w:r>
            <w:r>
              <w:rPr>
                <w:noProof/>
                <w:webHidden/>
              </w:rPr>
              <w:tab/>
            </w:r>
            <w:r>
              <w:rPr>
                <w:noProof/>
                <w:webHidden/>
              </w:rPr>
              <w:fldChar w:fldCharType="begin"/>
            </w:r>
            <w:r>
              <w:rPr>
                <w:noProof/>
                <w:webHidden/>
              </w:rPr>
              <w:instrText xml:space="preserve"> PAGEREF _Toc523921436 \h </w:instrText>
            </w:r>
            <w:r>
              <w:rPr>
                <w:noProof/>
                <w:webHidden/>
              </w:rPr>
            </w:r>
            <w:r>
              <w:rPr>
                <w:noProof/>
                <w:webHidden/>
              </w:rPr>
              <w:fldChar w:fldCharType="separate"/>
            </w:r>
            <w:r>
              <w:rPr>
                <w:noProof/>
                <w:webHidden/>
              </w:rPr>
              <w:t>8</w:t>
            </w:r>
            <w:r>
              <w:rPr>
                <w:noProof/>
                <w:webHidden/>
              </w:rPr>
              <w:fldChar w:fldCharType="end"/>
            </w:r>
          </w:hyperlink>
        </w:p>
        <w:p w14:paraId="7E338D3A" w14:textId="04B5A38A" w:rsidR="00957CD4" w:rsidRDefault="00957CD4">
          <w:pPr>
            <w:pStyle w:val="TOC1"/>
            <w:tabs>
              <w:tab w:val="right" w:leader="dot" w:pos="9350"/>
            </w:tabs>
            <w:rPr>
              <w:noProof/>
              <w:kern w:val="0"/>
              <w:sz w:val="22"/>
              <w:szCs w:val="22"/>
              <w:lang w:val="en-AU" w:eastAsia="en-AU"/>
            </w:rPr>
          </w:pPr>
          <w:hyperlink w:anchor="_Toc523921437" w:history="1">
            <w:r w:rsidRPr="00A81E2D">
              <w:rPr>
                <w:rStyle w:val="Hyperlink"/>
                <w:noProof/>
              </w:rPr>
              <w:t>The Thumb Instruction Set</w:t>
            </w:r>
            <w:r>
              <w:rPr>
                <w:noProof/>
                <w:webHidden/>
              </w:rPr>
              <w:tab/>
            </w:r>
            <w:r>
              <w:rPr>
                <w:noProof/>
                <w:webHidden/>
              </w:rPr>
              <w:fldChar w:fldCharType="begin"/>
            </w:r>
            <w:r>
              <w:rPr>
                <w:noProof/>
                <w:webHidden/>
              </w:rPr>
              <w:instrText xml:space="preserve"> PAGEREF _Toc523921437 \h </w:instrText>
            </w:r>
            <w:r>
              <w:rPr>
                <w:noProof/>
                <w:webHidden/>
              </w:rPr>
            </w:r>
            <w:r>
              <w:rPr>
                <w:noProof/>
                <w:webHidden/>
              </w:rPr>
              <w:fldChar w:fldCharType="separate"/>
            </w:r>
            <w:r>
              <w:rPr>
                <w:noProof/>
                <w:webHidden/>
              </w:rPr>
              <w:t>9</w:t>
            </w:r>
            <w:r>
              <w:rPr>
                <w:noProof/>
                <w:webHidden/>
              </w:rPr>
              <w:fldChar w:fldCharType="end"/>
            </w:r>
          </w:hyperlink>
        </w:p>
        <w:p w14:paraId="1ABDD5BF" w14:textId="0BCEE7DF" w:rsidR="00957CD4" w:rsidRDefault="00957CD4">
          <w:pPr>
            <w:pStyle w:val="TOC2"/>
            <w:tabs>
              <w:tab w:val="right" w:leader="dot" w:pos="9350"/>
            </w:tabs>
            <w:rPr>
              <w:noProof/>
              <w:kern w:val="0"/>
              <w:sz w:val="22"/>
              <w:szCs w:val="22"/>
              <w:lang w:val="en-AU" w:eastAsia="en-AU"/>
            </w:rPr>
          </w:pPr>
          <w:hyperlink w:anchor="_Toc523921438" w:history="1">
            <w:r w:rsidRPr="00A81E2D">
              <w:rPr>
                <w:rStyle w:val="Hyperlink"/>
                <w:noProof/>
              </w:rPr>
              <w:t>Design of Thumb</w:t>
            </w:r>
            <w:r>
              <w:rPr>
                <w:noProof/>
                <w:webHidden/>
              </w:rPr>
              <w:tab/>
            </w:r>
            <w:r>
              <w:rPr>
                <w:noProof/>
                <w:webHidden/>
              </w:rPr>
              <w:fldChar w:fldCharType="begin"/>
            </w:r>
            <w:r>
              <w:rPr>
                <w:noProof/>
                <w:webHidden/>
              </w:rPr>
              <w:instrText xml:space="preserve"> PAGEREF _Toc523921438 \h </w:instrText>
            </w:r>
            <w:r>
              <w:rPr>
                <w:noProof/>
                <w:webHidden/>
              </w:rPr>
            </w:r>
            <w:r>
              <w:rPr>
                <w:noProof/>
                <w:webHidden/>
              </w:rPr>
              <w:fldChar w:fldCharType="separate"/>
            </w:r>
            <w:r>
              <w:rPr>
                <w:noProof/>
                <w:webHidden/>
              </w:rPr>
              <w:t>10</w:t>
            </w:r>
            <w:r>
              <w:rPr>
                <w:noProof/>
                <w:webHidden/>
              </w:rPr>
              <w:fldChar w:fldCharType="end"/>
            </w:r>
          </w:hyperlink>
        </w:p>
        <w:p w14:paraId="7FBDB49C" w14:textId="2F5464F7" w:rsidR="00957CD4" w:rsidRDefault="00957CD4">
          <w:pPr>
            <w:pStyle w:val="TOC2"/>
            <w:tabs>
              <w:tab w:val="right" w:leader="dot" w:pos="9350"/>
            </w:tabs>
            <w:rPr>
              <w:noProof/>
              <w:kern w:val="0"/>
              <w:sz w:val="22"/>
              <w:szCs w:val="22"/>
              <w:lang w:val="en-AU" w:eastAsia="en-AU"/>
            </w:rPr>
          </w:pPr>
          <w:hyperlink w:anchor="_Toc523921439" w:history="1">
            <w:r w:rsidRPr="00A81E2D">
              <w:rPr>
                <w:rStyle w:val="Hyperlink"/>
                <w:noProof/>
              </w:rPr>
              <w:t>Why do we use thumb?</w:t>
            </w:r>
            <w:r>
              <w:rPr>
                <w:noProof/>
                <w:webHidden/>
              </w:rPr>
              <w:tab/>
            </w:r>
            <w:r>
              <w:rPr>
                <w:noProof/>
                <w:webHidden/>
              </w:rPr>
              <w:fldChar w:fldCharType="begin"/>
            </w:r>
            <w:r>
              <w:rPr>
                <w:noProof/>
                <w:webHidden/>
              </w:rPr>
              <w:instrText xml:space="preserve"> PAGEREF _Toc523921439 \h </w:instrText>
            </w:r>
            <w:r>
              <w:rPr>
                <w:noProof/>
                <w:webHidden/>
              </w:rPr>
            </w:r>
            <w:r>
              <w:rPr>
                <w:noProof/>
                <w:webHidden/>
              </w:rPr>
              <w:fldChar w:fldCharType="separate"/>
            </w:r>
            <w:r>
              <w:rPr>
                <w:noProof/>
                <w:webHidden/>
              </w:rPr>
              <w:t>10</w:t>
            </w:r>
            <w:r>
              <w:rPr>
                <w:noProof/>
                <w:webHidden/>
              </w:rPr>
              <w:fldChar w:fldCharType="end"/>
            </w:r>
          </w:hyperlink>
        </w:p>
        <w:p w14:paraId="2BC6B5AA" w14:textId="142AB94F" w:rsidR="00957CD4" w:rsidRDefault="00957CD4">
          <w:pPr>
            <w:pStyle w:val="TOC2"/>
            <w:tabs>
              <w:tab w:val="right" w:leader="dot" w:pos="9350"/>
            </w:tabs>
            <w:rPr>
              <w:noProof/>
              <w:kern w:val="0"/>
              <w:sz w:val="22"/>
              <w:szCs w:val="22"/>
              <w:lang w:val="en-AU" w:eastAsia="en-AU"/>
            </w:rPr>
          </w:pPr>
          <w:hyperlink w:anchor="_Toc523921440" w:history="1">
            <w:r w:rsidRPr="00A81E2D">
              <w:rPr>
                <w:rStyle w:val="Hyperlink"/>
                <w:noProof/>
              </w:rPr>
              <w:t>Compromises Made with Thumb Code</w:t>
            </w:r>
            <w:r>
              <w:rPr>
                <w:noProof/>
                <w:webHidden/>
              </w:rPr>
              <w:tab/>
            </w:r>
            <w:r>
              <w:rPr>
                <w:noProof/>
                <w:webHidden/>
              </w:rPr>
              <w:fldChar w:fldCharType="begin"/>
            </w:r>
            <w:r>
              <w:rPr>
                <w:noProof/>
                <w:webHidden/>
              </w:rPr>
              <w:instrText xml:space="preserve"> PAGEREF _Toc523921440 \h </w:instrText>
            </w:r>
            <w:r>
              <w:rPr>
                <w:noProof/>
                <w:webHidden/>
              </w:rPr>
            </w:r>
            <w:r>
              <w:rPr>
                <w:noProof/>
                <w:webHidden/>
              </w:rPr>
              <w:fldChar w:fldCharType="separate"/>
            </w:r>
            <w:r>
              <w:rPr>
                <w:noProof/>
                <w:webHidden/>
              </w:rPr>
              <w:t>11</w:t>
            </w:r>
            <w:r>
              <w:rPr>
                <w:noProof/>
                <w:webHidden/>
              </w:rPr>
              <w:fldChar w:fldCharType="end"/>
            </w:r>
          </w:hyperlink>
        </w:p>
        <w:p w14:paraId="0134114E" w14:textId="3EC9C6FF" w:rsidR="00957CD4" w:rsidRDefault="00957CD4">
          <w:pPr>
            <w:pStyle w:val="TOC1"/>
            <w:tabs>
              <w:tab w:val="right" w:leader="dot" w:pos="9350"/>
            </w:tabs>
            <w:rPr>
              <w:noProof/>
              <w:kern w:val="0"/>
              <w:sz w:val="22"/>
              <w:szCs w:val="22"/>
              <w:lang w:val="en-AU" w:eastAsia="en-AU"/>
            </w:rPr>
          </w:pPr>
          <w:hyperlink w:anchor="_Toc523921441" w:history="1">
            <w:r w:rsidRPr="00A81E2D">
              <w:rPr>
                <w:rStyle w:val="Hyperlink"/>
                <w:noProof/>
              </w:rPr>
              <w:t>Arithmetic and the ARM7TDMI</w:t>
            </w:r>
            <w:r>
              <w:rPr>
                <w:noProof/>
                <w:webHidden/>
              </w:rPr>
              <w:tab/>
            </w:r>
            <w:r>
              <w:rPr>
                <w:noProof/>
                <w:webHidden/>
              </w:rPr>
              <w:fldChar w:fldCharType="begin"/>
            </w:r>
            <w:r>
              <w:rPr>
                <w:noProof/>
                <w:webHidden/>
              </w:rPr>
              <w:instrText xml:space="preserve"> PAGEREF _Toc523921441 \h </w:instrText>
            </w:r>
            <w:r>
              <w:rPr>
                <w:noProof/>
                <w:webHidden/>
              </w:rPr>
            </w:r>
            <w:r>
              <w:rPr>
                <w:noProof/>
                <w:webHidden/>
              </w:rPr>
              <w:fldChar w:fldCharType="separate"/>
            </w:r>
            <w:r>
              <w:rPr>
                <w:noProof/>
                <w:webHidden/>
              </w:rPr>
              <w:t>12</w:t>
            </w:r>
            <w:r>
              <w:rPr>
                <w:noProof/>
                <w:webHidden/>
              </w:rPr>
              <w:fldChar w:fldCharType="end"/>
            </w:r>
          </w:hyperlink>
        </w:p>
        <w:p w14:paraId="458888F2" w14:textId="2BE0D14C" w:rsidR="00957CD4" w:rsidRDefault="00957CD4">
          <w:pPr>
            <w:pStyle w:val="TOC2"/>
            <w:tabs>
              <w:tab w:val="right" w:leader="dot" w:pos="9350"/>
            </w:tabs>
            <w:rPr>
              <w:noProof/>
              <w:kern w:val="0"/>
              <w:sz w:val="22"/>
              <w:szCs w:val="22"/>
              <w:lang w:val="en-AU" w:eastAsia="en-AU"/>
            </w:rPr>
          </w:pPr>
          <w:hyperlink w:anchor="_Toc523921442" w:history="1">
            <w:r w:rsidRPr="00A81E2D">
              <w:rPr>
                <w:rStyle w:val="Hyperlink"/>
                <w:noProof/>
              </w:rPr>
              <w:t>Example of Addition of Two 64-bit Signed/Unsigned Integers</w:t>
            </w:r>
            <w:r>
              <w:rPr>
                <w:noProof/>
                <w:webHidden/>
              </w:rPr>
              <w:tab/>
            </w:r>
            <w:r>
              <w:rPr>
                <w:noProof/>
                <w:webHidden/>
              </w:rPr>
              <w:fldChar w:fldCharType="begin"/>
            </w:r>
            <w:r>
              <w:rPr>
                <w:noProof/>
                <w:webHidden/>
              </w:rPr>
              <w:instrText xml:space="preserve"> PAGEREF _Toc523921442 \h </w:instrText>
            </w:r>
            <w:r>
              <w:rPr>
                <w:noProof/>
                <w:webHidden/>
              </w:rPr>
            </w:r>
            <w:r>
              <w:rPr>
                <w:noProof/>
                <w:webHidden/>
              </w:rPr>
              <w:fldChar w:fldCharType="separate"/>
            </w:r>
            <w:r>
              <w:rPr>
                <w:noProof/>
                <w:webHidden/>
              </w:rPr>
              <w:t>12</w:t>
            </w:r>
            <w:r>
              <w:rPr>
                <w:noProof/>
                <w:webHidden/>
              </w:rPr>
              <w:fldChar w:fldCharType="end"/>
            </w:r>
          </w:hyperlink>
        </w:p>
        <w:p w14:paraId="21FA7AD1" w14:textId="0CAD8813" w:rsidR="00957CD4" w:rsidRDefault="00957CD4">
          <w:pPr>
            <w:pStyle w:val="TOC1"/>
            <w:tabs>
              <w:tab w:val="right" w:leader="dot" w:pos="9350"/>
            </w:tabs>
            <w:rPr>
              <w:noProof/>
              <w:kern w:val="0"/>
              <w:sz w:val="22"/>
              <w:szCs w:val="22"/>
              <w:lang w:val="en-AU" w:eastAsia="en-AU"/>
            </w:rPr>
          </w:pPr>
          <w:hyperlink w:anchor="_Toc523921443" w:history="1">
            <w:r w:rsidRPr="00A81E2D">
              <w:rPr>
                <w:rStyle w:val="Hyperlink"/>
                <w:noProof/>
              </w:rPr>
              <w:t>Registers in the ARM7TDMI</w:t>
            </w:r>
            <w:r>
              <w:rPr>
                <w:noProof/>
                <w:webHidden/>
              </w:rPr>
              <w:tab/>
            </w:r>
            <w:r>
              <w:rPr>
                <w:noProof/>
                <w:webHidden/>
              </w:rPr>
              <w:fldChar w:fldCharType="begin"/>
            </w:r>
            <w:r>
              <w:rPr>
                <w:noProof/>
                <w:webHidden/>
              </w:rPr>
              <w:instrText xml:space="preserve"> PAGEREF _Toc523921443 \h </w:instrText>
            </w:r>
            <w:r>
              <w:rPr>
                <w:noProof/>
                <w:webHidden/>
              </w:rPr>
            </w:r>
            <w:r>
              <w:rPr>
                <w:noProof/>
                <w:webHidden/>
              </w:rPr>
              <w:fldChar w:fldCharType="separate"/>
            </w:r>
            <w:r>
              <w:rPr>
                <w:noProof/>
                <w:webHidden/>
              </w:rPr>
              <w:t>14</w:t>
            </w:r>
            <w:r>
              <w:rPr>
                <w:noProof/>
                <w:webHidden/>
              </w:rPr>
              <w:fldChar w:fldCharType="end"/>
            </w:r>
          </w:hyperlink>
        </w:p>
        <w:p w14:paraId="21466D22" w14:textId="0835BD2C" w:rsidR="00957CD4" w:rsidRDefault="00957CD4">
          <w:pPr>
            <w:pStyle w:val="TOC2"/>
            <w:tabs>
              <w:tab w:val="right" w:leader="dot" w:pos="9350"/>
            </w:tabs>
            <w:rPr>
              <w:noProof/>
              <w:kern w:val="0"/>
              <w:sz w:val="22"/>
              <w:szCs w:val="22"/>
              <w:lang w:val="en-AU" w:eastAsia="en-AU"/>
            </w:rPr>
          </w:pPr>
          <w:hyperlink w:anchor="_Toc523921444" w:history="1">
            <w:r w:rsidRPr="00A81E2D">
              <w:rPr>
                <w:rStyle w:val="Hyperlink"/>
                <w:noProof/>
              </w:rPr>
              <w:t>Control Bits</w:t>
            </w:r>
            <w:r>
              <w:rPr>
                <w:noProof/>
                <w:webHidden/>
              </w:rPr>
              <w:tab/>
            </w:r>
            <w:r>
              <w:rPr>
                <w:noProof/>
                <w:webHidden/>
              </w:rPr>
              <w:fldChar w:fldCharType="begin"/>
            </w:r>
            <w:r>
              <w:rPr>
                <w:noProof/>
                <w:webHidden/>
              </w:rPr>
              <w:instrText xml:space="preserve"> PAGEREF _Toc523921444 \h </w:instrText>
            </w:r>
            <w:r>
              <w:rPr>
                <w:noProof/>
                <w:webHidden/>
              </w:rPr>
            </w:r>
            <w:r>
              <w:rPr>
                <w:noProof/>
                <w:webHidden/>
              </w:rPr>
              <w:fldChar w:fldCharType="separate"/>
            </w:r>
            <w:r>
              <w:rPr>
                <w:noProof/>
                <w:webHidden/>
              </w:rPr>
              <w:t>15</w:t>
            </w:r>
            <w:r>
              <w:rPr>
                <w:noProof/>
                <w:webHidden/>
              </w:rPr>
              <w:fldChar w:fldCharType="end"/>
            </w:r>
          </w:hyperlink>
        </w:p>
        <w:p w14:paraId="25D57696" w14:textId="3AEA2B70" w:rsidR="00957CD4" w:rsidRDefault="00957CD4">
          <w:pPr>
            <w:pStyle w:val="TOC1"/>
            <w:tabs>
              <w:tab w:val="right" w:leader="dot" w:pos="9350"/>
            </w:tabs>
            <w:rPr>
              <w:noProof/>
              <w:kern w:val="0"/>
              <w:sz w:val="22"/>
              <w:szCs w:val="22"/>
              <w:lang w:val="en-AU" w:eastAsia="en-AU"/>
            </w:rPr>
          </w:pPr>
          <w:hyperlink w:anchor="_Toc523921445" w:history="1">
            <w:r w:rsidRPr="00A81E2D">
              <w:rPr>
                <w:rStyle w:val="Hyperlink"/>
                <w:noProof/>
              </w:rPr>
              <w:t>Cache and the ARM7TDMI</w:t>
            </w:r>
            <w:r>
              <w:rPr>
                <w:noProof/>
                <w:webHidden/>
              </w:rPr>
              <w:tab/>
            </w:r>
            <w:r>
              <w:rPr>
                <w:noProof/>
                <w:webHidden/>
              </w:rPr>
              <w:fldChar w:fldCharType="begin"/>
            </w:r>
            <w:r>
              <w:rPr>
                <w:noProof/>
                <w:webHidden/>
              </w:rPr>
              <w:instrText xml:space="preserve"> PAGEREF _Toc523921445 \h </w:instrText>
            </w:r>
            <w:r>
              <w:rPr>
                <w:noProof/>
                <w:webHidden/>
              </w:rPr>
            </w:r>
            <w:r>
              <w:rPr>
                <w:noProof/>
                <w:webHidden/>
              </w:rPr>
              <w:fldChar w:fldCharType="separate"/>
            </w:r>
            <w:r>
              <w:rPr>
                <w:noProof/>
                <w:webHidden/>
              </w:rPr>
              <w:t>15</w:t>
            </w:r>
            <w:r>
              <w:rPr>
                <w:noProof/>
                <w:webHidden/>
              </w:rPr>
              <w:fldChar w:fldCharType="end"/>
            </w:r>
          </w:hyperlink>
        </w:p>
        <w:p w14:paraId="09332C0A" w14:textId="3A7AA108" w:rsidR="00957CD4" w:rsidRDefault="00957CD4">
          <w:pPr>
            <w:pStyle w:val="TOC1"/>
            <w:tabs>
              <w:tab w:val="right" w:leader="dot" w:pos="9350"/>
            </w:tabs>
            <w:rPr>
              <w:noProof/>
              <w:kern w:val="0"/>
              <w:sz w:val="22"/>
              <w:szCs w:val="22"/>
              <w:lang w:val="en-AU" w:eastAsia="en-AU"/>
            </w:rPr>
          </w:pPr>
          <w:hyperlink w:anchor="_Toc523921446" w:history="1">
            <w:r w:rsidRPr="00A81E2D">
              <w:rPr>
                <w:rStyle w:val="Hyperlink"/>
                <w:noProof/>
              </w:rPr>
              <w:t>Memory in the ARM7TDMI</w:t>
            </w:r>
            <w:r>
              <w:rPr>
                <w:noProof/>
                <w:webHidden/>
              </w:rPr>
              <w:tab/>
            </w:r>
            <w:r>
              <w:rPr>
                <w:noProof/>
                <w:webHidden/>
              </w:rPr>
              <w:fldChar w:fldCharType="begin"/>
            </w:r>
            <w:r>
              <w:rPr>
                <w:noProof/>
                <w:webHidden/>
              </w:rPr>
              <w:instrText xml:space="preserve"> PAGEREF _Toc523921446 \h </w:instrText>
            </w:r>
            <w:r>
              <w:rPr>
                <w:noProof/>
                <w:webHidden/>
              </w:rPr>
            </w:r>
            <w:r>
              <w:rPr>
                <w:noProof/>
                <w:webHidden/>
              </w:rPr>
              <w:fldChar w:fldCharType="separate"/>
            </w:r>
            <w:r>
              <w:rPr>
                <w:noProof/>
                <w:webHidden/>
              </w:rPr>
              <w:t>16</w:t>
            </w:r>
            <w:r>
              <w:rPr>
                <w:noProof/>
                <w:webHidden/>
              </w:rPr>
              <w:fldChar w:fldCharType="end"/>
            </w:r>
          </w:hyperlink>
        </w:p>
        <w:p w14:paraId="0B2D436B" w14:textId="01E40E0F" w:rsidR="00957CD4" w:rsidRDefault="00957CD4">
          <w:pPr>
            <w:pStyle w:val="TOC1"/>
            <w:tabs>
              <w:tab w:val="right" w:leader="dot" w:pos="9350"/>
            </w:tabs>
            <w:rPr>
              <w:noProof/>
              <w:kern w:val="0"/>
              <w:sz w:val="22"/>
              <w:szCs w:val="22"/>
              <w:lang w:val="en-AU" w:eastAsia="en-AU"/>
            </w:rPr>
          </w:pPr>
          <w:hyperlink w:anchor="_Toc523921447" w:history="1">
            <w:r w:rsidRPr="00A81E2D">
              <w:rPr>
                <w:rStyle w:val="Hyperlink"/>
                <w:noProof/>
              </w:rPr>
              <w:t>Operating Modes of the ARM7TDMI</w:t>
            </w:r>
            <w:r>
              <w:rPr>
                <w:noProof/>
                <w:webHidden/>
              </w:rPr>
              <w:tab/>
            </w:r>
            <w:r>
              <w:rPr>
                <w:noProof/>
                <w:webHidden/>
              </w:rPr>
              <w:fldChar w:fldCharType="begin"/>
            </w:r>
            <w:r>
              <w:rPr>
                <w:noProof/>
                <w:webHidden/>
              </w:rPr>
              <w:instrText xml:space="preserve"> PAGEREF _Toc523921447 \h </w:instrText>
            </w:r>
            <w:r>
              <w:rPr>
                <w:noProof/>
                <w:webHidden/>
              </w:rPr>
            </w:r>
            <w:r>
              <w:rPr>
                <w:noProof/>
                <w:webHidden/>
              </w:rPr>
              <w:fldChar w:fldCharType="separate"/>
            </w:r>
            <w:r>
              <w:rPr>
                <w:noProof/>
                <w:webHidden/>
              </w:rPr>
              <w:t>17</w:t>
            </w:r>
            <w:r>
              <w:rPr>
                <w:noProof/>
                <w:webHidden/>
              </w:rPr>
              <w:fldChar w:fldCharType="end"/>
            </w:r>
          </w:hyperlink>
        </w:p>
        <w:p w14:paraId="628013CB" w14:textId="586F4C1C" w:rsidR="00957CD4" w:rsidRDefault="00957CD4">
          <w:pPr>
            <w:pStyle w:val="TOC2"/>
            <w:tabs>
              <w:tab w:val="right" w:leader="dot" w:pos="9350"/>
            </w:tabs>
            <w:rPr>
              <w:noProof/>
              <w:kern w:val="0"/>
              <w:sz w:val="22"/>
              <w:szCs w:val="22"/>
              <w:lang w:val="en-AU" w:eastAsia="en-AU"/>
            </w:rPr>
          </w:pPr>
          <w:hyperlink w:anchor="_Toc523921448" w:history="1">
            <w:r w:rsidRPr="00A81E2D">
              <w:rPr>
                <w:rStyle w:val="Hyperlink"/>
                <w:noProof/>
              </w:rPr>
              <w:t>Low Power Consumption (Sleep) Mode</w:t>
            </w:r>
            <w:r>
              <w:rPr>
                <w:noProof/>
                <w:webHidden/>
              </w:rPr>
              <w:tab/>
            </w:r>
            <w:r>
              <w:rPr>
                <w:noProof/>
                <w:webHidden/>
              </w:rPr>
              <w:fldChar w:fldCharType="begin"/>
            </w:r>
            <w:r>
              <w:rPr>
                <w:noProof/>
                <w:webHidden/>
              </w:rPr>
              <w:instrText xml:space="preserve"> PAGEREF _Toc523921448 \h </w:instrText>
            </w:r>
            <w:r>
              <w:rPr>
                <w:noProof/>
                <w:webHidden/>
              </w:rPr>
            </w:r>
            <w:r>
              <w:rPr>
                <w:noProof/>
                <w:webHidden/>
              </w:rPr>
              <w:fldChar w:fldCharType="separate"/>
            </w:r>
            <w:r>
              <w:rPr>
                <w:noProof/>
                <w:webHidden/>
              </w:rPr>
              <w:t>17</w:t>
            </w:r>
            <w:r>
              <w:rPr>
                <w:noProof/>
                <w:webHidden/>
              </w:rPr>
              <w:fldChar w:fldCharType="end"/>
            </w:r>
          </w:hyperlink>
        </w:p>
        <w:p w14:paraId="66844E3A" w14:textId="0248B1E5" w:rsidR="00957CD4" w:rsidRDefault="00957CD4">
          <w:pPr>
            <w:pStyle w:val="TOC1"/>
            <w:tabs>
              <w:tab w:val="right" w:leader="dot" w:pos="9350"/>
            </w:tabs>
            <w:rPr>
              <w:noProof/>
              <w:kern w:val="0"/>
              <w:sz w:val="22"/>
              <w:szCs w:val="22"/>
              <w:lang w:val="en-AU" w:eastAsia="en-AU"/>
            </w:rPr>
          </w:pPr>
          <w:hyperlink w:anchor="_Toc523921449" w:history="1">
            <w:r w:rsidRPr="00A81E2D">
              <w:rPr>
                <w:rStyle w:val="Hyperlink"/>
                <w:noProof/>
              </w:rPr>
              <w:t>Operating Frequency of ARM7TDMI</w:t>
            </w:r>
            <w:r>
              <w:rPr>
                <w:noProof/>
                <w:webHidden/>
              </w:rPr>
              <w:tab/>
            </w:r>
            <w:r>
              <w:rPr>
                <w:noProof/>
                <w:webHidden/>
              </w:rPr>
              <w:fldChar w:fldCharType="begin"/>
            </w:r>
            <w:r>
              <w:rPr>
                <w:noProof/>
                <w:webHidden/>
              </w:rPr>
              <w:instrText xml:space="preserve"> PAGEREF _Toc523921449 \h </w:instrText>
            </w:r>
            <w:r>
              <w:rPr>
                <w:noProof/>
                <w:webHidden/>
              </w:rPr>
            </w:r>
            <w:r>
              <w:rPr>
                <w:noProof/>
                <w:webHidden/>
              </w:rPr>
              <w:fldChar w:fldCharType="separate"/>
            </w:r>
            <w:r>
              <w:rPr>
                <w:noProof/>
                <w:webHidden/>
              </w:rPr>
              <w:t>17</w:t>
            </w:r>
            <w:r>
              <w:rPr>
                <w:noProof/>
                <w:webHidden/>
              </w:rPr>
              <w:fldChar w:fldCharType="end"/>
            </w:r>
          </w:hyperlink>
        </w:p>
        <w:p w14:paraId="7CB9EE18" w14:textId="02CA8377" w:rsidR="00957CD4" w:rsidRDefault="00957CD4">
          <w:pPr>
            <w:pStyle w:val="TOC1"/>
            <w:tabs>
              <w:tab w:val="right" w:leader="dot" w:pos="9350"/>
            </w:tabs>
            <w:rPr>
              <w:noProof/>
              <w:kern w:val="0"/>
              <w:sz w:val="22"/>
              <w:szCs w:val="22"/>
              <w:lang w:val="en-AU" w:eastAsia="en-AU"/>
            </w:rPr>
          </w:pPr>
          <w:hyperlink w:anchor="_Toc523921450" w:history="1">
            <w:r w:rsidRPr="00A81E2D">
              <w:rPr>
                <w:rStyle w:val="Hyperlink"/>
                <w:noProof/>
              </w:rPr>
              <w:t>The Watchdog Timer</w:t>
            </w:r>
            <w:r>
              <w:rPr>
                <w:noProof/>
                <w:webHidden/>
              </w:rPr>
              <w:tab/>
            </w:r>
            <w:r>
              <w:rPr>
                <w:noProof/>
                <w:webHidden/>
              </w:rPr>
              <w:fldChar w:fldCharType="begin"/>
            </w:r>
            <w:r>
              <w:rPr>
                <w:noProof/>
                <w:webHidden/>
              </w:rPr>
              <w:instrText xml:space="preserve"> PAGEREF _Toc523921450 \h </w:instrText>
            </w:r>
            <w:r>
              <w:rPr>
                <w:noProof/>
                <w:webHidden/>
              </w:rPr>
            </w:r>
            <w:r>
              <w:rPr>
                <w:noProof/>
                <w:webHidden/>
              </w:rPr>
              <w:fldChar w:fldCharType="separate"/>
            </w:r>
            <w:r>
              <w:rPr>
                <w:noProof/>
                <w:webHidden/>
              </w:rPr>
              <w:t>18</w:t>
            </w:r>
            <w:r>
              <w:rPr>
                <w:noProof/>
                <w:webHidden/>
              </w:rPr>
              <w:fldChar w:fldCharType="end"/>
            </w:r>
          </w:hyperlink>
        </w:p>
        <w:p w14:paraId="03F0058F" w14:textId="15A4A7AA" w:rsidR="00957CD4" w:rsidRDefault="00957CD4">
          <w:pPr>
            <w:pStyle w:val="TOC1"/>
            <w:tabs>
              <w:tab w:val="right" w:leader="dot" w:pos="9350"/>
            </w:tabs>
            <w:rPr>
              <w:noProof/>
              <w:kern w:val="0"/>
              <w:sz w:val="22"/>
              <w:szCs w:val="22"/>
              <w:lang w:val="en-AU" w:eastAsia="en-AU"/>
            </w:rPr>
          </w:pPr>
          <w:hyperlink w:anchor="_Toc523921451" w:history="1">
            <w:r w:rsidRPr="00A81E2D">
              <w:rPr>
                <w:rStyle w:val="Hyperlink"/>
                <w:noProof/>
              </w:rPr>
              <w:t>The ARM7TDMI Instruction Set</w:t>
            </w:r>
            <w:r>
              <w:rPr>
                <w:noProof/>
                <w:webHidden/>
              </w:rPr>
              <w:tab/>
            </w:r>
            <w:r>
              <w:rPr>
                <w:noProof/>
                <w:webHidden/>
              </w:rPr>
              <w:fldChar w:fldCharType="begin"/>
            </w:r>
            <w:r>
              <w:rPr>
                <w:noProof/>
                <w:webHidden/>
              </w:rPr>
              <w:instrText xml:space="preserve"> PAGEREF _Toc523921451 \h </w:instrText>
            </w:r>
            <w:r>
              <w:rPr>
                <w:noProof/>
                <w:webHidden/>
              </w:rPr>
            </w:r>
            <w:r>
              <w:rPr>
                <w:noProof/>
                <w:webHidden/>
              </w:rPr>
              <w:fldChar w:fldCharType="separate"/>
            </w:r>
            <w:r>
              <w:rPr>
                <w:noProof/>
                <w:webHidden/>
              </w:rPr>
              <w:t>18</w:t>
            </w:r>
            <w:r>
              <w:rPr>
                <w:noProof/>
                <w:webHidden/>
              </w:rPr>
              <w:fldChar w:fldCharType="end"/>
            </w:r>
          </w:hyperlink>
        </w:p>
        <w:p w14:paraId="2A11F5B9" w14:textId="07469A78" w:rsidR="00957CD4" w:rsidRDefault="00957CD4">
          <w:pPr>
            <w:pStyle w:val="TOC2"/>
            <w:tabs>
              <w:tab w:val="right" w:leader="dot" w:pos="9350"/>
            </w:tabs>
            <w:rPr>
              <w:noProof/>
              <w:kern w:val="0"/>
              <w:sz w:val="22"/>
              <w:szCs w:val="22"/>
              <w:lang w:val="en-AU" w:eastAsia="en-AU"/>
            </w:rPr>
          </w:pPr>
          <w:hyperlink w:anchor="_Toc523921452" w:history="1">
            <w:r w:rsidRPr="00A81E2D">
              <w:rPr>
                <w:rStyle w:val="Hyperlink"/>
                <w:noProof/>
              </w:rPr>
              <w:t>Multi-byte Shifting on the ARM7TDMI</w:t>
            </w:r>
            <w:r>
              <w:rPr>
                <w:noProof/>
                <w:webHidden/>
              </w:rPr>
              <w:tab/>
            </w:r>
            <w:r>
              <w:rPr>
                <w:noProof/>
                <w:webHidden/>
              </w:rPr>
              <w:fldChar w:fldCharType="begin"/>
            </w:r>
            <w:r>
              <w:rPr>
                <w:noProof/>
                <w:webHidden/>
              </w:rPr>
              <w:instrText xml:space="preserve"> PAGEREF _Toc523921452 \h </w:instrText>
            </w:r>
            <w:r>
              <w:rPr>
                <w:noProof/>
                <w:webHidden/>
              </w:rPr>
            </w:r>
            <w:r>
              <w:rPr>
                <w:noProof/>
                <w:webHidden/>
              </w:rPr>
              <w:fldChar w:fldCharType="separate"/>
            </w:r>
            <w:r>
              <w:rPr>
                <w:noProof/>
                <w:webHidden/>
              </w:rPr>
              <w:t>19</w:t>
            </w:r>
            <w:r>
              <w:rPr>
                <w:noProof/>
                <w:webHidden/>
              </w:rPr>
              <w:fldChar w:fldCharType="end"/>
            </w:r>
          </w:hyperlink>
        </w:p>
        <w:p w14:paraId="0E0C8B95" w14:textId="1537D70F" w:rsidR="00957CD4" w:rsidRDefault="00957CD4">
          <w:pPr>
            <w:pStyle w:val="TOC1"/>
            <w:tabs>
              <w:tab w:val="right" w:leader="dot" w:pos="9350"/>
            </w:tabs>
            <w:rPr>
              <w:noProof/>
              <w:kern w:val="0"/>
              <w:sz w:val="22"/>
              <w:szCs w:val="22"/>
              <w:lang w:val="en-AU" w:eastAsia="en-AU"/>
            </w:rPr>
          </w:pPr>
          <w:hyperlink w:anchor="_Toc523921453" w:history="1">
            <w:r w:rsidRPr="00A81E2D">
              <w:rPr>
                <w:rStyle w:val="Hyperlink"/>
                <w:noProof/>
              </w:rPr>
              <w:t>Conclusion</w:t>
            </w:r>
            <w:r>
              <w:rPr>
                <w:noProof/>
                <w:webHidden/>
              </w:rPr>
              <w:tab/>
            </w:r>
            <w:r>
              <w:rPr>
                <w:noProof/>
                <w:webHidden/>
              </w:rPr>
              <w:fldChar w:fldCharType="begin"/>
            </w:r>
            <w:r>
              <w:rPr>
                <w:noProof/>
                <w:webHidden/>
              </w:rPr>
              <w:instrText xml:space="preserve"> PAGEREF _Toc523921453 \h </w:instrText>
            </w:r>
            <w:r>
              <w:rPr>
                <w:noProof/>
                <w:webHidden/>
              </w:rPr>
            </w:r>
            <w:r>
              <w:rPr>
                <w:noProof/>
                <w:webHidden/>
              </w:rPr>
              <w:fldChar w:fldCharType="separate"/>
            </w:r>
            <w:r>
              <w:rPr>
                <w:noProof/>
                <w:webHidden/>
              </w:rPr>
              <w:t>19</w:t>
            </w:r>
            <w:r>
              <w:rPr>
                <w:noProof/>
                <w:webHidden/>
              </w:rPr>
              <w:fldChar w:fldCharType="end"/>
            </w:r>
          </w:hyperlink>
        </w:p>
        <w:p w14:paraId="5771A65C" w14:textId="5CC95757" w:rsidR="006C0D90" w:rsidRPr="00DE41D6" w:rsidRDefault="006C0D90" w:rsidP="00DE41D6">
          <w:r>
            <w:rPr>
              <w:b/>
              <w:bCs/>
              <w:noProof/>
            </w:rPr>
            <w:fldChar w:fldCharType="end"/>
          </w:r>
        </w:p>
      </w:sdtContent>
    </w:sdt>
    <w:p w14:paraId="731D0EC4" w14:textId="77777777" w:rsidR="00957CD4" w:rsidRDefault="00957CD4" w:rsidP="006C0D90">
      <w:pPr>
        <w:pStyle w:val="Heading1"/>
        <w:jc w:val="left"/>
      </w:pPr>
      <w:bookmarkStart w:id="0" w:name="_Toc523921431"/>
    </w:p>
    <w:p w14:paraId="55C84C37" w14:textId="03A7B08F" w:rsidR="00957CD4" w:rsidRDefault="00957CD4" w:rsidP="00957CD4">
      <w:pPr>
        <w:rPr>
          <w:rFonts w:asciiTheme="majorHAnsi" w:eastAsiaTheme="majorEastAsia" w:hAnsiTheme="majorHAnsi" w:cstheme="majorBidi"/>
          <w:b/>
          <w:bCs/>
        </w:rPr>
      </w:pPr>
      <w:r>
        <w:br w:type="page"/>
      </w:r>
      <w:bookmarkStart w:id="1" w:name="_GoBack"/>
      <w:bookmarkEnd w:id="1"/>
    </w:p>
    <w:p w14:paraId="1F643E66" w14:textId="03044499" w:rsidR="006C0D90" w:rsidRDefault="006C0D90" w:rsidP="006C0D90">
      <w:pPr>
        <w:pStyle w:val="Heading1"/>
        <w:jc w:val="left"/>
      </w:pPr>
      <w:r>
        <w:lastRenderedPageBreak/>
        <w:t>Table of Figures</w:t>
      </w:r>
      <w:bookmarkEnd w:id="0"/>
    </w:p>
    <w:p w14:paraId="2E29A017" w14:textId="16349311" w:rsidR="00C75D98"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828641" w:history="1">
        <w:r w:rsidR="00C75D98" w:rsidRPr="00E1076E">
          <w:rPr>
            <w:rStyle w:val="Hyperlink"/>
            <w:noProof/>
          </w:rPr>
          <w:t>Figure 1: The ARM7DMI Core Diagram (ATMEL, 2004)</w:t>
        </w:r>
        <w:r w:rsidR="00C75D98">
          <w:rPr>
            <w:noProof/>
            <w:webHidden/>
          </w:rPr>
          <w:tab/>
        </w:r>
        <w:r w:rsidR="00C75D98">
          <w:rPr>
            <w:noProof/>
            <w:webHidden/>
          </w:rPr>
          <w:fldChar w:fldCharType="begin"/>
        </w:r>
        <w:r w:rsidR="00C75D98">
          <w:rPr>
            <w:noProof/>
            <w:webHidden/>
          </w:rPr>
          <w:instrText xml:space="preserve"> PAGEREF _Toc523828641 \h </w:instrText>
        </w:r>
        <w:r w:rsidR="00C75D98">
          <w:rPr>
            <w:noProof/>
            <w:webHidden/>
          </w:rPr>
        </w:r>
        <w:r w:rsidR="00C75D98">
          <w:rPr>
            <w:noProof/>
            <w:webHidden/>
          </w:rPr>
          <w:fldChar w:fldCharType="separate"/>
        </w:r>
        <w:r w:rsidR="00C75D98">
          <w:rPr>
            <w:noProof/>
            <w:webHidden/>
          </w:rPr>
          <w:t>5</w:t>
        </w:r>
        <w:r w:rsidR="00C75D98">
          <w:rPr>
            <w:noProof/>
            <w:webHidden/>
          </w:rPr>
          <w:fldChar w:fldCharType="end"/>
        </w:r>
      </w:hyperlink>
    </w:p>
    <w:p w14:paraId="0DEF6FA5" w14:textId="72EE34C0" w:rsidR="00C75D98" w:rsidRDefault="00AC4E29">
      <w:pPr>
        <w:pStyle w:val="TableofFigures"/>
        <w:tabs>
          <w:tab w:val="right" w:leader="dot" w:pos="9350"/>
        </w:tabs>
        <w:rPr>
          <w:noProof/>
          <w:kern w:val="0"/>
          <w:sz w:val="22"/>
          <w:szCs w:val="22"/>
          <w:lang w:val="en-AU" w:eastAsia="en-AU"/>
        </w:rPr>
      </w:pPr>
      <w:hyperlink r:id="rId10" w:anchor="_Toc523828642" w:history="1">
        <w:r w:rsidR="00C75D98" w:rsidRPr="00E1076E">
          <w:rPr>
            <w:rStyle w:val="Hyperlink"/>
            <w:noProof/>
          </w:rPr>
          <w:t>Figure 2: ARM7TDMI Architecture (Techcon, 2012)</w:t>
        </w:r>
        <w:r w:rsidR="00C75D98">
          <w:rPr>
            <w:noProof/>
            <w:webHidden/>
          </w:rPr>
          <w:tab/>
        </w:r>
        <w:r w:rsidR="00C75D98">
          <w:rPr>
            <w:noProof/>
            <w:webHidden/>
          </w:rPr>
          <w:fldChar w:fldCharType="begin"/>
        </w:r>
        <w:r w:rsidR="00C75D98">
          <w:rPr>
            <w:noProof/>
            <w:webHidden/>
          </w:rPr>
          <w:instrText xml:space="preserve"> PAGEREF _Toc523828642 \h </w:instrText>
        </w:r>
        <w:r w:rsidR="00C75D98">
          <w:rPr>
            <w:noProof/>
            <w:webHidden/>
          </w:rPr>
        </w:r>
        <w:r w:rsidR="00C75D98">
          <w:rPr>
            <w:noProof/>
            <w:webHidden/>
          </w:rPr>
          <w:fldChar w:fldCharType="separate"/>
        </w:r>
        <w:r w:rsidR="00C75D98">
          <w:rPr>
            <w:noProof/>
            <w:webHidden/>
          </w:rPr>
          <w:t>6</w:t>
        </w:r>
        <w:r w:rsidR="00C75D98">
          <w:rPr>
            <w:noProof/>
            <w:webHidden/>
          </w:rPr>
          <w:fldChar w:fldCharType="end"/>
        </w:r>
      </w:hyperlink>
    </w:p>
    <w:p w14:paraId="359AC5E3" w14:textId="1834CDDD" w:rsidR="00C75D98" w:rsidRDefault="00AC4E29">
      <w:pPr>
        <w:pStyle w:val="TableofFigures"/>
        <w:tabs>
          <w:tab w:val="right" w:leader="dot" w:pos="9350"/>
        </w:tabs>
        <w:rPr>
          <w:noProof/>
          <w:kern w:val="0"/>
          <w:sz w:val="22"/>
          <w:szCs w:val="22"/>
          <w:lang w:val="en-AU" w:eastAsia="en-AU"/>
        </w:rPr>
      </w:pPr>
      <w:hyperlink r:id="rId11" w:anchor="_Toc523828643" w:history="1">
        <w:r w:rsidR="00C75D98" w:rsidRPr="00E1076E">
          <w:rPr>
            <w:rStyle w:val="Hyperlink"/>
            <w:noProof/>
          </w:rPr>
          <w:t>Figure 3: Conditional Execution in the ARM7TDMI (Varma, 2015)</w:t>
        </w:r>
        <w:r w:rsidR="00C75D98">
          <w:rPr>
            <w:noProof/>
            <w:webHidden/>
          </w:rPr>
          <w:tab/>
        </w:r>
        <w:r w:rsidR="00C75D98">
          <w:rPr>
            <w:noProof/>
            <w:webHidden/>
          </w:rPr>
          <w:fldChar w:fldCharType="begin"/>
        </w:r>
        <w:r w:rsidR="00C75D98">
          <w:rPr>
            <w:noProof/>
            <w:webHidden/>
          </w:rPr>
          <w:instrText xml:space="preserve"> PAGEREF _Toc523828643 \h </w:instrText>
        </w:r>
        <w:r w:rsidR="00C75D98">
          <w:rPr>
            <w:noProof/>
            <w:webHidden/>
          </w:rPr>
        </w:r>
        <w:r w:rsidR="00C75D98">
          <w:rPr>
            <w:noProof/>
            <w:webHidden/>
          </w:rPr>
          <w:fldChar w:fldCharType="separate"/>
        </w:r>
        <w:r w:rsidR="00C75D98">
          <w:rPr>
            <w:noProof/>
            <w:webHidden/>
          </w:rPr>
          <w:t>7</w:t>
        </w:r>
        <w:r w:rsidR="00C75D98">
          <w:rPr>
            <w:noProof/>
            <w:webHidden/>
          </w:rPr>
          <w:fldChar w:fldCharType="end"/>
        </w:r>
      </w:hyperlink>
    </w:p>
    <w:p w14:paraId="0DA6711B" w14:textId="64B697CE" w:rsidR="00C75D98" w:rsidRDefault="00AC4E29">
      <w:pPr>
        <w:pStyle w:val="TableofFigures"/>
        <w:tabs>
          <w:tab w:val="right" w:leader="dot" w:pos="9350"/>
        </w:tabs>
        <w:rPr>
          <w:noProof/>
          <w:kern w:val="0"/>
          <w:sz w:val="22"/>
          <w:szCs w:val="22"/>
          <w:lang w:val="en-AU" w:eastAsia="en-AU"/>
        </w:rPr>
      </w:pPr>
      <w:hyperlink r:id="rId12" w:anchor="_Toc523828644" w:history="1">
        <w:r w:rsidR="00C75D98" w:rsidRPr="00E1076E">
          <w:rPr>
            <w:rStyle w:val="Hyperlink"/>
            <w:noProof/>
          </w:rPr>
          <w:t>Figure 4: Flag Bits of the ARM7TDMI  (Thomas, 2012)</w:t>
        </w:r>
        <w:r w:rsidR="00C75D98">
          <w:rPr>
            <w:noProof/>
            <w:webHidden/>
          </w:rPr>
          <w:tab/>
        </w:r>
        <w:r w:rsidR="00C75D98">
          <w:rPr>
            <w:noProof/>
            <w:webHidden/>
          </w:rPr>
          <w:fldChar w:fldCharType="begin"/>
        </w:r>
        <w:r w:rsidR="00C75D98">
          <w:rPr>
            <w:noProof/>
            <w:webHidden/>
          </w:rPr>
          <w:instrText xml:space="preserve"> PAGEREF _Toc523828644 \h </w:instrText>
        </w:r>
        <w:r w:rsidR="00C75D98">
          <w:rPr>
            <w:noProof/>
            <w:webHidden/>
          </w:rPr>
        </w:r>
        <w:r w:rsidR="00C75D98">
          <w:rPr>
            <w:noProof/>
            <w:webHidden/>
          </w:rPr>
          <w:fldChar w:fldCharType="separate"/>
        </w:r>
        <w:r w:rsidR="00C75D98">
          <w:rPr>
            <w:noProof/>
            <w:webHidden/>
          </w:rPr>
          <w:t>8</w:t>
        </w:r>
        <w:r w:rsidR="00C75D98">
          <w:rPr>
            <w:noProof/>
            <w:webHidden/>
          </w:rPr>
          <w:fldChar w:fldCharType="end"/>
        </w:r>
      </w:hyperlink>
    </w:p>
    <w:p w14:paraId="454DD1E7" w14:textId="2D283BF0" w:rsidR="00C75D98" w:rsidRDefault="00AC4E29">
      <w:pPr>
        <w:pStyle w:val="TableofFigures"/>
        <w:tabs>
          <w:tab w:val="right" w:leader="dot" w:pos="9350"/>
        </w:tabs>
        <w:rPr>
          <w:noProof/>
          <w:kern w:val="0"/>
          <w:sz w:val="22"/>
          <w:szCs w:val="22"/>
          <w:lang w:val="en-AU" w:eastAsia="en-AU"/>
        </w:rPr>
      </w:pPr>
      <w:hyperlink r:id="rId13" w:anchor="_Toc523828645" w:history="1">
        <w:r w:rsidR="00C75D98" w:rsidRPr="00E1076E">
          <w:rPr>
            <w:rStyle w:val="Hyperlink"/>
            <w:noProof/>
          </w:rPr>
          <w:t>Figure 5: Example of how the ADD instruction is converted</w:t>
        </w:r>
        <w:r w:rsidR="00C75D98">
          <w:rPr>
            <w:noProof/>
            <w:webHidden/>
          </w:rPr>
          <w:tab/>
        </w:r>
        <w:r w:rsidR="00C75D98">
          <w:rPr>
            <w:noProof/>
            <w:webHidden/>
          </w:rPr>
          <w:fldChar w:fldCharType="begin"/>
        </w:r>
        <w:r w:rsidR="00C75D98">
          <w:rPr>
            <w:noProof/>
            <w:webHidden/>
          </w:rPr>
          <w:instrText xml:space="preserve"> PAGEREF _Toc523828645 \h </w:instrText>
        </w:r>
        <w:r w:rsidR="00C75D98">
          <w:rPr>
            <w:noProof/>
            <w:webHidden/>
          </w:rPr>
        </w:r>
        <w:r w:rsidR="00C75D98">
          <w:rPr>
            <w:noProof/>
            <w:webHidden/>
          </w:rPr>
          <w:fldChar w:fldCharType="separate"/>
        </w:r>
        <w:r w:rsidR="00C75D98">
          <w:rPr>
            <w:noProof/>
            <w:webHidden/>
          </w:rPr>
          <w:t>9</w:t>
        </w:r>
        <w:r w:rsidR="00C75D98">
          <w:rPr>
            <w:noProof/>
            <w:webHidden/>
          </w:rPr>
          <w:fldChar w:fldCharType="end"/>
        </w:r>
      </w:hyperlink>
    </w:p>
    <w:p w14:paraId="557A747E" w14:textId="2715FF08" w:rsidR="00C75D98" w:rsidRDefault="00AC4E29">
      <w:pPr>
        <w:pStyle w:val="TableofFigures"/>
        <w:tabs>
          <w:tab w:val="right" w:leader="dot" w:pos="9350"/>
        </w:tabs>
        <w:rPr>
          <w:noProof/>
          <w:kern w:val="0"/>
          <w:sz w:val="22"/>
          <w:szCs w:val="22"/>
          <w:lang w:val="en-AU" w:eastAsia="en-AU"/>
        </w:rPr>
      </w:pPr>
      <w:hyperlink r:id="rId14" w:anchor="_Toc523828646" w:history="1">
        <w:r w:rsidR="00C75D98" w:rsidRPr="00E1076E">
          <w:rPr>
            <w:rStyle w:val="Hyperlink"/>
            <w:noProof/>
          </w:rPr>
          <w:t>Figure 6: ARM to Thumb instruction set mapping. (Goudge and Segars, 1996)</w:t>
        </w:r>
        <w:r w:rsidR="00C75D98">
          <w:rPr>
            <w:noProof/>
            <w:webHidden/>
          </w:rPr>
          <w:tab/>
        </w:r>
        <w:r w:rsidR="00C75D98">
          <w:rPr>
            <w:noProof/>
            <w:webHidden/>
          </w:rPr>
          <w:fldChar w:fldCharType="begin"/>
        </w:r>
        <w:r w:rsidR="00C75D98">
          <w:rPr>
            <w:noProof/>
            <w:webHidden/>
          </w:rPr>
          <w:instrText xml:space="preserve"> PAGEREF _Toc523828646 \h </w:instrText>
        </w:r>
        <w:r w:rsidR="00C75D98">
          <w:rPr>
            <w:noProof/>
            <w:webHidden/>
          </w:rPr>
        </w:r>
        <w:r w:rsidR="00C75D98">
          <w:rPr>
            <w:noProof/>
            <w:webHidden/>
          </w:rPr>
          <w:fldChar w:fldCharType="separate"/>
        </w:r>
        <w:r w:rsidR="00C75D98">
          <w:rPr>
            <w:noProof/>
            <w:webHidden/>
          </w:rPr>
          <w:t>11</w:t>
        </w:r>
        <w:r w:rsidR="00C75D98">
          <w:rPr>
            <w:noProof/>
            <w:webHidden/>
          </w:rPr>
          <w:fldChar w:fldCharType="end"/>
        </w:r>
      </w:hyperlink>
    </w:p>
    <w:p w14:paraId="55D3DCFD" w14:textId="2883E2B5" w:rsidR="00C75D98" w:rsidRDefault="00AC4E29">
      <w:pPr>
        <w:pStyle w:val="TableofFigures"/>
        <w:tabs>
          <w:tab w:val="right" w:leader="dot" w:pos="9350"/>
        </w:tabs>
        <w:rPr>
          <w:noProof/>
          <w:kern w:val="0"/>
          <w:sz w:val="22"/>
          <w:szCs w:val="22"/>
          <w:lang w:val="en-AU" w:eastAsia="en-AU"/>
        </w:rPr>
      </w:pPr>
      <w:hyperlink r:id="rId15" w:anchor="_Toc523828647" w:history="1">
        <w:r w:rsidR="00C75D98" w:rsidRPr="00E1076E">
          <w:rPr>
            <w:rStyle w:val="Hyperlink"/>
            <w:noProof/>
          </w:rPr>
          <w:t xml:space="preserve">Figure 7: The conversion of High-Level C, to </w:t>
        </w:r>
        <w:r w:rsidR="00C75D98" w:rsidRPr="00BF6F4C">
          <w:rPr>
            <w:rStyle w:val="Hyperlink"/>
            <w:noProof/>
          </w:rPr>
          <w:t>Low</w:t>
        </w:r>
        <w:r w:rsidR="00C75D98" w:rsidRPr="00E1076E">
          <w:rPr>
            <w:rStyle w:val="Hyperlink"/>
            <w:noProof/>
          </w:rPr>
          <w:t xml:space="preserve"> Level ARM. (Suh, 2015)</w:t>
        </w:r>
        <w:r w:rsidR="00C75D98">
          <w:rPr>
            <w:noProof/>
            <w:webHidden/>
          </w:rPr>
          <w:tab/>
        </w:r>
        <w:r w:rsidR="00C75D98">
          <w:rPr>
            <w:noProof/>
            <w:webHidden/>
          </w:rPr>
          <w:fldChar w:fldCharType="begin"/>
        </w:r>
        <w:r w:rsidR="00C75D98">
          <w:rPr>
            <w:noProof/>
            <w:webHidden/>
          </w:rPr>
          <w:instrText xml:space="preserve"> PAGEREF _Toc523828647 \h </w:instrText>
        </w:r>
        <w:r w:rsidR="00C75D98">
          <w:rPr>
            <w:noProof/>
            <w:webHidden/>
          </w:rPr>
        </w:r>
        <w:r w:rsidR="00C75D98">
          <w:rPr>
            <w:noProof/>
            <w:webHidden/>
          </w:rPr>
          <w:fldChar w:fldCharType="separate"/>
        </w:r>
        <w:r w:rsidR="00C75D98">
          <w:rPr>
            <w:noProof/>
            <w:webHidden/>
          </w:rPr>
          <w:t>12</w:t>
        </w:r>
        <w:r w:rsidR="00C75D98">
          <w:rPr>
            <w:noProof/>
            <w:webHidden/>
          </w:rPr>
          <w:fldChar w:fldCharType="end"/>
        </w:r>
      </w:hyperlink>
    </w:p>
    <w:p w14:paraId="3BD1C03C" w14:textId="65C99535" w:rsidR="00C75D98" w:rsidRDefault="00AC4E29">
      <w:pPr>
        <w:pStyle w:val="TableofFigures"/>
        <w:tabs>
          <w:tab w:val="right" w:leader="dot" w:pos="9350"/>
        </w:tabs>
        <w:rPr>
          <w:noProof/>
          <w:kern w:val="0"/>
          <w:sz w:val="22"/>
          <w:szCs w:val="22"/>
          <w:lang w:val="en-AU" w:eastAsia="en-AU"/>
        </w:rPr>
      </w:pPr>
      <w:hyperlink r:id="rId16" w:anchor="_Toc523828648" w:history="1">
        <w:r w:rsidR="00C75D98" w:rsidRPr="00E1076E">
          <w:rPr>
            <w:rStyle w:val="Hyperlink"/>
            <w:noProof/>
          </w:rPr>
          <w:t>Figure 8: Program status register format ATMEL (2004)</w:t>
        </w:r>
        <w:r w:rsidR="00C75D98">
          <w:rPr>
            <w:noProof/>
            <w:webHidden/>
          </w:rPr>
          <w:tab/>
        </w:r>
        <w:r w:rsidR="00C75D98">
          <w:rPr>
            <w:noProof/>
            <w:webHidden/>
          </w:rPr>
          <w:fldChar w:fldCharType="begin"/>
        </w:r>
        <w:r w:rsidR="00C75D98">
          <w:rPr>
            <w:noProof/>
            <w:webHidden/>
          </w:rPr>
          <w:instrText xml:space="preserve"> PAGEREF _Toc523828648 \h </w:instrText>
        </w:r>
        <w:r w:rsidR="00C75D98">
          <w:rPr>
            <w:noProof/>
            <w:webHidden/>
          </w:rPr>
        </w:r>
        <w:r w:rsidR="00C75D98">
          <w:rPr>
            <w:noProof/>
            <w:webHidden/>
          </w:rPr>
          <w:fldChar w:fldCharType="separate"/>
        </w:r>
        <w:r w:rsidR="00C75D98">
          <w:rPr>
            <w:noProof/>
            <w:webHidden/>
          </w:rPr>
          <w:t>13</w:t>
        </w:r>
        <w:r w:rsidR="00C75D98">
          <w:rPr>
            <w:noProof/>
            <w:webHidden/>
          </w:rPr>
          <w:fldChar w:fldCharType="end"/>
        </w:r>
      </w:hyperlink>
    </w:p>
    <w:p w14:paraId="653014D3" w14:textId="6A53DBF1" w:rsidR="008D32FB" w:rsidRDefault="006C0D90" w:rsidP="008D32FB">
      <w:pPr>
        <w:pStyle w:val="SectionTitle"/>
      </w:pPr>
      <w:r>
        <w:rPr>
          <w:sz w:val="32"/>
        </w:rPr>
        <w:lastRenderedPageBreak/>
        <w:fldChar w:fldCharType="end"/>
      </w:r>
      <w:r w:rsidR="008D32FB" w:rsidRPr="008D32FB">
        <w:t xml:space="preserve"> </w:t>
      </w:r>
      <w:bookmarkStart w:id="2" w:name="_Toc523921432"/>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2"/>
    </w:p>
    <w:p w14:paraId="009BCEB4" w14:textId="31DC07CF" w:rsidR="008D32FB" w:rsidRPr="009A63DF" w:rsidRDefault="008D32FB" w:rsidP="008D32FB">
      <w:pPr>
        <w:pStyle w:val="NoSpacing"/>
        <w:jc w:val="both"/>
      </w:pPr>
      <w:r w:rsidRPr="009A63DF">
        <w:t xml:space="preserve">The ARM processor is a 32-bit Reduced Instruction Set Computer (RISC), a microprocessor that </w:t>
      </w:r>
      <w:r w:rsidRPr="009A63DF">
        <w:rPr>
          <w:lang w:val="en-AU"/>
        </w:rPr>
        <w:t>recognises</w:t>
      </w:r>
      <w:r w:rsidRPr="009A63DF">
        <w:t xml:space="preserve"> a limited number of instructions. An advantage of RISC microprocessors is that they can execute instructions relatively </w:t>
      </w:r>
      <w:r w:rsidRPr="009A63DF">
        <w:rPr>
          <w:noProof/>
        </w:rPr>
        <w:t>quick</w:t>
      </w:r>
      <w:r w:rsidR="005B7A8D" w:rsidRPr="009A63DF">
        <w:rPr>
          <w:noProof/>
        </w:rPr>
        <w:t>ly</w:t>
      </w:r>
      <w:r w:rsidRPr="009A63DF">
        <w:t xml:space="preserve"> since the instructions are elementary. RISC chips also require fewer transistors and other components, making both RND and manufacturing more cost-efficient. This architecture is significantly different from other CISC (Complex instruction set computer) microprocessors and </w:t>
      </w:r>
      <w:r w:rsidR="00983872" w:rsidRPr="009A63DF">
        <w:t>has been</w:t>
      </w:r>
      <w:r w:rsidRPr="009A63DF">
        <w:t xml:space="preserve"> primarily designed for </w:t>
      </w:r>
      <w:r w:rsidR="00983872" w:rsidRPr="009A63DF">
        <w:t xml:space="preserve">use in </w:t>
      </w:r>
      <w:r w:rsidRPr="009A63DF">
        <w:t>embedded systems. In this report, the ARM Instruction Set Architecture, Memory Models, Registers, Instruction Set, and Data Types will be discussed</w:t>
      </w:r>
      <w:r w:rsidRPr="009A63DF">
        <w:rPr>
          <w:noProof/>
        </w:rPr>
        <w:t>.</w:t>
      </w:r>
      <w:r w:rsidR="005B7A8D" w:rsidRPr="009A63DF">
        <w:rPr>
          <w:noProof/>
        </w:rPr>
        <w:t xml:space="preserve"> </w:t>
      </w:r>
      <w:r w:rsidRPr="009A63DF">
        <w:rPr>
          <w:noProof/>
        </w:rPr>
        <w:fldChar w:fldCharType="begin"/>
      </w:r>
      <w:r w:rsidRPr="009A63DF">
        <w:rPr>
          <w:noProof/>
        </w:rP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rsidRPr="009A63DF">
        <w:rPr>
          <w:noProof/>
        </w:rPr>
        <w:fldChar w:fldCharType="separate"/>
      </w:r>
      <w:r w:rsidRPr="009A63DF">
        <w:rPr>
          <w:noProof/>
        </w:rPr>
        <w:t>(Shee, 2004)</w:t>
      </w:r>
      <w:r w:rsidRPr="009A63DF">
        <w:fldChar w:fldCharType="end"/>
      </w:r>
    </w:p>
    <w:p w14:paraId="74558004" w14:textId="77777777" w:rsidR="008D32FB" w:rsidRPr="009A63DF" w:rsidRDefault="008D32FB" w:rsidP="008D32FB">
      <w:pPr>
        <w:rPr>
          <w:kern w:val="0"/>
        </w:rPr>
      </w:pPr>
      <w:r w:rsidRPr="009A63DF">
        <w:br w:type="page"/>
      </w:r>
    </w:p>
    <w:p w14:paraId="0F1D153D" w14:textId="77777777" w:rsidR="008D32FB" w:rsidRPr="009A63DF" w:rsidRDefault="008D32FB" w:rsidP="008D32FB">
      <w:pPr>
        <w:pStyle w:val="Heading1"/>
        <w:rPr>
          <w:sz w:val="32"/>
        </w:rPr>
      </w:pPr>
      <w:bookmarkStart w:id="3" w:name="_Toc523921433"/>
      <w:r w:rsidRPr="009A63DF">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AC4E29" w:rsidRPr="00792B76" w:rsidRDefault="00AC4E29" w:rsidP="008D32FB">
                              <w:pPr>
                                <w:pStyle w:val="Caption"/>
                                <w:jc w:val="center"/>
                                <w:rPr>
                                  <w:noProof/>
                                  <w:sz w:val="24"/>
                                  <w:szCs w:val="24"/>
                                </w:rPr>
                              </w:pPr>
                              <w:bookmarkStart w:id="4" w:name="_Toc523133489"/>
                              <w:bookmarkStart w:id="5"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4"/>
                              <w:bookmarkEnd w:id="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AC4E29" w:rsidRPr="00792B76" w:rsidRDefault="00AC4E29" w:rsidP="008D32FB">
                        <w:pPr>
                          <w:pStyle w:val="Caption"/>
                          <w:jc w:val="center"/>
                          <w:rPr>
                            <w:noProof/>
                            <w:sz w:val="24"/>
                            <w:szCs w:val="24"/>
                          </w:rPr>
                        </w:pPr>
                        <w:bookmarkStart w:id="6" w:name="_Toc523133489"/>
                        <w:bookmarkStart w:id="7"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6"/>
                        <w:bookmarkEnd w:id="7"/>
                        <w:r>
                          <w:fldChar w:fldCharType="end"/>
                        </w:r>
                      </w:p>
                    </w:txbxContent>
                  </v:textbox>
                </v:shape>
                <w10:wrap type="topAndBottom" anchorx="margin"/>
              </v:group>
            </w:pict>
          </mc:Fallback>
        </mc:AlternateContent>
      </w:r>
      <w:r w:rsidRPr="009A63DF">
        <w:rPr>
          <w:sz w:val="32"/>
        </w:rPr>
        <w:t>ARM7TDMI Core Diagram</w:t>
      </w:r>
      <w:bookmarkEnd w:id="3"/>
      <w:r w:rsidRPr="009A63DF">
        <w:rPr>
          <w:sz w:val="32"/>
        </w:rPr>
        <w:t xml:space="preserve"> </w:t>
      </w:r>
    </w:p>
    <w:p w14:paraId="5537A7F5" w14:textId="6595234A" w:rsidR="00EF3AFD" w:rsidRPr="002362ED" w:rsidRDefault="002362ED" w:rsidP="002362ED">
      <w:pPr>
        <w:rPr>
          <w:rFonts w:asciiTheme="majorHAnsi" w:eastAsiaTheme="majorEastAsia" w:hAnsiTheme="majorHAnsi" w:cstheme="majorBidi"/>
          <w:b/>
          <w:bCs/>
          <w:sz w:val="32"/>
        </w:rPr>
      </w:pPr>
      <w:r>
        <w:rPr>
          <w:sz w:val="32"/>
        </w:rPr>
        <w:br w:type="page"/>
      </w:r>
    </w:p>
    <w:bookmarkStart w:id="8" w:name="_Toc523921434"/>
    <w:p w14:paraId="568D177C" w14:textId="38463A7E" w:rsidR="00EF3AFD" w:rsidRPr="009A63DF" w:rsidRDefault="00AC4E29" w:rsidP="006119EC">
      <w:pPr>
        <w:pStyle w:val="Heading1"/>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rsidRPr="009A63DF">
            <w:t>The ARM Instruction Set Architecture</w:t>
          </w:r>
        </w:sdtContent>
      </w:sdt>
      <w:bookmarkEnd w:id="8"/>
    </w:p>
    <w:p w14:paraId="68A71003" w14:textId="66AAE671" w:rsidR="006C7CB4" w:rsidRPr="009A63DF" w:rsidRDefault="00EF3AFD" w:rsidP="006C7CB4">
      <w:pPr>
        <w:jc w:val="both"/>
        <w:rPr>
          <w:noProof/>
        </w:rPr>
      </w:pPr>
      <w:r w:rsidRPr="009A63DF">
        <w:t xml:space="preserve">The drawback of most RISC processors, including the ARM7TDMI however, is code density. In many cost-critical applications, one of </w:t>
      </w:r>
      <w:r w:rsidR="009A63DF">
        <w:t>the more expensive</w:t>
      </w:r>
      <w:r w:rsidRPr="009A63DF">
        <w:t xml:space="preserve"> system components has always been </w:t>
      </w:r>
      <w:r w:rsidR="005B7A8D" w:rsidRPr="009A63DF">
        <w:t xml:space="preserve">system </w:t>
      </w:r>
      <w:r w:rsidRPr="009A63DF">
        <w:rPr>
          <w:noProof/>
        </w:rPr>
        <w:t>memory</w:t>
      </w:r>
      <w:r w:rsidRPr="009A63DF">
        <w:t xml:space="preserve">. Therefore, the less memory a program occupies, the more cost effective. Since RISC processors have simple instructions, multiple instructions are needed to perform what may be done in a single CISC instruction. </w:t>
      </w:r>
      <w:r w:rsidRPr="009A63DF">
        <w:fldChar w:fldCharType="begin"/>
      </w:r>
      <w:r w:rsidRPr="009A63DF">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Pr="009A63DF">
        <w:fldChar w:fldCharType="separate"/>
      </w:r>
      <w:r w:rsidRPr="009A63DF">
        <w:rPr>
          <w:noProof/>
        </w:rPr>
        <w:t>(Segars et al., 1995)</w:t>
      </w:r>
      <w:r w:rsidRPr="009A63DF">
        <w:fldChar w:fldCharType="end"/>
      </w:r>
      <w:r w:rsidRPr="009A63DF">
        <w:t xml:space="preserve"> The ARM microprocessor is based on the load/store architecture. ARM7TDMI </w:t>
      </w:r>
      <w:r w:rsidR="00004FDF" w:rsidRPr="009A63DF">
        <w:t>does</w:t>
      </w:r>
      <w:r w:rsidRPr="009A63DF">
        <w:t xml:space="preserve"> no</w:t>
      </w:r>
      <w:r w:rsidR="00004FDF" w:rsidRPr="009A63DF">
        <w:t>t offer any</w:t>
      </w:r>
      <w:r w:rsidRPr="009A63DF">
        <w:t xml:space="preserve"> support for unaligned memory accesses. This microprocessor features two instruction sets, with both having mostly single clock-cycle execution</w:t>
      </w:r>
      <w:r w:rsidRPr="009A63DF">
        <w:rPr>
          <w:noProof/>
        </w:rPr>
        <w:t>.</w:t>
      </w:r>
      <w:r w:rsidR="005B7A8D" w:rsidRPr="009A63DF">
        <w:rPr>
          <w:noProof/>
        </w:rPr>
        <w:t xml:space="preserve"> </w:t>
      </w:r>
      <w:r w:rsidRPr="009A63DF">
        <w:rPr>
          <w:noProof/>
        </w:rPr>
        <w:fldChar w:fldCharType="begin"/>
      </w:r>
      <w:r w:rsidRPr="009A63DF">
        <w:rPr>
          <w:noProof/>
        </w:rP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rsidRPr="009A63DF">
        <w:rPr>
          <w:noProof/>
        </w:rPr>
        <w:fldChar w:fldCharType="separate"/>
      </w:r>
      <w:r w:rsidRPr="009A63DF">
        <w:rPr>
          <w:noProof/>
        </w:rPr>
        <w:t>(McDermott, 2008)</w:t>
      </w:r>
      <w:r w:rsidRPr="009A63DF">
        <w:fldChar w:fldCharType="end"/>
      </w:r>
      <w:r w:rsidRPr="009A63DF">
        <w:t>. These instruction sets are</w:t>
      </w:r>
      <w:r w:rsidR="00975111" w:rsidRPr="009A63DF">
        <w:t xml:space="preserve"> a</w:t>
      </w:r>
      <w:r w:rsidRPr="009A63DF">
        <w:t xml:space="preserve"> </w:t>
      </w:r>
      <w:r w:rsidR="00975111" w:rsidRPr="009A63DF">
        <w:t xml:space="preserve">16-bit Thumb instruction set and a </w:t>
      </w:r>
      <w:r w:rsidRPr="009A63DF">
        <w:t>32-bit ARM instruction set</w:t>
      </w:r>
      <w:r w:rsidR="006C7CB4" w:rsidRPr="009A63DF">
        <w:rPr>
          <w:noProof/>
        </w:rPr>
        <w:t xml:space="preserve"> </w:t>
      </w:r>
    </w:p>
    <w:p w14:paraId="369F501C" w14:textId="44ED28C7" w:rsidR="006C7CB4" w:rsidRPr="009A63DF" w:rsidRDefault="006C7CB4">
      <w:pPr>
        <w:rPr>
          <w:noProof/>
        </w:rPr>
      </w:pPr>
      <w:r w:rsidRPr="009A63DF">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3833"/>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3833"/>
                          <a:chOff x="0" y="0"/>
                          <a:chExt cx="2262505" cy="2543833"/>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5523"/>
                            <a:ext cx="2262505" cy="448310"/>
                          </a:xfrm>
                          <a:prstGeom prst="rect">
                            <a:avLst/>
                          </a:prstGeom>
                          <a:solidFill>
                            <a:prstClr val="white"/>
                          </a:solidFill>
                          <a:ln>
                            <a:noFill/>
                          </a:ln>
                        </wps:spPr>
                        <wps:txbx>
                          <w:txbxContent>
                            <w:p w14:paraId="0057EFDD" w14:textId="13A2517F" w:rsidR="00AC4E29" w:rsidRPr="008A7983" w:rsidRDefault="00AC4E29" w:rsidP="006C7CB4">
                              <w:pPr>
                                <w:pStyle w:val="Caption"/>
                                <w:jc w:val="center"/>
                                <w:rPr>
                                  <w:noProof/>
                                  <w:sz w:val="24"/>
                                  <w:szCs w:val="24"/>
                                </w:rPr>
                              </w:pPr>
                              <w:bookmarkStart w:id="9" w:name="_Toc523828642"/>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5572">
                                <w:t>ARM7TDMI Architecture (</w:t>
                              </w:r>
                              <w:proofErr w:type="spellStart"/>
                              <w:r w:rsidRPr="00985572">
                                <w:t>Techcon</w:t>
                              </w:r>
                              <w:proofErr w:type="spellEnd"/>
                              <w:r w:rsidRPr="00985572">
                                <w:t>, 2012)</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pt;z-index:251676672" coordsize="22625,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55;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AC4E29" w:rsidRPr="008A7983" w:rsidRDefault="00AC4E29" w:rsidP="006C7CB4">
                        <w:pPr>
                          <w:pStyle w:val="Caption"/>
                          <w:jc w:val="center"/>
                          <w:rPr>
                            <w:noProof/>
                            <w:sz w:val="24"/>
                            <w:szCs w:val="24"/>
                          </w:rPr>
                        </w:pPr>
                        <w:bookmarkStart w:id="10" w:name="_Toc523828642"/>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5572">
                          <w:t>ARM7TDMI Architecture (</w:t>
                        </w:r>
                        <w:proofErr w:type="spellStart"/>
                        <w:r w:rsidRPr="00985572">
                          <w:t>Techcon</w:t>
                        </w:r>
                        <w:proofErr w:type="spellEnd"/>
                        <w:r w:rsidRPr="00985572">
                          <w:t>, 2012)</w:t>
                        </w:r>
                        <w:bookmarkEnd w:id="10"/>
                      </w:p>
                    </w:txbxContent>
                  </v:textbox>
                </v:shape>
                <w10:wrap type="topAndBottom"/>
              </v:group>
            </w:pict>
          </mc:Fallback>
        </mc:AlternateContent>
      </w:r>
      <w:r w:rsidRPr="009A63DF">
        <w:rPr>
          <w:noProof/>
        </w:rPr>
        <w:br w:type="page"/>
      </w:r>
    </w:p>
    <w:p w14:paraId="4F7F8147" w14:textId="192D0320" w:rsidR="00F32566" w:rsidRPr="009A63DF" w:rsidRDefault="00F32566" w:rsidP="00F32566">
      <w:pPr>
        <w:pStyle w:val="Heading1"/>
      </w:pPr>
      <w:bookmarkStart w:id="11" w:name="_Toc523921435"/>
      <w:r w:rsidRPr="009A63DF">
        <w:lastRenderedPageBreak/>
        <w:t>Conditional Execution</w:t>
      </w:r>
      <w:bookmarkEnd w:id="11"/>
    </w:p>
    <w:p w14:paraId="5782FD71" w14:textId="5728E15A" w:rsidR="00F32566" w:rsidRDefault="00F32566" w:rsidP="00F476F4">
      <w:pPr>
        <w:jc w:val="both"/>
      </w:pPr>
      <w:r w:rsidRPr="009A63DF">
        <w:t xml:space="preserve">A beneficial and major feature of the ARM7TDMI's architecture is the ability for </w:t>
      </w:r>
      <w:r w:rsidR="00983872" w:rsidRPr="009A63DF">
        <w:t xml:space="preserve">its </w:t>
      </w:r>
      <w:r w:rsidRPr="009A63DF">
        <w:t xml:space="preserve">instructions to be executed conditionally. The condition is specified </w:t>
      </w:r>
      <w:r w:rsidR="009A63DF">
        <w:t>by</w:t>
      </w:r>
      <w:r w:rsidRPr="009A63DF">
        <w:t xml:space="preserve"> a two-letter suffix (e.g. EQ, CC) appended to the mnemonic. Th</w:t>
      </w:r>
      <w:r w:rsidR="000D7CAA">
        <w:t>ese</w:t>
      </w:r>
      <w:r w:rsidRPr="009A63DF">
        <w:t xml:space="preserve"> condition</w:t>
      </w:r>
      <w:r w:rsidR="000D7CAA">
        <w:t>s</w:t>
      </w:r>
      <w:r w:rsidRPr="009A63DF">
        <w:t xml:space="preserve"> </w:t>
      </w:r>
      <w:r w:rsidR="000D7CAA">
        <w:t>are</w:t>
      </w:r>
      <w:r w:rsidRPr="009A63DF">
        <w:t xml:space="preserve"> then tested against the current processor flags and if </w:t>
      </w:r>
      <w:r w:rsidR="000D7CAA">
        <w:t>they are</w:t>
      </w:r>
      <w:r w:rsidRPr="009A63DF">
        <w:t xml:space="preserve"> not met, the instruction is then treated as a no-op. This feature often makes branching unnecessary, increasing code </w:t>
      </w:r>
      <w:r w:rsidR="00983872" w:rsidRPr="009A63DF">
        <w:t>density,</w:t>
      </w:r>
      <w:r w:rsidRPr="009A63DF">
        <w:t xml:space="preserve"> and avoiding pipeline stalls which in turn increases execution speed.</w:t>
      </w:r>
    </w:p>
    <w:p w14:paraId="32264EC3" w14:textId="65C2ACF0" w:rsidR="00F32566" w:rsidRPr="009A63DF" w:rsidRDefault="00F32566" w:rsidP="00F476F4">
      <w:pPr>
        <w:jc w:val="both"/>
      </w:pPr>
      <w:r w:rsidRPr="009A63DF">
        <w:t xml:space="preserve">By </w:t>
      </w:r>
      <w:r w:rsidRPr="009A63DF">
        <w:rPr>
          <w:noProof/>
        </w:rPr>
        <w:t>design</w:t>
      </w:r>
      <w:r w:rsidR="005B7A8D" w:rsidRPr="009A63DF">
        <w:rPr>
          <w:noProof/>
        </w:rPr>
        <w:t>,</w:t>
      </w:r>
      <w:r w:rsidRPr="009A63DF">
        <w:t xml:space="preserve"> the data processing instructions do not </w:t>
      </w:r>
      <w:proofErr w:type="gramStart"/>
      <w:r w:rsidR="000D7CAA">
        <w:t xml:space="preserve">have an </w:t>
      </w:r>
      <w:r w:rsidR="000D7CAA" w:rsidRPr="009A63DF">
        <w:t>effect</w:t>
      </w:r>
      <w:r w:rsidRPr="009A63DF">
        <w:t xml:space="preserve"> </w:t>
      </w:r>
      <w:r w:rsidR="000D7CAA">
        <w:t>on</w:t>
      </w:r>
      <w:proofErr w:type="gramEnd"/>
      <w:r w:rsidR="000D7CAA">
        <w:t xml:space="preserve"> </w:t>
      </w:r>
      <w:r w:rsidRPr="009A63DF">
        <w:t xml:space="preserve">the condition code </w:t>
      </w:r>
      <w:r w:rsidR="009A63DF" w:rsidRPr="00B901FF">
        <w:rPr>
          <w:noProof/>
        </w:rPr>
        <w:t>flags</w:t>
      </w:r>
      <w:r w:rsidR="009A63DF">
        <w:t xml:space="preserve"> but</w:t>
      </w:r>
      <w:r w:rsidRPr="009A63DF">
        <w:t xml:space="preserve"> can be made to by suffixing S</w:t>
      </w:r>
      <w:r w:rsidR="000D7CAA">
        <w:t xml:space="preserve"> to the </w:t>
      </w:r>
      <w:r w:rsidR="006503D2">
        <w:t>instruction</w:t>
      </w:r>
      <w:r w:rsidR="002A6DBD" w:rsidRPr="009A63DF">
        <w:t xml:space="preserve">. The </w:t>
      </w:r>
      <w:r w:rsidRPr="009A63DF">
        <w:t xml:space="preserve">comparison </w:t>
      </w:r>
      <w:r w:rsidR="009A63DF">
        <w:t>instructions, CMP</w:t>
      </w:r>
      <w:r w:rsidR="002A6DBD" w:rsidRPr="009A63DF">
        <w:t xml:space="preserve"> and</w:t>
      </w:r>
      <w:r w:rsidRPr="009A63DF">
        <w:t xml:space="preserve"> TST do</w:t>
      </w:r>
      <w:r w:rsidR="002A6DBD" w:rsidRPr="009A63DF">
        <w:t xml:space="preserve"> </w:t>
      </w:r>
      <w:r w:rsidRPr="009A63DF">
        <w:t xml:space="preserve">this implicitly. </w:t>
      </w:r>
      <w:r w:rsidRPr="009A63DF">
        <w:fldChar w:fldCharType="begin"/>
      </w:r>
      <w:r w:rsidRPr="009A63DF">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rsidRPr="009A63DF">
        <w:fldChar w:fldCharType="separate"/>
      </w:r>
      <w:r w:rsidRPr="009A63DF">
        <w:rPr>
          <w:noProof/>
        </w:rPr>
        <w:t>(Thomas, 2012)</w:t>
      </w:r>
      <w:r w:rsidRPr="009A63DF">
        <w:fldChar w:fldCharType="end"/>
      </w:r>
    </w:p>
    <w:p w14:paraId="0240B70C" w14:textId="5840E7DE" w:rsidR="006C7CB4" w:rsidRPr="009A63DF" w:rsidRDefault="006C7CB4" w:rsidP="002A6DBD">
      <w:pPr>
        <w:ind w:firstLine="0"/>
      </w:pPr>
      <w:r w:rsidRPr="009A63DF">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AC4E29" w:rsidRPr="0081688A" w:rsidRDefault="00AC4E29" w:rsidP="006C7CB4">
                              <w:pPr>
                                <w:pStyle w:val="Caption"/>
                                <w:jc w:val="center"/>
                                <w:rPr>
                                  <w:noProof/>
                                  <w:sz w:val="24"/>
                                  <w:szCs w:val="24"/>
                                </w:rPr>
                              </w:pPr>
                              <w:bookmarkStart w:id="12" w:name="_Toc52382864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AC4E29" w:rsidRPr="0081688A" w:rsidRDefault="00AC4E29" w:rsidP="006C7CB4">
                        <w:pPr>
                          <w:pStyle w:val="Caption"/>
                          <w:jc w:val="center"/>
                          <w:rPr>
                            <w:noProof/>
                            <w:sz w:val="24"/>
                            <w:szCs w:val="24"/>
                          </w:rPr>
                        </w:pPr>
                        <w:bookmarkStart w:id="13" w:name="_Toc523828643"/>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3"/>
                        <w:r>
                          <w:fldChar w:fldCharType="end"/>
                        </w:r>
                      </w:p>
                    </w:txbxContent>
                  </v:textbox>
                </v:shape>
                <w10:wrap type="topAndBottom" anchorx="margin"/>
              </v:group>
            </w:pict>
          </mc:Fallback>
        </mc:AlternateContent>
      </w:r>
      <w:r w:rsidRPr="009A63DF">
        <w:br w:type="page"/>
      </w:r>
    </w:p>
    <w:p w14:paraId="11269400" w14:textId="64B929F5" w:rsidR="00F32566" w:rsidRPr="009A63DF" w:rsidRDefault="00455B94" w:rsidP="00F476F4">
      <w:pPr>
        <w:pStyle w:val="Heading2"/>
        <w:jc w:val="both"/>
      </w:pPr>
      <w:bookmarkStart w:id="14" w:name="_Toc523921436"/>
      <w:r w:rsidRPr="009A63DF">
        <w:lastRenderedPageBreak/>
        <w:t xml:space="preserve">Status </w:t>
      </w:r>
      <w:r w:rsidR="00F32566" w:rsidRPr="009A63DF">
        <w:t>Flags</w:t>
      </w:r>
      <w:r w:rsidRPr="009A63DF">
        <w:t xml:space="preserve"> and Condition Codes</w:t>
      </w:r>
      <w:bookmarkEnd w:id="14"/>
    </w:p>
    <w:p w14:paraId="61DB8792" w14:textId="31214EFF" w:rsidR="00F32566" w:rsidRPr="009A63DF" w:rsidRDefault="00F32566" w:rsidP="00F476F4">
      <w:pPr>
        <w:ind w:firstLine="0"/>
        <w:jc w:val="both"/>
      </w:pPr>
      <w:r w:rsidRPr="009A63DF">
        <w:t>When an ALU operation changes the flags:</w:t>
      </w:r>
    </w:p>
    <w:p w14:paraId="65E04D99" w14:textId="36F5FEA7" w:rsidR="00F32566" w:rsidRPr="009A63DF" w:rsidRDefault="00F32566" w:rsidP="005F73E4">
      <w:pPr>
        <w:pStyle w:val="ListParagraph"/>
        <w:numPr>
          <w:ilvl w:val="0"/>
          <w:numId w:val="18"/>
        </w:numPr>
        <w:spacing w:line="360" w:lineRule="auto"/>
        <w:jc w:val="both"/>
      </w:pPr>
      <w:r w:rsidRPr="009A63DF">
        <w:t xml:space="preserve">N — </w:t>
      </w:r>
      <w:r w:rsidR="00F476F4" w:rsidRPr="009A63DF">
        <w:t>Negative</w:t>
      </w:r>
    </w:p>
    <w:p w14:paraId="16372037" w14:textId="6FC5BDEA" w:rsidR="00F476F4" w:rsidRPr="009A63DF" w:rsidRDefault="000D7CAA" w:rsidP="005F73E4">
      <w:pPr>
        <w:pStyle w:val="ListParagraph"/>
        <w:numPr>
          <w:ilvl w:val="1"/>
          <w:numId w:val="18"/>
        </w:numPr>
        <w:spacing w:line="360" w:lineRule="auto"/>
        <w:jc w:val="both"/>
      </w:pPr>
      <w:r>
        <w:t>The negative bit is s</w:t>
      </w:r>
      <w:r w:rsidR="00F476F4" w:rsidRPr="009A63DF">
        <w:t>et if the result of a data processing instruction was negative</w:t>
      </w:r>
      <w:r>
        <w:t>.</w:t>
      </w:r>
    </w:p>
    <w:p w14:paraId="466BC2F2" w14:textId="3E138E1E" w:rsidR="00F476F4" w:rsidRPr="009A63DF" w:rsidRDefault="00F476F4" w:rsidP="005F73E4">
      <w:pPr>
        <w:pStyle w:val="ListParagraph"/>
        <w:numPr>
          <w:ilvl w:val="0"/>
          <w:numId w:val="18"/>
        </w:numPr>
        <w:spacing w:line="360" w:lineRule="auto"/>
        <w:jc w:val="both"/>
      </w:pPr>
      <w:r w:rsidRPr="009A63DF">
        <w:t>Z — Zero</w:t>
      </w:r>
    </w:p>
    <w:p w14:paraId="0F3FF20A" w14:textId="6A63420D" w:rsidR="00F476F4" w:rsidRPr="009A63DF" w:rsidRDefault="000D7CAA" w:rsidP="005F73E4">
      <w:pPr>
        <w:pStyle w:val="ListParagraph"/>
        <w:numPr>
          <w:ilvl w:val="1"/>
          <w:numId w:val="18"/>
        </w:numPr>
        <w:spacing w:line="360" w:lineRule="auto"/>
        <w:jc w:val="both"/>
      </w:pPr>
      <w:r>
        <w:t>The zero bit is s</w:t>
      </w:r>
      <w:r w:rsidR="00F476F4" w:rsidRPr="009A63DF">
        <w:t>et if the result was zero</w:t>
      </w:r>
      <w:r w:rsidR="00011A5C">
        <w:t>.</w:t>
      </w:r>
    </w:p>
    <w:p w14:paraId="358A2034" w14:textId="3344668F" w:rsidR="00F476F4" w:rsidRPr="009A63DF" w:rsidRDefault="00F476F4" w:rsidP="005F73E4">
      <w:pPr>
        <w:pStyle w:val="ListParagraph"/>
        <w:numPr>
          <w:ilvl w:val="0"/>
          <w:numId w:val="18"/>
        </w:numPr>
        <w:spacing w:line="360" w:lineRule="auto"/>
        <w:jc w:val="both"/>
      </w:pPr>
      <w:r w:rsidRPr="009A63DF">
        <w:t>C — Carry</w:t>
      </w:r>
    </w:p>
    <w:p w14:paraId="149B8458" w14:textId="4A68BBF2" w:rsidR="00F476F4" w:rsidRPr="009A63DF" w:rsidRDefault="000D7CAA" w:rsidP="005F73E4">
      <w:pPr>
        <w:pStyle w:val="ListParagraph"/>
        <w:numPr>
          <w:ilvl w:val="1"/>
          <w:numId w:val="18"/>
        </w:numPr>
        <w:spacing w:line="360" w:lineRule="auto"/>
        <w:jc w:val="both"/>
      </w:pPr>
      <w:r>
        <w:t>The carry bit is s</w:t>
      </w:r>
      <w:r w:rsidR="00F476F4" w:rsidRPr="009A63DF">
        <w:t xml:space="preserve">et if an addition, subtraction or compare </w:t>
      </w:r>
      <w:r w:rsidR="00011A5C">
        <w:t xml:space="preserve">instruction </w:t>
      </w:r>
      <w:r w:rsidR="00F476F4" w:rsidRPr="009A63DF">
        <w:t xml:space="preserve">causes a result </w:t>
      </w:r>
      <w:r w:rsidR="00011A5C">
        <w:t xml:space="preserve">that is </w:t>
      </w:r>
      <w:r w:rsidR="00F476F4" w:rsidRPr="009A63DF">
        <w:t>bigger than 32</w:t>
      </w:r>
      <w:r w:rsidR="00011A5C">
        <w:t xml:space="preserve"> </w:t>
      </w:r>
      <w:r w:rsidR="00F476F4" w:rsidRPr="009A63DF">
        <w:t>bit</w:t>
      </w:r>
      <w:r w:rsidR="00011A5C">
        <w:t>s</w:t>
      </w:r>
      <w:r w:rsidR="00F476F4" w:rsidRPr="009A63DF">
        <w:t xml:space="preserve">, or </w:t>
      </w:r>
      <w:r w:rsidR="00011A5C">
        <w:t xml:space="preserve">it </w:t>
      </w:r>
      <w:r w:rsidR="00F476F4" w:rsidRPr="009A63DF">
        <w:t xml:space="preserve">is set from the output of the shifter for </w:t>
      </w:r>
      <w:r w:rsidR="005B7A8D" w:rsidRPr="009A63DF">
        <w:t xml:space="preserve">the </w:t>
      </w:r>
      <w:r w:rsidR="00F476F4" w:rsidRPr="009A63DF">
        <w:rPr>
          <w:noProof/>
        </w:rPr>
        <w:t>move</w:t>
      </w:r>
      <w:r w:rsidR="00F476F4" w:rsidRPr="009A63DF">
        <w:t xml:space="preserve"> and logical instructions.</w:t>
      </w:r>
    </w:p>
    <w:p w14:paraId="307AC3D1" w14:textId="0A46BB05" w:rsidR="006C7CB4" w:rsidRPr="009A63DF" w:rsidRDefault="00F476F4" w:rsidP="005F73E4">
      <w:pPr>
        <w:pStyle w:val="ListParagraph"/>
        <w:numPr>
          <w:ilvl w:val="0"/>
          <w:numId w:val="18"/>
        </w:numPr>
        <w:spacing w:line="360" w:lineRule="auto"/>
        <w:jc w:val="both"/>
      </w:pPr>
      <w:r w:rsidRPr="009A63DF">
        <w:t>V — Overflow</w:t>
      </w:r>
    </w:p>
    <w:p w14:paraId="32C96329" w14:textId="45D0034B" w:rsidR="005F73E4" w:rsidRPr="009A63DF" w:rsidRDefault="005F73E4" w:rsidP="005F73E4">
      <w:pPr>
        <w:pStyle w:val="ListParagraph"/>
        <w:numPr>
          <w:ilvl w:val="1"/>
          <w:numId w:val="18"/>
        </w:numPr>
        <w:spacing w:line="360" w:lineRule="auto"/>
        <w:jc w:val="both"/>
      </w:pPr>
      <w:r w:rsidRPr="009A63DF">
        <w:rPr>
          <w:noProof/>
        </w:rPr>
        <mc:AlternateContent>
          <mc:Choice Requires="wpg">
            <w:drawing>
              <wp:anchor distT="0" distB="0" distL="114300" distR="114300" simplePos="0" relativeHeight="251682816" behindDoc="0" locked="0" layoutInCell="1" allowOverlap="1" wp14:anchorId="369609CC" wp14:editId="6E3AFA35">
                <wp:simplePos x="0" y="0"/>
                <wp:positionH relativeFrom="margin">
                  <wp:align>center</wp:align>
                </wp:positionH>
                <wp:positionV relativeFrom="margin">
                  <wp:posOffset>3978910</wp:posOffset>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AC4E29" w:rsidRPr="00D529C7" w:rsidRDefault="00AC4E29" w:rsidP="005F73E4">
                              <w:pPr>
                                <w:pStyle w:val="Caption"/>
                                <w:rPr>
                                  <w:b/>
                                  <w:bCs/>
                                  <w:noProof/>
                                  <w:color w:val="auto"/>
                                  <w:sz w:val="24"/>
                                  <w:szCs w:val="24"/>
                                </w:rPr>
                              </w:pPr>
                              <w:bookmarkStart w:id="15" w:name="_Toc523828644"/>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313.3pt;width:246.45pt;height:95.25pt;z-index:251682816;mso-position-horizontal:center;mso-position-horizontal-relative:margin;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AC4E29" w:rsidRPr="00D529C7" w:rsidRDefault="00AC4E29" w:rsidP="005F73E4">
                        <w:pPr>
                          <w:pStyle w:val="Caption"/>
                          <w:rPr>
                            <w:b/>
                            <w:bCs/>
                            <w:noProof/>
                            <w:color w:val="auto"/>
                            <w:sz w:val="24"/>
                            <w:szCs w:val="24"/>
                          </w:rPr>
                        </w:pPr>
                        <w:bookmarkStart w:id="16" w:name="_Toc523828644"/>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6"/>
                        <w:r>
                          <w:fldChar w:fldCharType="end"/>
                        </w:r>
                      </w:p>
                    </w:txbxContent>
                  </v:textbox>
                </v:shape>
                <w10:wrap type="topAndBottom" anchorx="margin" anchory="margin"/>
              </v:group>
            </w:pict>
          </mc:Fallback>
        </mc:AlternateContent>
      </w:r>
      <w:r w:rsidR="00011A5C">
        <w:t>The overflow bit is s</w:t>
      </w:r>
      <w:r w:rsidR="00F476F4" w:rsidRPr="009A63DF">
        <w:t xml:space="preserve">et if an addition, subtraction or </w:t>
      </w:r>
      <w:r w:rsidR="00F476F4" w:rsidRPr="00B901FF">
        <w:rPr>
          <w:noProof/>
        </w:rPr>
        <w:t>compare</w:t>
      </w:r>
      <w:r w:rsidR="00B901FF">
        <w:rPr>
          <w:noProof/>
        </w:rPr>
        <w:t xml:space="preserve"> </w:t>
      </w:r>
      <w:r w:rsidR="00B901FF" w:rsidRPr="00B901FF">
        <w:rPr>
          <w:noProof/>
        </w:rPr>
        <w:t>produces</w:t>
      </w:r>
      <w:r w:rsidR="00F476F4" w:rsidRPr="009A63DF">
        <w:t xml:space="preserve"> a signed result</w:t>
      </w:r>
      <w:r w:rsidR="001511A2">
        <w:t xml:space="preserve"> that is </w:t>
      </w:r>
      <w:r w:rsidR="00F476F4" w:rsidRPr="009A63DF">
        <w:t>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rsidRPr="009A63DF"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9A63DF" w:rsidRDefault="006C7CB4" w:rsidP="004C5A37">
            <w:pPr>
              <w:ind w:firstLine="0"/>
              <w:jc w:val="both"/>
              <w:rPr>
                <w:rFonts w:ascii="Calibri" w:hAnsi="Calibri" w:cs="Calibri"/>
                <w:b w:val="0"/>
                <w:sz w:val="22"/>
              </w:rPr>
            </w:pPr>
            <w:r w:rsidRPr="009A63DF">
              <w:br w:type="page"/>
            </w:r>
            <w:r w:rsidR="00455B94" w:rsidRPr="009A63DF">
              <w:rPr>
                <w:rFonts w:ascii="Calibri" w:hAnsi="Calibri" w:cs="Calibri"/>
                <w:b w:val="0"/>
                <w:sz w:val="22"/>
              </w:rPr>
              <w:t>Code</w:t>
            </w:r>
          </w:p>
        </w:tc>
        <w:tc>
          <w:tcPr>
            <w:tcW w:w="1202" w:type="dxa"/>
          </w:tcPr>
          <w:p w14:paraId="0E9EDE28" w14:textId="4801B017"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Suffix</w:t>
            </w:r>
          </w:p>
        </w:tc>
        <w:tc>
          <w:tcPr>
            <w:tcW w:w="3969" w:type="dxa"/>
          </w:tcPr>
          <w:p w14:paraId="7FBD559B" w14:textId="133C9661"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Description</w:t>
            </w:r>
          </w:p>
        </w:tc>
        <w:tc>
          <w:tcPr>
            <w:tcW w:w="1842" w:type="dxa"/>
          </w:tcPr>
          <w:p w14:paraId="1D8A1A8A" w14:textId="4E32A309" w:rsidR="00455B94" w:rsidRPr="009A63DF"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9A63DF">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9A63DF" w:rsidRDefault="00D55342" w:rsidP="004C5A37">
            <w:pPr>
              <w:ind w:firstLine="0"/>
              <w:jc w:val="both"/>
              <w:rPr>
                <w:rFonts w:ascii="Calibri" w:hAnsi="Calibri" w:cs="Calibri"/>
                <w:sz w:val="22"/>
              </w:rPr>
            </w:pPr>
            <w:r w:rsidRPr="009A63DF">
              <w:rPr>
                <w:rFonts w:ascii="Calibri" w:hAnsi="Calibri" w:cs="Calibri"/>
                <w:sz w:val="22"/>
              </w:rPr>
              <w:t>0000</w:t>
            </w:r>
          </w:p>
        </w:tc>
        <w:tc>
          <w:tcPr>
            <w:tcW w:w="1202" w:type="dxa"/>
          </w:tcPr>
          <w:p w14:paraId="5203DE4E" w14:textId="71BED081" w:rsidR="00D55342" w:rsidRPr="009A63DF"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EQ</w:t>
            </w:r>
          </w:p>
        </w:tc>
        <w:tc>
          <w:tcPr>
            <w:tcW w:w="3969" w:type="dxa"/>
          </w:tcPr>
          <w:p w14:paraId="79742A54" w14:textId="4BFBD9B3" w:rsidR="00D55342" w:rsidRPr="009A63DF"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Equal / equals zero</w:t>
            </w:r>
          </w:p>
        </w:tc>
        <w:tc>
          <w:tcPr>
            <w:tcW w:w="1842" w:type="dxa"/>
          </w:tcPr>
          <w:p w14:paraId="7888CA1B" w14:textId="175615F9" w:rsidR="00D55342" w:rsidRPr="009A63DF"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9A63DF">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4F01BB54" w:rsidR="00D55342" w:rsidRPr="004C5A37" w:rsidRDefault="005B7A8D"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Z</w:t>
            </w:r>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4BA575E3"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C</w:t>
            </w:r>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30DE8F84"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N</w:t>
            </w:r>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7D8D8C26"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V</w:t>
            </w:r>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2ECC4FCF"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xml:space="preserve">C </w:t>
            </w:r>
            <w:r w:rsidR="00983872" w:rsidRPr="00BF6F4C">
              <w:rPr>
                <w:rFonts w:ascii="Calibri" w:hAnsi="Calibri" w:cs="Calibri"/>
                <w:noProof/>
                <w:sz w:val="22"/>
              </w:rPr>
              <w:t>AND !</w:t>
            </w:r>
            <w:r w:rsidR="00983872" w:rsidRPr="004C5A37">
              <w:rPr>
                <w:rFonts w:ascii="Calibri" w:hAnsi="Calibri" w:cs="Calibri"/>
                <w:sz w:val="22"/>
              </w:rPr>
              <w:t xml:space="preserve"> Z</w:t>
            </w:r>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DF2062E"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 C</w:t>
            </w:r>
            <w:r w:rsidR="004C5A37" w:rsidRPr="004C5A37">
              <w:rPr>
                <w:rFonts w:ascii="Calibri" w:hAnsi="Calibri" w:cs="Calibri"/>
                <w:sz w:val="22"/>
              </w:rPr>
              <w:t xml:space="preserve">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50EDC040" w:rsidR="00D55342" w:rsidRPr="004C5A37" w:rsidRDefault="0098387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w:t>
            </w:r>
            <w:r>
              <w:rPr>
                <w:rFonts w:ascii="Calibri" w:hAnsi="Calibri" w:cs="Calibri"/>
                <w:sz w:val="22"/>
              </w:rPr>
              <w:t xml:space="preserve"> </w:t>
            </w:r>
            <w:r w:rsidRPr="004C5A37">
              <w:rPr>
                <w:rFonts w:ascii="Calibri" w:hAnsi="Calibri" w:cs="Calibri"/>
                <w:sz w:val="22"/>
              </w:rPr>
              <w:t>!</w:t>
            </w:r>
            <w:proofErr w:type="gramEnd"/>
            <w:r w:rsidR="004C5A37" w:rsidRPr="004C5A37">
              <w:rPr>
                <w:rFonts w:ascii="Calibri" w:hAnsi="Calibri" w:cs="Calibri"/>
                <w:sz w:val="22"/>
              </w:rPr>
              <w:t>=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2EC2E452" w:rsidR="00D55342" w:rsidRPr="004C5A37" w:rsidRDefault="0098387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Z</w:t>
            </w:r>
            <w:r w:rsidR="004C5A37" w:rsidRPr="004C5A37">
              <w:rPr>
                <w:rFonts w:ascii="Calibri" w:hAnsi="Calibri" w:cs="Calibri"/>
                <w:sz w:val="22"/>
              </w:rPr>
              <w:t xml:space="preserve">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w:t>
            </w: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C85545E" w:rsidR="00455B94" w:rsidRPr="00455B94" w:rsidRDefault="004C5A37" w:rsidP="004C5A37">
      <w:pPr>
        <w:pStyle w:val="Caption"/>
        <w:jc w:val="center"/>
      </w:pPr>
      <w:r>
        <w:t xml:space="preserve">Table </w:t>
      </w:r>
      <w:r w:rsidR="009F7712">
        <w:rPr>
          <w:noProof/>
        </w:rPr>
        <w:fldChar w:fldCharType="begin"/>
      </w:r>
      <w:r w:rsidR="009F7712">
        <w:rPr>
          <w:noProof/>
        </w:rPr>
        <w:instrText xml:space="preserve"> SEQ Table \* ARABIC </w:instrText>
      </w:r>
      <w:r w:rsidR="009F7712">
        <w:rPr>
          <w:noProof/>
        </w:rPr>
        <w:fldChar w:fldCharType="separate"/>
      </w:r>
      <w:r w:rsidR="00F5576D">
        <w:rPr>
          <w:noProof/>
        </w:rPr>
        <w:t>1</w:t>
      </w:r>
      <w:r w:rsidR="009F7712">
        <w:rPr>
          <w:noProof/>
        </w:rP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5E987678" w14:textId="239F200E" w:rsidR="00EF3AFD" w:rsidRPr="009A63DF" w:rsidRDefault="005F73E4" w:rsidP="002362ED">
      <w:pPr>
        <w:pStyle w:val="Heading1"/>
      </w:pPr>
      <w:r>
        <w:br w:type="page"/>
      </w:r>
      <w:bookmarkStart w:id="17" w:name="_Toc523921437"/>
      <w:r w:rsidR="00EF3AFD" w:rsidRPr="009A63DF">
        <w:lastRenderedPageBreak/>
        <w:t>The Thumb Instruction Set</w:t>
      </w:r>
      <w:bookmarkEnd w:id="17"/>
    </w:p>
    <w:p w14:paraId="63CF2886" w14:textId="34B66EF5" w:rsidR="00F32566" w:rsidRPr="009A63DF" w:rsidRDefault="00EF3AFD" w:rsidP="00B227F2">
      <w:pPr>
        <w:jc w:val="both"/>
      </w:pPr>
      <w:r w:rsidRPr="009A63DF">
        <w:t xml:space="preserve">The </w:t>
      </w:r>
      <w:r w:rsidR="00364E5A">
        <w:t>T</w:t>
      </w:r>
      <w:r w:rsidRPr="009A63DF">
        <w:t xml:space="preserve">humb instruction set is a subset of the most commonly used 32-bit ARM instructions. Each thumb instruction is 16 bits long, with a corresponding 32-bit ARM instruction that </w:t>
      </w:r>
      <w:r w:rsidRPr="009A63DF">
        <w:rPr>
          <w:noProof/>
        </w:rPr>
        <w:t>p</w:t>
      </w:r>
      <w:r w:rsidR="005B7A8D" w:rsidRPr="009A63DF">
        <w:rPr>
          <w:noProof/>
        </w:rPr>
        <w:t>er</w:t>
      </w:r>
      <w:r w:rsidRPr="009A63DF">
        <w:rPr>
          <w:noProof/>
        </w:rPr>
        <w:t>forms</w:t>
      </w:r>
      <w:r w:rsidRPr="009A63DF">
        <w:t xml:space="preserve"> the same operation. There is </w:t>
      </w:r>
      <w:r w:rsidRPr="009A63DF">
        <w:rPr>
          <w:lang w:val="en-AU"/>
        </w:rPr>
        <w:t>excellent</w:t>
      </w:r>
      <w:r w:rsidRPr="009A63DF">
        <w:t xml:space="preserve"> interoperability between ARM and Thumb states due to the thumb </w:t>
      </w:r>
      <w:r w:rsidR="009A63DF">
        <w:t>instructions, operating</w:t>
      </w:r>
      <w:r w:rsidRPr="009A63DF">
        <w:t xml:space="preserve"> with the standard ARM register configuration. 16-bit thumb instructions are decompressed to </w:t>
      </w:r>
      <w:r w:rsidR="00364E5A">
        <w:t xml:space="preserve">their </w:t>
      </w:r>
      <w:r w:rsidRPr="009A63DF">
        <w:t xml:space="preserve">full 32-bit </w:t>
      </w:r>
      <w:r w:rsidR="00364E5A">
        <w:t>equivalents</w:t>
      </w:r>
      <w:r w:rsidRPr="009A63DF">
        <w:t xml:space="preserve"> on execution without performance loss. </w:t>
      </w:r>
      <w:r w:rsidRPr="009A63DF">
        <w:fldChar w:fldCharType="begin"/>
      </w:r>
      <w:r w:rsidR="00D50D76" w:rsidRPr="009A63DF">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Pr="009A63DF">
        <w:fldChar w:fldCharType="separate"/>
      </w:r>
      <w:r w:rsidR="00D50D76" w:rsidRPr="009A63DF">
        <w:rPr>
          <w:noProof/>
        </w:rPr>
        <w:t>(ATMEL, 2004)</w:t>
      </w:r>
      <w:r w:rsidRPr="009A63DF">
        <w:fldChar w:fldCharType="end"/>
      </w:r>
      <w:r w:rsidR="00482DAB" w:rsidRPr="009A63DF">
        <w:t xml:space="preserve"> The Thumb instruction set contains a subset of 36 instruction formats taken from the standard 32-bit ARM instruction set which has then been </w:t>
      </w:r>
      <w:r w:rsidR="00482DAB" w:rsidRPr="009A63DF">
        <w:rPr>
          <w:noProof/>
        </w:rPr>
        <w:t>re</w:t>
      </w:r>
      <w:r w:rsidR="009A63DF" w:rsidRPr="009A63DF">
        <w:rPr>
          <w:noProof/>
        </w:rPr>
        <w:t>-</w:t>
      </w:r>
      <w:r w:rsidR="00482DAB" w:rsidRPr="009A63DF">
        <w:rPr>
          <w:noProof/>
        </w:rPr>
        <w:t>coded</w:t>
      </w:r>
      <w:r w:rsidR="00482DAB" w:rsidRPr="009A63DF">
        <w:t xml:space="preserve"> into 16-bit op-codes.</w:t>
      </w:r>
      <w:r w:rsidR="00B86D63" w:rsidRPr="009A63DF">
        <w:t xml:space="preserve"> The first implementation of Thumb in an ARM microprocessor is on the ARM7TDMI, where the T indicates Thumb-awareness. </w:t>
      </w:r>
      <w:r w:rsidR="00482DAB" w:rsidRPr="009A63DF">
        <w:fldChar w:fldCharType="begin"/>
      </w:r>
      <w:r w:rsidR="00482DAB"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rsidRPr="009A63DF">
        <w:fldChar w:fldCharType="separate"/>
      </w:r>
      <w:r w:rsidR="00482DAB" w:rsidRPr="009A63DF">
        <w:rPr>
          <w:noProof/>
        </w:rPr>
        <w:t>(Goudge and Segars, 1996)</w:t>
      </w:r>
      <w:r w:rsidR="00482DAB" w:rsidRPr="009A63DF">
        <w:fldChar w:fldCharType="end"/>
      </w:r>
    </w:p>
    <w:p w14:paraId="6F4E3B8A" w14:textId="312C7293" w:rsidR="00F32566" w:rsidRPr="009A63DF" w:rsidRDefault="00F32566">
      <w:r w:rsidRPr="009A63DF">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AC4E29" w:rsidRDefault="00AC4E29" w:rsidP="006C7CB4">
                              <w:pPr>
                                <w:pStyle w:val="Caption"/>
                                <w:jc w:val="center"/>
                              </w:pPr>
                              <w:bookmarkStart w:id="18" w:name="_Toc523133490"/>
                              <w:bookmarkStart w:id="19"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8"/>
                              <w:bookmarkEnd w:id="19"/>
                            </w:p>
                            <w:p w14:paraId="48AFC2DB" w14:textId="1E600954" w:rsidR="00AC4E29" w:rsidRPr="000F31AD" w:rsidRDefault="00AC4E29"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AC4E29" w:rsidRDefault="00AC4E29" w:rsidP="006C7CB4">
                        <w:pPr>
                          <w:pStyle w:val="Caption"/>
                          <w:jc w:val="center"/>
                        </w:pPr>
                        <w:bookmarkStart w:id="20" w:name="_Toc523133490"/>
                        <w:bookmarkStart w:id="21"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20"/>
                        <w:bookmarkEnd w:id="21"/>
                      </w:p>
                      <w:p w14:paraId="48AFC2DB" w14:textId="1E600954" w:rsidR="00AC4E29" w:rsidRPr="000F31AD" w:rsidRDefault="00AC4E29"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rsidRPr="009A63DF">
        <w:br w:type="page"/>
      </w:r>
    </w:p>
    <w:p w14:paraId="1F551C25" w14:textId="0BD544D2" w:rsidR="0025759F" w:rsidRPr="009A63DF" w:rsidRDefault="0025759F" w:rsidP="0025759F">
      <w:pPr>
        <w:pStyle w:val="Heading2"/>
      </w:pPr>
      <w:bookmarkStart w:id="22" w:name="_Toc523921438"/>
      <w:r w:rsidRPr="009A63DF">
        <w:lastRenderedPageBreak/>
        <w:t>Design of Thumb</w:t>
      </w:r>
      <w:bookmarkEnd w:id="22"/>
    </w:p>
    <w:p w14:paraId="6C612983" w14:textId="2C5DBC7A" w:rsidR="0025759F" w:rsidRPr="009A63DF" w:rsidRDefault="0025759F" w:rsidP="0025759F">
      <w:pPr>
        <w:ind w:firstLine="0"/>
        <w:jc w:val="both"/>
      </w:pPr>
      <w:r w:rsidRPr="009A63DF">
        <w:t>There were three different types of ARM instruction that were considered in creating a compressed instruction set.</w:t>
      </w:r>
    </w:p>
    <w:p w14:paraId="4B29C39B" w14:textId="77777777" w:rsidR="0025759F" w:rsidRPr="009A63DF" w:rsidRDefault="0025759F" w:rsidP="0025759F">
      <w:pPr>
        <w:pStyle w:val="ListParagraph"/>
        <w:numPr>
          <w:ilvl w:val="0"/>
          <w:numId w:val="17"/>
        </w:numPr>
        <w:jc w:val="both"/>
      </w:pPr>
      <w:r w:rsidRPr="009A63DF">
        <w:t>Instructions which were shown to be the most frequently used and hence the most important</w:t>
      </w:r>
    </w:p>
    <w:p w14:paraId="27561767" w14:textId="592106D3" w:rsidR="0025759F" w:rsidRPr="009A63DF" w:rsidRDefault="009A63DF" w:rsidP="0025759F">
      <w:pPr>
        <w:pStyle w:val="ListParagraph"/>
        <w:numPr>
          <w:ilvl w:val="0"/>
          <w:numId w:val="17"/>
        </w:numPr>
        <w:jc w:val="both"/>
      </w:pPr>
      <w:r>
        <w:t>The instructions</w:t>
      </w:r>
      <w:r w:rsidR="0025759F" w:rsidRPr="009A63DF">
        <w:t xml:space="preserve"> needed by the compiler to produce compact code</w:t>
      </w:r>
    </w:p>
    <w:p w14:paraId="4AC5154B" w14:textId="1CF82A75" w:rsidR="0025759F" w:rsidRPr="009A63DF" w:rsidRDefault="0025759F" w:rsidP="0025759F">
      <w:pPr>
        <w:pStyle w:val="ListParagraph"/>
        <w:numPr>
          <w:ilvl w:val="0"/>
          <w:numId w:val="17"/>
        </w:numPr>
        <w:jc w:val="both"/>
      </w:pPr>
      <w:r w:rsidRPr="009A63DF">
        <w:t>Instructions that had some redundancy in the fixed length op-code.</w:t>
      </w:r>
    </w:p>
    <w:p w14:paraId="42FED95A" w14:textId="282BA4FE" w:rsidR="00451978" w:rsidRPr="009A63DF" w:rsidRDefault="0025759F" w:rsidP="006C7CB4">
      <w:pPr>
        <w:ind w:firstLine="0"/>
        <w:jc w:val="both"/>
      </w:pPr>
      <w:r w:rsidRPr="009A63DF">
        <w:t xml:space="preserve">Trade-offs were made between code size, execution speed, ease of implementation and architectural elegance. </w:t>
      </w:r>
      <w:r w:rsidR="005B7A8D" w:rsidRPr="009A63DF">
        <w:rPr>
          <w:noProof/>
        </w:rPr>
        <w:t>The m</w:t>
      </w:r>
      <w:r w:rsidRPr="009A63DF">
        <w:rPr>
          <w:noProof/>
        </w:rPr>
        <w:t>inimalistic</w:t>
      </w:r>
      <w:r w:rsidRPr="009A63DF">
        <w:t xml:space="preserve"> code was the primary goal, </w:t>
      </w:r>
      <w:r w:rsidR="009A63DF">
        <w:t>however, not</w:t>
      </w:r>
      <w:r w:rsidRPr="009A63DF">
        <w:t xml:space="preserve"> at the expense of performance.</w:t>
      </w:r>
      <w:r w:rsidR="00BC12A2" w:rsidRPr="009A63DF">
        <w:t xml:space="preserve"> </w:t>
      </w:r>
      <w:r w:rsidR="00BC12A2" w:rsidRPr="009A63DF">
        <w:fldChar w:fldCharType="begin"/>
      </w:r>
      <w:r w:rsidR="00BC12A2"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rsidRPr="009A63DF">
        <w:fldChar w:fldCharType="separate"/>
      </w:r>
      <w:r w:rsidR="00BC12A2" w:rsidRPr="009A63DF">
        <w:rPr>
          <w:noProof/>
        </w:rPr>
        <w:t>(Goudge and Segars, 1996)</w:t>
      </w:r>
      <w:r w:rsidR="00BC12A2" w:rsidRPr="009A63DF">
        <w:fldChar w:fldCharType="end"/>
      </w:r>
    </w:p>
    <w:p w14:paraId="7DB83266" w14:textId="77777777" w:rsidR="006C7CB4" w:rsidRPr="009A63DF" w:rsidRDefault="006C7CB4" w:rsidP="006C7CB4">
      <w:pPr>
        <w:ind w:firstLine="0"/>
        <w:jc w:val="both"/>
      </w:pPr>
    </w:p>
    <w:p w14:paraId="351D907B" w14:textId="77777777" w:rsidR="00EF3AFD" w:rsidRPr="009A63DF" w:rsidRDefault="00EF3AFD" w:rsidP="006C7CB4">
      <w:pPr>
        <w:pStyle w:val="Heading2"/>
      </w:pPr>
      <w:bookmarkStart w:id="23" w:name="_Toc523921439"/>
      <w:r w:rsidRPr="009A63DF">
        <w:t>Why do we use thumb?</w:t>
      </w:r>
      <w:bookmarkEnd w:id="23"/>
    </w:p>
    <w:p w14:paraId="4A3C81E5" w14:textId="54E2200F" w:rsidR="00EF3AFD" w:rsidRPr="009A63DF" w:rsidRDefault="00EF3AFD" w:rsidP="006C7CB4">
      <w:pPr>
        <w:pStyle w:val="NoSpacing"/>
      </w:pPr>
      <w:r w:rsidRPr="009A63DF">
        <w:t>Thumb has all the advantages of using a 32-bit core such as:</w:t>
      </w:r>
    </w:p>
    <w:p w14:paraId="0E500569" w14:textId="77777777" w:rsidR="00EF3AFD" w:rsidRPr="009A63DF" w:rsidRDefault="00EF3AFD" w:rsidP="006C7CB4">
      <w:pPr>
        <w:pStyle w:val="NoSpacing"/>
        <w:numPr>
          <w:ilvl w:val="0"/>
          <w:numId w:val="16"/>
        </w:numPr>
        <w:sectPr w:rsidR="00EF3AFD" w:rsidRPr="009A63DF"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Pr="009A63DF" w:rsidRDefault="00EF3AFD" w:rsidP="006C7CB4">
      <w:pPr>
        <w:pStyle w:val="NoSpacing"/>
        <w:numPr>
          <w:ilvl w:val="0"/>
          <w:numId w:val="16"/>
        </w:numPr>
      </w:pPr>
      <w:r w:rsidRPr="009A63DF">
        <w:t>32-bit registers</w:t>
      </w:r>
    </w:p>
    <w:p w14:paraId="3AF048FC" w14:textId="1FB2D237" w:rsidR="00EF3AFD" w:rsidRPr="009A63DF" w:rsidRDefault="00EF3AFD" w:rsidP="006C7CB4">
      <w:pPr>
        <w:pStyle w:val="NoSpacing"/>
        <w:numPr>
          <w:ilvl w:val="0"/>
          <w:numId w:val="16"/>
        </w:numPr>
      </w:pPr>
      <w:r w:rsidRPr="009A63DF">
        <w:t>32-bit shifter</w:t>
      </w:r>
    </w:p>
    <w:p w14:paraId="2F2CACA9" w14:textId="6E103B97" w:rsidR="00EF3AFD" w:rsidRPr="009A63DF" w:rsidRDefault="00EF3AFD" w:rsidP="006C7CB4">
      <w:pPr>
        <w:pStyle w:val="NoSpacing"/>
        <w:numPr>
          <w:ilvl w:val="0"/>
          <w:numId w:val="16"/>
        </w:numPr>
      </w:pPr>
      <w:r w:rsidRPr="009A63DF">
        <w:t>32-bit Arithmetic Logic Unit (ALU)</w:t>
      </w:r>
    </w:p>
    <w:p w14:paraId="5FE8A350" w14:textId="77777777" w:rsidR="00EF3AFD" w:rsidRPr="009A63DF" w:rsidRDefault="00EF3AFD" w:rsidP="006C7CB4">
      <w:pPr>
        <w:pStyle w:val="NoSpacing"/>
        <w:numPr>
          <w:ilvl w:val="0"/>
          <w:numId w:val="16"/>
        </w:numPr>
      </w:pPr>
      <w:r w:rsidRPr="009A63DF">
        <w:t>32-bit address space</w:t>
      </w:r>
    </w:p>
    <w:p w14:paraId="7ACE1EAF" w14:textId="77777777" w:rsidR="00EF3AFD" w:rsidRPr="009A63DF" w:rsidRDefault="00EF3AFD" w:rsidP="006C7CB4">
      <w:pPr>
        <w:pStyle w:val="NoSpacing"/>
        <w:numPr>
          <w:ilvl w:val="0"/>
          <w:numId w:val="16"/>
        </w:numPr>
      </w:pPr>
      <w:r w:rsidRPr="009A63DF">
        <w:t>32-bit memory transfer</w:t>
      </w:r>
    </w:p>
    <w:p w14:paraId="507C0B9F" w14:textId="77777777" w:rsidR="00EF3AFD" w:rsidRPr="009A63DF" w:rsidRDefault="00EF3AFD" w:rsidP="006C7CB4">
      <w:pPr>
        <w:pStyle w:val="Heading3"/>
        <w:sectPr w:rsidR="00EF3AFD" w:rsidRPr="009A63DF"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076B882D" w:rsidR="00EF3AFD" w:rsidRPr="009A63DF" w:rsidRDefault="00EF3AFD" w:rsidP="005532EF">
      <w:pPr>
        <w:ind w:firstLine="0"/>
        <w:jc w:val="both"/>
      </w:pPr>
      <w:r w:rsidRPr="009A63DF">
        <w:t xml:space="preserve">Thumb offers a long branch range, powerful arithmetic </w:t>
      </w:r>
      <w:r w:rsidR="00983872" w:rsidRPr="009A63DF">
        <w:t>operations,</w:t>
      </w:r>
      <w:r w:rsidRPr="009A63DF">
        <w:t xml:space="preserve">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is integral.</w:t>
      </w:r>
      <w:r w:rsidR="00451978" w:rsidRPr="009A63DF">
        <w:t xml:space="preserve"> </w:t>
      </w:r>
      <w:r w:rsidR="005532EF" w:rsidRPr="009A63DF">
        <w:fldChar w:fldCharType="begin"/>
      </w:r>
      <w:r w:rsidR="005532EF"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rsidRPr="009A63DF">
        <w:fldChar w:fldCharType="separate"/>
      </w:r>
      <w:r w:rsidR="005532EF" w:rsidRPr="009A63DF">
        <w:rPr>
          <w:noProof/>
        </w:rPr>
        <w:t>(ATMEL, 2004)</w:t>
      </w:r>
      <w:r w:rsidR="005532EF" w:rsidRPr="009A63DF">
        <w:fldChar w:fldCharType="end"/>
      </w:r>
      <w:r w:rsidR="005532EF" w:rsidRPr="009A63DF">
        <w:t xml:space="preserve"> </w:t>
      </w:r>
      <w:r w:rsidR="006125F5" w:rsidRPr="009A63DF">
        <w:t xml:space="preserve">By making the ARM7TDMI core Thumb aware, the silicon area is able to be kept small and hence maintain low-power and high-MIPS/W performance. </w:t>
      </w:r>
      <w:r w:rsidR="006125F5" w:rsidRPr="009A63DF">
        <w:fldChar w:fldCharType="begin"/>
      </w:r>
      <w:r w:rsidR="006125F5" w:rsidRPr="009A63DF">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rsidRPr="009A63DF">
        <w:fldChar w:fldCharType="separate"/>
      </w:r>
      <w:r w:rsidR="006125F5" w:rsidRPr="009A63DF">
        <w:rPr>
          <w:noProof/>
        </w:rPr>
        <w:t>(Segars et al., 1995)</w:t>
      </w:r>
      <w:r w:rsidR="006125F5" w:rsidRPr="009A63DF">
        <w:fldChar w:fldCharType="end"/>
      </w:r>
      <w:r w:rsidR="006125F5" w:rsidRPr="009A63DF">
        <w:t xml:space="preserve"> </w:t>
      </w:r>
      <w:r w:rsidR="00630C8E" w:rsidRPr="009A63DF">
        <w:t xml:space="preserve">The Thumb instruction set is not a replacement for the ARM instruction set. </w:t>
      </w:r>
      <w:r w:rsidR="00630C8E" w:rsidRPr="009A63DF">
        <w:lastRenderedPageBreak/>
        <w:t xml:space="preserve">A Thumb-aware processor </w:t>
      </w:r>
      <w:r w:rsidR="00983872" w:rsidRPr="009A63DF">
        <w:t>can</w:t>
      </w:r>
      <w:r w:rsidR="00630C8E" w:rsidRPr="009A63DF">
        <w:t xml:space="preserve"> execute both </w:t>
      </w:r>
      <w:proofErr w:type="gramStart"/>
      <w:r w:rsidR="009A63DF">
        <w:t>instruction</w:t>
      </w:r>
      <w:proofErr w:type="gramEnd"/>
      <w:r w:rsidR="00630C8E" w:rsidRPr="009A63DF">
        <w:t xml:space="preserve"> sets, allowing for the designer to optimise their code at a subroutine level for either an extra fifteen </w:t>
      </w:r>
      <w:r w:rsidR="00630C8E" w:rsidRPr="009A63DF">
        <w:rPr>
          <w:noProof/>
        </w:rPr>
        <w:t>per</w:t>
      </w:r>
      <w:r w:rsidR="005B7A8D" w:rsidRPr="009A63DF">
        <w:rPr>
          <w:noProof/>
        </w:rPr>
        <w:t xml:space="preserve"> </w:t>
      </w:r>
      <w:r w:rsidR="00630C8E" w:rsidRPr="009A63DF">
        <w:rPr>
          <w:noProof/>
        </w:rPr>
        <w:t>cent</w:t>
      </w:r>
      <w:r w:rsidR="00630C8E" w:rsidRPr="009A63DF">
        <w:t xml:space="preserve"> performance with </w:t>
      </w:r>
      <w:r w:rsidR="005B7A8D" w:rsidRPr="009A63DF">
        <w:t xml:space="preserve">an </w:t>
      </w:r>
      <w:r w:rsidR="00630C8E" w:rsidRPr="009A63DF">
        <w:rPr>
          <w:noProof/>
        </w:rPr>
        <w:t>ARM</w:t>
      </w:r>
      <w:r w:rsidR="00630C8E" w:rsidRPr="009A63DF">
        <w:t xml:space="preserve"> or thirty </w:t>
      </w:r>
      <w:r w:rsidR="00630C8E" w:rsidRPr="009A63DF">
        <w:rPr>
          <w:noProof/>
        </w:rPr>
        <w:t>per</w:t>
      </w:r>
      <w:r w:rsidR="005B7A8D" w:rsidRPr="009A63DF">
        <w:rPr>
          <w:noProof/>
        </w:rPr>
        <w:t xml:space="preserve"> </w:t>
      </w:r>
      <w:r w:rsidR="00630C8E" w:rsidRPr="009A63DF">
        <w:rPr>
          <w:noProof/>
        </w:rPr>
        <w:t>cent</w:t>
      </w:r>
      <w:r w:rsidR="00630C8E" w:rsidRPr="009A63DF">
        <w:t xml:space="preserve"> better code size with Thumb. </w:t>
      </w:r>
      <w:r w:rsidR="009A63DF">
        <w:t>Code, which</w:t>
      </w:r>
      <w:r w:rsidR="00630C8E" w:rsidRPr="009A63DF">
        <w:t xml:space="preserve"> requires the absolute maximum performance of ARM can execute in the ARM state from </w:t>
      </w:r>
      <w:r w:rsidR="005532EF" w:rsidRPr="009A63DF">
        <w:t>32-bit</w:t>
      </w:r>
      <w:r w:rsidR="00630C8E" w:rsidRPr="009A63DF">
        <w:t xml:space="preserve"> wide memory and code which requires the absolute maximum code density can be run in the Thumb state from </w:t>
      </w:r>
      <w:r w:rsidR="009A63DF">
        <w:t>the sixteen</w:t>
      </w:r>
      <w:r w:rsidR="005532EF" w:rsidRPr="009A63DF">
        <w:t>-bit or eight-bit</w:t>
      </w:r>
      <w:r w:rsidR="00630C8E" w:rsidRPr="009A63DF">
        <w:t xml:space="preserve"> wide memory.</w:t>
      </w:r>
      <w:r w:rsidR="005532EF" w:rsidRPr="009A63DF">
        <w:t xml:space="preserve"> </w:t>
      </w:r>
      <w:r w:rsidR="005532EF" w:rsidRPr="009A63DF">
        <w:fldChar w:fldCharType="begin"/>
      </w:r>
      <w:r w:rsidR="005532EF" w:rsidRPr="009A63D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rsidRPr="009A63DF">
        <w:fldChar w:fldCharType="separate"/>
      </w:r>
      <w:r w:rsidR="005532EF" w:rsidRPr="009A63DF">
        <w:rPr>
          <w:noProof/>
        </w:rPr>
        <w:t>(Goudge and Segars, 1996)</w:t>
      </w:r>
      <w:r w:rsidR="005532EF" w:rsidRPr="009A63DF">
        <w:fldChar w:fldCharType="end"/>
      </w:r>
    </w:p>
    <w:p w14:paraId="6F1A899B" w14:textId="77777777" w:rsidR="00F3779A" w:rsidRPr="009A63DF" w:rsidRDefault="00F3779A" w:rsidP="005532EF">
      <w:pPr>
        <w:ind w:firstLine="0"/>
        <w:jc w:val="both"/>
      </w:pPr>
    </w:p>
    <w:p w14:paraId="2A24BE11" w14:textId="38B7A7BD" w:rsidR="0053637E" w:rsidRPr="009A63DF" w:rsidRDefault="0053637E" w:rsidP="0053637E">
      <w:pPr>
        <w:pStyle w:val="Heading2"/>
      </w:pPr>
      <w:bookmarkStart w:id="24" w:name="_Toc523921440"/>
      <w:r w:rsidRPr="009A63DF">
        <w:t>Compromises Made with Thumb Code</w:t>
      </w:r>
      <w:bookmarkEnd w:id="24"/>
      <w:r w:rsidRPr="009A63DF">
        <w:t xml:space="preserve"> </w:t>
      </w:r>
    </w:p>
    <w:p w14:paraId="2E8883A3" w14:textId="233F4389" w:rsidR="0053637E" w:rsidRPr="009A63DF" w:rsidRDefault="0053637E" w:rsidP="005532EF">
      <w:pPr>
        <w:ind w:firstLine="0"/>
        <w:jc w:val="both"/>
      </w:pPr>
      <w:r w:rsidRPr="009A63DF">
        <w:rPr>
          <w:noProof/>
        </w:rPr>
        <w:t>With thumb code, conditional execution is not supported since the condition code would not have left enough space for a useful set of instructions. Another compromise made was how the register bank is accessed. ARM code has free access to 16 registers at once and uses three or four operand instructions with 4-bit register specifiers. For thumb code</w:t>
      </w:r>
      <w:r w:rsidR="005B7A8D" w:rsidRPr="009A63DF">
        <w:rPr>
          <w:noProof/>
        </w:rPr>
        <w:t>,</w:t>
      </w:r>
      <w:r w:rsidRPr="009A63DF">
        <w:rPr>
          <w:noProof/>
        </w:rPr>
        <w:t xml:space="preserve"> however, in order to allow enough opcode space, there is free access to only eight registers. Instructions consist of the more conventional two or three operands and use 3- bit register specifiers. </w:t>
      </w:r>
      <w:r w:rsidRPr="009A63DF">
        <w:rPr>
          <w:noProof/>
        </w:rPr>
        <w:fldChar w:fldCharType="begin"/>
      </w:r>
      <w:r w:rsidRPr="009A63DF">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Pr="009A63DF">
        <w:rPr>
          <w:noProof/>
        </w:rPr>
        <w:fldChar w:fldCharType="separate"/>
      </w:r>
      <w:r w:rsidRPr="009A63DF">
        <w:rPr>
          <w:noProof/>
        </w:rPr>
        <w:t>(Segars et al., 1995)</w:t>
      </w:r>
      <w:r w:rsidRPr="009A63DF">
        <w:rPr>
          <w:noProof/>
        </w:rPr>
        <w:fldChar w:fldCharType="end"/>
      </w:r>
    </w:p>
    <w:p w14:paraId="21AAE525" w14:textId="1C3D1CF4" w:rsidR="00EF3AFD" w:rsidRPr="009A63DF" w:rsidRDefault="006C7CB4" w:rsidP="00482DAB">
      <w:pPr>
        <w:ind w:firstLine="0"/>
      </w:pPr>
      <w:r w:rsidRPr="009A63DF">
        <w:rPr>
          <w:noProof/>
        </w:rPr>
        <mc:AlternateContent>
          <mc:Choice Requires="wpg">
            <w:drawing>
              <wp:anchor distT="0" distB="0" distL="114300" distR="114300" simplePos="0" relativeHeight="251666432" behindDoc="0" locked="0" layoutInCell="1" allowOverlap="1" wp14:anchorId="63307A1C" wp14:editId="72BEF979">
                <wp:simplePos x="0" y="0"/>
                <wp:positionH relativeFrom="margin">
                  <wp:align>center</wp:align>
                </wp:positionH>
                <wp:positionV relativeFrom="paragraph">
                  <wp:posOffset>3943441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AC4E29" w:rsidRPr="004B7F82" w:rsidRDefault="00AC4E29" w:rsidP="00451978">
                              <w:pPr>
                                <w:pStyle w:val="Caption"/>
                                <w:jc w:val="center"/>
                                <w:rPr>
                                  <w:noProof/>
                                  <w:sz w:val="24"/>
                                  <w:szCs w:val="24"/>
                                </w:rPr>
                              </w:pPr>
                              <w:bookmarkStart w:id="25" w:name="_Toc523828646"/>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5"/>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0;margin-top:310.5pt;width:197.15pt;height:171.65pt;z-index:251666432;mso-position-horizontal:center;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AC4E29" w:rsidRPr="004B7F82" w:rsidRDefault="00AC4E29" w:rsidP="00451978">
                        <w:pPr>
                          <w:pStyle w:val="Caption"/>
                          <w:jc w:val="center"/>
                          <w:rPr>
                            <w:noProof/>
                            <w:sz w:val="24"/>
                            <w:szCs w:val="24"/>
                          </w:rPr>
                        </w:pPr>
                        <w:bookmarkStart w:id="26" w:name="_Toc523828646"/>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6"/>
                        <w:r w:rsidRPr="00451978">
                          <w:fldChar w:fldCharType="end"/>
                        </w:r>
                      </w:p>
                    </w:txbxContent>
                  </v:textbox>
                </v:shape>
                <w10:wrap type="topAndBottom" anchorx="margin"/>
              </v:group>
            </w:pict>
          </mc:Fallback>
        </mc:AlternateContent>
      </w:r>
      <w:r w:rsidR="00EF3AFD" w:rsidRPr="009A63DF">
        <w:br w:type="page"/>
      </w:r>
    </w:p>
    <w:p w14:paraId="34256EF2" w14:textId="77777777" w:rsidR="00EF3AFD" w:rsidRPr="009A63DF" w:rsidRDefault="00EF3AFD" w:rsidP="006C7CB4">
      <w:pPr>
        <w:pStyle w:val="Heading1"/>
      </w:pPr>
      <w:bookmarkStart w:id="27" w:name="_Toc523921441"/>
      <w:r w:rsidRPr="009A63DF">
        <w:lastRenderedPageBreak/>
        <w:t>Arithmetic and the ARM7TDMI</w:t>
      </w:r>
      <w:bookmarkEnd w:id="27"/>
    </w:p>
    <w:p w14:paraId="7E8A1A02" w14:textId="1D46E0A4" w:rsidR="00116431" w:rsidRDefault="00F56C49" w:rsidP="00116431">
      <w:pPr>
        <w:jc w:val="both"/>
      </w:pPr>
      <w:r w:rsidRPr="00F56C49">
        <w:t>The ARM7TDMI supports 3 different data types; Words which are 32-bits, Halfwords which are 16-bits and Bytes which are 8-bits</w:t>
      </w:r>
      <w:r>
        <w:t xml:space="preserve">. </w:t>
      </w:r>
      <w:r w:rsidR="00EF3AFD" w:rsidRPr="009A63DF">
        <w:t xml:space="preserve">The ARM7TDMI Microprocessor includes integer arithmetic operations for add, subtract and multiply, however, no support is provided for </w:t>
      </w:r>
      <w:r w:rsidR="005B7A8D" w:rsidRPr="009A63DF">
        <w:rPr>
          <w:noProof/>
        </w:rPr>
        <w:t xml:space="preserve">performing </w:t>
      </w:r>
      <w:r w:rsidR="00EF3AFD" w:rsidRPr="009A63DF">
        <w:rPr>
          <w:noProof/>
        </w:rPr>
        <w:t>division</w:t>
      </w:r>
      <w:r w:rsidR="00EF3AFD" w:rsidRPr="009A63DF">
        <w:t xml:space="preserve">. The microprocessor supports 32-bit by 32-bit multiplication with either a 32-bit result or 64-bit result. Arithmetic instructions can either set or preserve the condition bits at the will of the programmer. </w:t>
      </w:r>
      <w:r w:rsidR="00EF3AFD" w:rsidRPr="009A63DF">
        <w:fldChar w:fldCharType="begin"/>
      </w:r>
      <w:r w:rsidR="00EF3AFD" w:rsidRPr="009A63DF">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rsidR="00EF3AFD" w:rsidRPr="009A63DF">
        <w:fldChar w:fldCharType="separate"/>
      </w:r>
      <w:r w:rsidR="00EF3AFD" w:rsidRPr="009A63DF">
        <w:rPr>
          <w:noProof/>
        </w:rPr>
        <w:t>(Diba, 2014)</w:t>
      </w:r>
      <w:r w:rsidR="00EF3AFD" w:rsidRPr="009A63DF">
        <w:fldChar w:fldCharType="end"/>
      </w:r>
    </w:p>
    <w:p w14:paraId="4324A661" w14:textId="77777777" w:rsidR="00116431" w:rsidRDefault="00116431" w:rsidP="00116431">
      <w:pPr>
        <w:jc w:val="both"/>
      </w:pPr>
    </w:p>
    <w:p w14:paraId="275EEFA4" w14:textId="4046A97E" w:rsidR="00F56C49" w:rsidRDefault="00F56C49" w:rsidP="00E36542">
      <w:pPr>
        <w:pStyle w:val="Heading2"/>
      </w:pPr>
      <w:bookmarkStart w:id="28" w:name="_Toc523921442"/>
      <w:r>
        <w:t>Example of Addition of Two 64-bit Signed/</w:t>
      </w:r>
      <w:r w:rsidRPr="00E36542">
        <w:t>Unsigned</w:t>
      </w:r>
      <w:r>
        <w:t xml:space="preserve"> Integers</w:t>
      </w:r>
      <w:bookmarkEnd w:id="28"/>
    </w:p>
    <w:p w14:paraId="25E953DA" w14:textId="30B1E289" w:rsidR="00E36542" w:rsidRDefault="00116431" w:rsidP="00E36542">
      <w:pPr>
        <w:jc w:val="both"/>
      </w:pPr>
      <w:r>
        <w:t xml:space="preserve">When working with the ARM7TDMI, it is necessary to perform arithmetic operations with multi-word numbers. </w:t>
      </w:r>
      <w:r w:rsidR="00424E4A">
        <w:t>On the following page, there</w:t>
      </w:r>
      <w:r>
        <w:t xml:space="preserve"> is an example of how to add two 64-bit </w:t>
      </w:r>
      <w:r w:rsidR="00E36542">
        <w:t xml:space="preserve">signed/unsigned </w:t>
      </w:r>
      <w:r>
        <w:t>integers</w:t>
      </w:r>
      <w:r w:rsidR="00E36542">
        <w:t xml:space="preserve">. For subtraction the same code can be used </w:t>
      </w:r>
      <w:r w:rsidR="00E64D6F">
        <w:t>however,</w:t>
      </w:r>
      <w:r w:rsidR="00E36542">
        <w:t xml:space="preserve"> ADDS and ADC </w:t>
      </w:r>
      <w:r w:rsidR="00E64D6F">
        <w:t>must</w:t>
      </w:r>
      <w:r w:rsidR="00E36542">
        <w:t xml:space="preserve"> be replaced with SUBS and SUB respectively.</w:t>
      </w:r>
    </w:p>
    <w:p w14:paraId="54118C78" w14:textId="4034E1FD" w:rsidR="00E36542" w:rsidRDefault="00955798">
      <w:r w:rsidRPr="009A63DF">
        <w:rPr>
          <w:noProof/>
        </w:rPr>
        <mc:AlternateContent>
          <mc:Choice Requires="wpg">
            <w:drawing>
              <wp:anchor distT="0" distB="0" distL="114300" distR="114300" simplePos="0" relativeHeight="251684864" behindDoc="0" locked="0" layoutInCell="1" allowOverlap="1" wp14:anchorId="06422D28" wp14:editId="47CE7A3B">
                <wp:simplePos x="0" y="0"/>
                <wp:positionH relativeFrom="margin">
                  <wp:align>right</wp:align>
                </wp:positionH>
                <wp:positionV relativeFrom="paragraph">
                  <wp:posOffset>2165350</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09E4CA51" w14:textId="77777777" w:rsidR="00955798" w:rsidRPr="00EE64BE" w:rsidRDefault="00955798" w:rsidP="00955798">
                              <w:pPr>
                                <w:pStyle w:val="Caption"/>
                                <w:jc w:val="center"/>
                                <w:rPr>
                                  <w:noProof/>
                                  <w:sz w:val="24"/>
                                  <w:szCs w:val="24"/>
                                </w:rPr>
                              </w:pPr>
                              <w:bookmarkStart w:id="29" w:name="_Toc523133491"/>
                              <w:bookmarkStart w:id="30"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9"/>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422D28" id="Group 12" o:spid="_x0000_s1044" style="position:absolute;left:0;text-align:left;margin-left:416.8pt;margin-top:170.5pt;width:468pt;height:117.9pt;z-index:251684864;mso-position-horizontal:right;mso-position-horizontal-relative:margin"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9E4CA51" w14:textId="77777777" w:rsidR="00955798" w:rsidRPr="00EE64BE" w:rsidRDefault="00955798" w:rsidP="00955798">
                        <w:pPr>
                          <w:pStyle w:val="Caption"/>
                          <w:jc w:val="center"/>
                          <w:rPr>
                            <w:noProof/>
                            <w:sz w:val="24"/>
                            <w:szCs w:val="24"/>
                          </w:rPr>
                        </w:pPr>
                        <w:bookmarkStart w:id="31" w:name="_Toc523133491"/>
                        <w:bookmarkStart w:id="32"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31"/>
                        <w:bookmarkEnd w:id="32"/>
                        <w:r>
                          <w:fldChar w:fldCharType="end"/>
                        </w:r>
                      </w:p>
                    </w:txbxContent>
                  </v:textbox>
                </v:shape>
                <w10:wrap type="topAndBottom" anchorx="margin"/>
              </v:group>
            </w:pict>
          </mc:Fallback>
        </mc:AlternateContent>
      </w:r>
      <w:r w:rsidR="00E36542">
        <w:br w:type="page"/>
      </w:r>
    </w:p>
    <w:p w14:paraId="1D6A383B" w14:textId="5C80B72C" w:rsidR="00955798" w:rsidRDefault="00955798" w:rsidP="00820F44">
      <w:pPr>
        <w:ind w:left="1440" w:hanging="720"/>
        <w:jc w:val="both"/>
      </w:pPr>
      <w:r>
        <w:lastRenderedPageBreak/>
        <w:t>/*</w:t>
      </w:r>
      <w:r>
        <w:tab/>
        <w:t xml:space="preserve">The Following Program Will </w:t>
      </w:r>
      <w:r w:rsidR="007F463D">
        <w:t>a</w:t>
      </w:r>
      <w:r>
        <w:t xml:space="preserve">dd </w:t>
      </w:r>
      <w:r w:rsidR="007F463D">
        <w:t>t</w:t>
      </w:r>
      <w:r>
        <w:t xml:space="preserve">wo 64-bit </w:t>
      </w:r>
      <w:r w:rsidR="007F463D">
        <w:t xml:space="preserve">two </w:t>
      </w:r>
      <w:r>
        <w:t>Word Numbers</w:t>
      </w:r>
      <w:r w:rsidR="007F463D">
        <w:t xml:space="preserve"> and Store the Result in two Words.</w:t>
      </w:r>
    </w:p>
    <w:p w14:paraId="2EF3027A" w14:textId="48EE6F43" w:rsidR="00116431" w:rsidRPr="00116431" w:rsidRDefault="00820F44" w:rsidP="00E36542">
      <w:pPr>
        <w:jc w:val="both"/>
      </w:pPr>
      <w:r>
        <w:t>*</w:t>
      </w:r>
      <w:r w:rsidR="00955798">
        <w:t>/</w:t>
      </w:r>
    </w:p>
    <w:p w14:paraId="79CF653D" w14:textId="000FFFDD" w:rsidR="008F696D" w:rsidRDefault="008F696D" w:rsidP="005B1ED8">
      <w:pPr>
        <w:ind w:left="720"/>
        <w:jc w:val="center"/>
        <w:rPr>
          <w:color w:val="333333"/>
          <w:shd w:val="clear" w:color="auto" w:fill="FFFFFF"/>
        </w:rPr>
      </w:pPr>
      <w:r>
        <w:rPr>
          <w:color w:val="333333"/>
          <w:shd w:val="clear" w:color="auto" w:fill="FFFFFF"/>
        </w:rPr>
        <w:t>/* Load Initial Values and Pointers */</w:t>
      </w:r>
    </w:p>
    <w:p w14:paraId="7F67F6F2" w14:textId="70D4FD6D" w:rsidR="001F2CC8" w:rsidRDefault="008F696D" w:rsidP="008F696D">
      <w:pPr>
        <w:spacing w:line="276" w:lineRule="auto"/>
        <w:rPr>
          <w:color w:val="333333"/>
          <w:shd w:val="clear" w:color="auto" w:fill="FFFFFF"/>
        </w:rPr>
      </w:pPr>
      <w:r>
        <w:rPr>
          <w:color w:val="333333"/>
          <w:shd w:val="clear" w:color="auto" w:fill="FFFFFF"/>
        </w:rPr>
        <w:t>LDR    R0, =</w:t>
      </w:r>
      <w:r w:rsidR="00995E99">
        <w:rPr>
          <w:color w:val="333333"/>
          <w:shd w:val="clear" w:color="auto" w:fill="FFFFFF"/>
        </w:rPr>
        <w:t>Num1</w:t>
      </w:r>
      <w:r w:rsidR="00995E99">
        <w:rPr>
          <w:color w:val="333333"/>
          <w:shd w:val="clear" w:color="auto" w:fill="FFFFFF"/>
        </w:rPr>
        <w:tab/>
      </w:r>
      <w:r w:rsidR="006559F1">
        <w:rPr>
          <w:color w:val="333333"/>
          <w:shd w:val="clear" w:color="auto" w:fill="FFFFFF"/>
        </w:rPr>
        <w:tab/>
        <w:t>; pointer</w:t>
      </w:r>
      <w:r>
        <w:rPr>
          <w:color w:val="333333"/>
          <w:shd w:val="clear" w:color="auto" w:fill="FFFFFF"/>
        </w:rPr>
        <w:t xml:space="preserve"> to </w:t>
      </w:r>
      <w:r w:rsidR="00995E99">
        <w:rPr>
          <w:color w:val="333333"/>
          <w:shd w:val="clear" w:color="auto" w:fill="FFFFFF"/>
        </w:rPr>
        <w:t>high word of num1</w:t>
      </w:r>
      <w:r>
        <w:rPr>
          <w:color w:val="333333"/>
        </w:rPr>
        <w:br/>
      </w:r>
      <w:r>
        <w:rPr>
          <w:color w:val="333333"/>
          <w:shd w:val="clear" w:color="auto" w:fill="FFFFFF"/>
        </w:rPr>
        <w:t xml:space="preserve">       </w:t>
      </w:r>
      <w:r>
        <w:rPr>
          <w:color w:val="333333"/>
          <w:shd w:val="clear" w:color="auto" w:fill="FFFFFF"/>
        </w:rPr>
        <w:tab/>
      </w:r>
      <w:r>
        <w:rPr>
          <w:color w:val="333333"/>
          <w:shd w:val="clear" w:color="auto" w:fill="FFFFFF"/>
        </w:rPr>
        <w:t>LDR    R1, [R0]</w:t>
      </w:r>
      <w:r w:rsidR="00050E44">
        <w:rPr>
          <w:rStyle w:val="FootnoteReference"/>
          <w:color w:val="333333"/>
          <w:shd w:val="clear" w:color="auto" w:fill="FFFFFF"/>
        </w:rPr>
        <w:footnoteReference w:id="1"/>
      </w:r>
      <w:r w:rsidR="00995E99">
        <w:rPr>
          <w:color w:val="333333"/>
          <w:shd w:val="clear" w:color="auto" w:fill="FFFFFF"/>
        </w:rPr>
        <w:tab/>
      </w:r>
      <w:r w:rsidR="00995E99">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 xml:space="preserve">load </w:t>
      </w:r>
      <w:r w:rsidR="00995E99">
        <w:rPr>
          <w:color w:val="333333"/>
          <w:shd w:val="clear" w:color="auto" w:fill="FFFFFF"/>
        </w:rPr>
        <w:t>high word</w:t>
      </w:r>
      <w:r>
        <w:rPr>
          <w:color w:val="333333"/>
          <w:shd w:val="clear" w:color="auto" w:fill="FFFFFF"/>
        </w:rPr>
        <w:t xml:space="preserve"> of </w:t>
      </w:r>
      <w:r w:rsidR="00995E99">
        <w:rPr>
          <w:color w:val="333333"/>
          <w:shd w:val="clear" w:color="auto" w:fill="FFFFFF"/>
        </w:rPr>
        <w:t>num1</w:t>
      </w:r>
      <w:r>
        <w:rPr>
          <w:color w:val="333333"/>
        </w:rPr>
        <w:br/>
      </w:r>
      <w:r>
        <w:rPr>
          <w:color w:val="333333"/>
          <w:shd w:val="clear" w:color="auto" w:fill="FFFFFF"/>
        </w:rPr>
        <w:t xml:space="preserve">       </w:t>
      </w:r>
      <w:r>
        <w:rPr>
          <w:color w:val="333333"/>
          <w:shd w:val="clear" w:color="auto" w:fill="FFFFFF"/>
        </w:rPr>
        <w:tab/>
      </w:r>
      <w:r>
        <w:rPr>
          <w:color w:val="333333"/>
          <w:shd w:val="clear" w:color="auto" w:fill="FFFFFF"/>
        </w:rPr>
        <w:t>LDR    R2, [R0, #4]        </w:t>
      </w:r>
      <w:r w:rsidR="00995E99">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 xml:space="preserve">load </w:t>
      </w:r>
      <w:r w:rsidR="00995E99">
        <w:rPr>
          <w:color w:val="333333"/>
          <w:shd w:val="clear" w:color="auto" w:fill="FFFFFF"/>
        </w:rPr>
        <w:t>low word</w:t>
      </w:r>
      <w:r>
        <w:rPr>
          <w:color w:val="333333"/>
          <w:shd w:val="clear" w:color="auto" w:fill="FFFFFF"/>
        </w:rPr>
        <w:t xml:space="preserve"> of </w:t>
      </w:r>
      <w:r w:rsidR="00995E99">
        <w:rPr>
          <w:color w:val="333333"/>
          <w:shd w:val="clear" w:color="auto" w:fill="FFFFFF"/>
        </w:rPr>
        <w:t>num</w:t>
      </w:r>
      <w:r>
        <w:rPr>
          <w:color w:val="333333"/>
          <w:shd w:val="clear" w:color="auto" w:fill="FFFFFF"/>
        </w:rPr>
        <w:t>1</w:t>
      </w:r>
      <w:r>
        <w:rPr>
          <w:color w:val="333333"/>
        </w:rPr>
        <w:br/>
      </w:r>
      <w:r>
        <w:rPr>
          <w:color w:val="333333"/>
          <w:shd w:val="clear" w:color="auto" w:fill="FFFFFF"/>
        </w:rPr>
        <w:t xml:space="preserve">       </w:t>
      </w:r>
      <w:r>
        <w:rPr>
          <w:color w:val="333333"/>
          <w:shd w:val="clear" w:color="auto" w:fill="FFFFFF"/>
        </w:rPr>
        <w:tab/>
      </w:r>
      <w:r>
        <w:rPr>
          <w:color w:val="333333"/>
          <w:shd w:val="clear" w:color="auto" w:fill="FFFFFF"/>
        </w:rPr>
        <w:t>LDR    R0, =</w:t>
      </w:r>
      <w:r w:rsidR="00995E99">
        <w:rPr>
          <w:color w:val="333333"/>
          <w:shd w:val="clear" w:color="auto" w:fill="FFFFFF"/>
        </w:rPr>
        <w:t>Num2</w:t>
      </w:r>
      <w:r>
        <w:rPr>
          <w:color w:val="333333"/>
          <w:shd w:val="clear" w:color="auto" w:fill="FFFFFF"/>
        </w:rPr>
        <w:t>        </w:t>
      </w:r>
      <w:r w:rsidR="00995E99">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 xml:space="preserve">pointer to </w:t>
      </w:r>
      <w:r w:rsidR="00995E99">
        <w:rPr>
          <w:color w:val="333333"/>
          <w:shd w:val="clear" w:color="auto" w:fill="FFFFFF"/>
        </w:rPr>
        <w:t>high word of num2</w:t>
      </w:r>
      <w:r>
        <w:rPr>
          <w:color w:val="333333"/>
        </w:rPr>
        <w:br/>
      </w:r>
      <w:r>
        <w:rPr>
          <w:color w:val="333333"/>
          <w:shd w:val="clear" w:color="auto" w:fill="FFFFFF"/>
        </w:rPr>
        <w:t xml:space="preserve">       </w:t>
      </w:r>
      <w:r>
        <w:rPr>
          <w:color w:val="333333"/>
          <w:shd w:val="clear" w:color="auto" w:fill="FFFFFF"/>
        </w:rPr>
        <w:tab/>
      </w:r>
      <w:r>
        <w:rPr>
          <w:color w:val="333333"/>
          <w:shd w:val="clear" w:color="auto" w:fill="FFFFFF"/>
        </w:rPr>
        <w:t>LDR    R3, [R0]            </w:t>
      </w:r>
      <w:r w:rsidR="004A690A">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 xml:space="preserve">load </w:t>
      </w:r>
      <w:r w:rsidR="004A690A">
        <w:rPr>
          <w:color w:val="333333"/>
          <w:shd w:val="clear" w:color="auto" w:fill="FFFFFF"/>
        </w:rPr>
        <w:t xml:space="preserve">high </w:t>
      </w:r>
      <w:r w:rsidR="0046656E">
        <w:rPr>
          <w:color w:val="333333"/>
          <w:shd w:val="clear" w:color="auto" w:fill="FFFFFF"/>
        </w:rPr>
        <w:t>word</w:t>
      </w:r>
      <w:r w:rsidR="004A690A">
        <w:rPr>
          <w:color w:val="333333"/>
          <w:shd w:val="clear" w:color="auto" w:fill="FFFFFF"/>
        </w:rPr>
        <w:t xml:space="preserve"> of num</w:t>
      </w:r>
      <w:r>
        <w:rPr>
          <w:color w:val="333333"/>
          <w:shd w:val="clear" w:color="auto" w:fill="FFFFFF"/>
        </w:rPr>
        <w:t>2</w:t>
      </w:r>
      <w:r>
        <w:rPr>
          <w:color w:val="333333"/>
        </w:rPr>
        <w:br/>
      </w:r>
      <w:r>
        <w:rPr>
          <w:color w:val="333333"/>
          <w:shd w:val="clear" w:color="auto" w:fill="FFFFFF"/>
        </w:rPr>
        <w:t>        </w:t>
      </w:r>
      <w:r>
        <w:rPr>
          <w:color w:val="333333"/>
          <w:shd w:val="clear" w:color="auto" w:fill="FFFFFF"/>
        </w:rPr>
        <w:tab/>
      </w:r>
      <w:r>
        <w:rPr>
          <w:color w:val="333333"/>
          <w:shd w:val="clear" w:color="auto" w:fill="FFFFFF"/>
        </w:rPr>
        <w:t>LDR    R4, [R0, #4]        </w:t>
      </w:r>
      <w:r w:rsidR="0046656E">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load low</w:t>
      </w:r>
      <w:r w:rsidR="0046656E">
        <w:rPr>
          <w:color w:val="333333"/>
          <w:shd w:val="clear" w:color="auto" w:fill="FFFFFF"/>
        </w:rPr>
        <w:t xml:space="preserve"> word</w:t>
      </w:r>
      <w:r>
        <w:rPr>
          <w:color w:val="333333"/>
          <w:shd w:val="clear" w:color="auto" w:fill="FFFFFF"/>
        </w:rPr>
        <w:t xml:space="preserve"> of </w:t>
      </w:r>
      <w:r w:rsidR="0046656E">
        <w:rPr>
          <w:color w:val="333333"/>
          <w:shd w:val="clear" w:color="auto" w:fill="FFFFFF"/>
        </w:rPr>
        <w:t>num</w:t>
      </w:r>
      <w:r>
        <w:rPr>
          <w:color w:val="333333"/>
          <w:shd w:val="clear" w:color="auto" w:fill="FFFFFF"/>
        </w:rPr>
        <w:t>2</w:t>
      </w:r>
      <w:r>
        <w:rPr>
          <w:color w:val="333333"/>
        </w:rPr>
        <w:br/>
      </w:r>
      <w:r>
        <w:rPr>
          <w:color w:val="333333"/>
          <w:shd w:val="clear" w:color="auto" w:fill="FFFFFF"/>
        </w:rPr>
        <w:t>       </w:t>
      </w:r>
    </w:p>
    <w:p w14:paraId="28301F8F" w14:textId="02C4ACD1" w:rsidR="006559F1" w:rsidRDefault="006559F1" w:rsidP="005B1ED8">
      <w:pPr>
        <w:spacing w:line="276" w:lineRule="auto"/>
        <w:ind w:left="720"/>
        <w:jc w:val="center"/>
        <w:rPr>
          <w:color w:val="333333"/>
        </w:rPr>
      </w:pPr>
      <w:r>
        <w:rPr>
          <w:color w:val="333333"/>
        </w:rPr>
        <w:t>/* Now We Perform the Addition */</w:t>
      </w:r>
    </w:p>
    <w:p w14:paraId="725EB606" w14:textId="77777777" w:rsidR="006559F1" w:rsidRDefault="006559F1" w:rsidP="006559F1">
      <w:pPr>
        <w:spacing w:line="276" w:lineRule="auto"/>
        <w:jc w:val="center"/>
        <w:rPr>
          <w:color w:val="333333"/>
        </w:rPr>
      </w:pPr>
    </w:p>
    <w:p w14:paraId="6A6FEDEF" w14:textId="77777777" w:rsidR="009A3283" w:rsidRDefault="008F696D" w:rsidP="008F696D">
      <w:pPr>
        <w:spacing w:line="276" w:lineRule="auto"/>
        <w:rPr>
          <w:color w:val="333333"/>
          <w:shd w:val="clear" w:color="auto" w:fill="FFFFFF"/>
        </w:rPr>
      </w:pPr>
      <w:r>
        <w:rPr>
          <w:color w:val="333333"/>
          <w:shd w:val="clear" w:color="auto" w:fill="FFFFFF"/>
        </w:rPr>
        <w:t>ADDS    R6, R2, R4</w:t>
      </w:r>
      <w:r w:rsidR="006559F1">
        <w:rPr>
          <w:color w:val="333333"/>
          <w:shd w:val="clear" w:color="auto" w:fill="FFFFFF"/>
        </w:rPr>
        <w:tab/>
      </w:r>
      <w:r w:rsidR="006559F1">
        <w:rPr>
          <w:color w:val="333333"/>
          <w:shd w:val="clear" w:color="auto" w:fill="FFFFFF"/>
        </w:rPr>
        <w:tab/>
        <w:t xml:space="preserve">; </w:t>
      </w:r>
      <w:r>
        <w:rPr>
          <w:color w:val="333333"/>
          <w:shd w:val="clear" w:color="auto" w:fill="FFFFFF"/>
        </w:rPr>
        <w:t xml:space="preserve">add </w:t>
      </w:r>
      <w:r w:rsidR="006559F1">
        <w:rPr>
          <w:color w:val="333333"/>
          <w:shd w:val="clear" w:color="auto" w:fill="FFFFFF"/>
        </w:rPr>
        <w:t>low word</w:t>
      </w:r>
      <w:r>
        <w:rPr>
          <w:color w:val="333333"/>
          <w:shd w:val="clear" w:color="auto" w:fill="FFFFFF"/>
        </w:rPr>
        <w:t> and set carry</w:t>
      </w:r>
      <w:r>
        <w:rPr>
          <w:color w:val="333333"/>
        </w:rPr>
        <w:br/>
      </w:r>
      <w:r>
        <w:rPr>
          <w:color w:val="333333"/>
          <w:shd w:val="clear" w:color="auto" w:fill="FFFFFF"/>
        </w:rPr>
        <w:t>        </w:t>
      </w:r>
      <w:r>
        <w:rPr>
          <w:color w:val="333333"/>
          <w:shd w:val="clear" w:color="auto" w:fill="FFFFFF"/>
        </w:rPr>
        <w:tab/>
      </w:r>
      <w:r>
        <w:rPr>
          <w:color w:val="333333"/>
          <w:shd w:val="clear" w:color="auto" w:fill="FFFFFF"/>
        </w:rPr>
        <w:t>ADC    R5, R1, R3        </w:t>
      </w:r>
      <w:r w:rsidR="006559F1">
        <w:rPr>
          <w:color w:val="333333"/>
          <w:shd w:val="clear" w:color="auto" w:fill="FFFFFF"/>
        </w:rPr>
        <w:tab/>
      </w:r>
      <w:r>
        <w:rPr>
          <w:color w:val="333333"/>
          <w:shd w:val="clear" w:color="auto" w:fill="FFFFFF"/>
        </w:rPr>
        <w:t>;</w:t>
      </w:r>
      <w:r w:rsidR="006559F1">
        <w:rPr>
          <w:color w:val="333333"/>
          <w:shd w:val="clear" w:color="auto" w:fill="FFFFFF"/>
        </w:rPr>
        <w:t xml:space="preserve"> </w:t>
      </w:r>
      <w:r>
        <w:rPr>
          <w:color w:val="333333"/>
          <w:shd w:val="clear" w:color="auto" w:fill="FFFFFF"/>
        </w:rPr>
        <w:t xml:space="preserve">add </w:t>
      </w:r>
      <w:r w:rsidR="006559F1">
        <w:rPr>
          <w:color w:val="333333"/>
          <w:shd w:val="clear" w:color="auto" w:fill="FFFFFF"/>
        </w:rPr>
        <w:t>high word</w:t>
      </w:r>
      <w:r>
        <w:rPr>
          <w:color w:val="333333"/>
          <w:shd w:val="clear" w:color="auto" w:fill="FFFFFF"/>
        </w:rPr>
        <w:t xml:space="preserve"> including carry</w:t>
      </w:r>
      <w:r>
        <w:rPr>
          <w:color w:val="333333"/>
        </w:rPr>
        <w:br/>
      </w:r>
      <w:r>
        <w:rPr>
          <w:color w:val="333333"/>
          <w:shd w:val="clear" w:color="auto" w:fill="FFFFFF"/>
        </w:rPr>
        <w:t>       </w:t>
      </w:r>
    </w:p>
    <w:p w14:paraId="28E1C422" w14:textId="75225F38" w:rsidR="009A3283" w:rsidRDefault="009A3283" w:rsidP="009A3283">
      <w:pPr>
        <w:spacing w:line="276" w:lineRule="auto"/>
        <w:jc w:val="center"/>
        <w:rPr>
          <w:color w:val="333333"/>
          <w:shd w:val="clear" w:color="auto" w:fill="FFFFFF"/>
        </w:rPr>
      </w:pPr>
      <w:r>
        <w:rPr>
          <w:color w:val="333333"/>
        </w:rPr>
        <w:t>/* Store Result in Registers */</w:t>
      </w:r>
      <w:r w:rsidR="008F696D">
        <w:rPr>
          <w:color w:val="333333"/>
        </w:rPr>
        <w:br/>
      </w:r>
    </w:p>
    <w:p w14:paraId="25EAE450" w14:textId="0BA36152" w:rsidR="008F696D" w:rsidRDefault="008F696D" w:rsidP="008F696D">
      <w:pPr>
        <w:spacing w:line="276" w:lineRule="auto"/>
        <w:rPr>
          <w:color w:val="333333"/>
          <w:shd w:val="clear" w:color="auto" w:fill="FFFFFF"/>
        </w:rPr>
      </w:pPr>
      <w:r>
        <w:rPr>
          <w:color w:val="333333"/>
          <w:shd w:val="clear" w:color="auto" w:fill="FFFFFF"/>
        </w:rPr>
        <w:t>LDR    R0, =</w:t>
      </w:r>
      <w:r w:rsidR="009A3283">
        <w:rPr>
          <w:color w:val="333333"/>
          <w:shd w:val="clear" w:color="auto" w:fill="FFFFFF"/>
        </w:rPr>
        <w:t>Answer</w:t>
      </w:r>
      <w:r>
        <w:rPr>
          <w:color w:val="333333"/>
          <w:shd w:val="clear" w:color="auto" w:fill="FFFFFF"/>
        </w:rPr>
        <w:t>        </w:t>
      </w:r>
      <w:r w:rsidR="009A3283">
        <w:rPr>
          <w:color w:val="333333"/>
          <w:shd w:val="clear" w:color="auto" w:fill="FFFFFF"/>
        </w:rPr>
        <w:tab/>
      </w:r>
      <w:r>
        <w:rPr>
          <w:color w:val="333333"/>
          <w:shd w:val="clear" w:color="auto" w:fill="FFFFFF"/>
        </w:rPr>
        <w:t>;</w:t>
      </w:r>
      <w:r w:rsidR="009A3283">
        <w:rPr>
          <w:color w:val="333333"/>
          <w:shd w:val="clear" w:color="auto" w:fill="FFFFFF"/>
        </w:rPr>
        <w:t xml:space="preserve"> </w:t>
      </w:r>
      <w:r>
        <w:rPr>
          <w:color w:val="333333"/>
          <w:shd w:val="clear" w:color="auto" w:fill="FFFFFF"/>
        </w:rPr>
        <w:t xml:space="preserve">pointer to </w:t>
      </w:r>
      <w:r w:rsidR="009A3283">
        <w:rPr>
          <w:color w:val="333333"/>
          <w:shd w:val="clear" w:color="auto" w:fill="FFFFFF"/>
        </w:rPr>
        <w:t>answer</w:t>
      </w:r>
      <w:r>
        <w:rPr>
          <w:color w:val="333333"/>
        </w:rPr>
        <w:br/>
      </w:r>
      <w:r>
        <w:rPr>
          <w:color w:val="333333"/>
          <w:shd w:val="clear" w:color="auto" w:fill="FFFFFF"/>
        </w:rPr>
        <w:t>        </w:t>
      </w:r>
      <w:r>
        <w:rPr>
          <w:color w:val="333333"/>
          <w:shd w:val="clear" w:color="auto" w:fill="FFFFFF"/>
        </w:rPr>
        <w:tab/>
      </w:r>
      <w:r>
        <w:rPr>
          <w:color w:val="333333"/>
          <w:shd w:val="clear" w:color="auto" w:fill="FFFFFF"/>
        </w:rPr>
        <w:t>STR    R5, [R0]            </w:t>
      </w:r>
      <w:r w:rsidR="009A3283">
        <w:rPr>
          <w:color w:val="333333"/>
          <w:shd w:val="clear" w:color="auto" w:fill="FFFFFF"/>
        </w:rPr>
        <w:tab/>
      </w:r>
      <w:r>
        <w:rPr>
          <w:color w:val="333333"/>
          <w:shd w:val="clear" w:color="auto" w:fill="FFFFFF"/>
        </w:rPr>
        <w:t>;</w:t>
      </w:r>
      <w:r w:rsidR="009A3283">
        <w:rPr>
          <w:color w:val="333333"/>
          <w:shd w:val="clear" w:color="auto" w:fill="FFFFFF"/>
        </w:rPr>
        <w:t xml:space="preserve"> </w:t>
      </w:r>
      <w:r>
        <w:rPr>
          <w:color w:val="333333"/>
          <w:shd w:val="clear" w:color="auto" w:fill="FFFFFF"/>
        </w:rPr>
        <w:t xml:space="preserve">store </w:t>
      </w:r>
      <w:r w:rsidR="0044047F">
        <w:rPr>
          <w:color w:val="333333"/>
          <w:shd w:val="clear" w:color="auto" w:fill="FFFFFF"/>
        </w:rPr>
        <w:t>high word of answer</w:t>
      </w:r>
      <w:r>
        <w:rPr>
          <w:color w:val="333333"/>
        </w:rPr>
        <w:br/>
      </w:r>
      <w:r>
        <w:rPr>
          <w:color w:val="333333"/>
          <w:shd w:val="clear" w:color="auto" w:fill="FFFFFF"/>
        </w:rPr>
        <w:t>        </w:t>
      </w:r>
      <w:r>
        <w:rPr>
          <w:color w:val="333333"/>
          <w:shd w:val="clear" w:color="auto" w:fill="FFFFFF"/>
        </w:rPr>
        <w:tab/>
      </w:r>
      <w:r>
        <w:rPr>
          <w:color w:val="333333"/>
          <w:shd w:val="clear" w:color="auto" w:fill="FFFFFF"/>
        </w:rPr>
        <w:t>STR    R6, [R0, #4]        </w:t>
      </w:r>
      <w:r w:rsidR="009A3283">
        <w:rPr>
          <w:color w:val="333333"/>
          <w:shd w:val="clear" w:color="auto" w:fill="FFFFFF"/>
        </w:rPr>
        <w:tab/>
      </w:r>
      <w:r>
        <w:rPr>
          <w:color w:val="333333"/>
          <w:shd w:val="clear" w:color="auto" w:fill="FFFFFF"/>
        </w:rPr>
        <w:t>;</w:t>
      </w:r>
      <w:r w:rsidR="009A3283">
        <w:rPr>
          <w:color w:val="333333"/>
          <w:shd w:val="clear" w:color="auto" w:fill="FFFFFF"/>
        </w:rPr>
        <w:t xml:space="preserve"> </w:t>
      </w:r>
      <w:r>
        <w:rPr>
          <w:color w:val="333333"/>
          <w:shd w:val="clear" w:color="auto" w:fill="FFFFFF"/>
        </w:rPr>
        <w:t xml:space="preserve">store </w:t>
      </w:r>
      <w:r w:rsidR="0044047F">
        <w:rPr>
          <w:color w:val="333333"/>
          <w:shd w:val="clear" w:color="auto" w:fill="FFFFFF"/>
        </w:rPr>
        <w:t>low word</w:t>
      </w:r>
      <w:r>
        <w:rPr>
          <w:color w:val="333333"/>
          <w:shd w:val="clear" w:color="auto" w:fill="FFFFFF"/>
        </w:rPr>
        <w:t xml:space="preserve"> </w:t>
      </w:r>
      <w:r w:rsidR="0044047F">
        <w:rPr>
          <w:color w:val="333333"/>
          <w:shd w:val="clear" w:color="auto" w:fill="FFFFFF"/>
        </w:rPr>
        <w:t>of answer</w:t>
      </w:r>
    </w:p>
    <w:p w14:paraId="15D935C6" w14:textId="418CECAF" w:rsidR="00050E44" w:rsidRDefault="00050E44" w:rsidP="008F696D">
      <w:pPr>
        <w:spacing w:line="276" w:lineRule="auto"/>
      </w:pPr>
    </w:p>
    <w:p w14:paraId="5660CCA4" w14:textId="5A978BF7" w:rsidR="009A452C" w:rsidRDefault="009A452C" w:rsidP="008F696D">
      <w:pPr>
        <w:spacing w:line="276" w:lineRule="auto"/>
      </w:pPr>
    </w:p>
    <w:p w14:paraId="02E15B26" w14:textId="1A72812C" w:rsidR="009A452C" w:rsidRDefault="009A452C" w:rsidP="008F696D">
      <w:pPr>
        <w:spacing w:line="276" w:lineRule="auto"/>
      </w:pPr>
    </w:p>
    <w:p w14:paraId="35D22996" w14:textId="5A923D9A" w:rsidR="009A452C" w:rsidRDefault="009A452C" w:rsidP="008F696D">
      <w:pPr>
        <w:spacing w:line="276" w:lineRule="auto"/>
      </w:pPr>
    </w:p>
    <w:p w14:paraId="37521C2E" w14:textId="640FE561" w:rsidR="009A452C" w:rsidRDefault="009A452C" w:rsidP="008F696D">
      <w:pPr>
        <w:spacing w:line="276" w:lineRule="auto"/>
      </w:pPr>
    </w:p>
    <w:p w14:paraId="50DF9DD1" w14:textId="2DB64420" w:rsidR="009A452C" w:rsidRDefault="009A452C" w:rsidP="008F696D">
      <w:pPr>
        <w:spacing w:line="276" w:lineRule="auto"/>
      </w:pPr>
    </w:p>
    <w:p w14:paraId="44605A5D" w14:textId="3F777A5A" w:rsidR="009A452C" w:rsidRDefault="009A452C" w:rsidP="008F696D">
      <w:pPr>
        <w:spacing w:line="276" w:lineRule="auto"/>
      </w:pPr>
    </w:p>
    <w:p w14:paraId="659D9CFE" w14:textId="6A9CB55B" w:rsidR="009A452C" w:rsidRDefault="009A452C" w:rsidP="008F696D">
      <w:pPr>
        <w:spacing w:line="276" w:lineRule="auto"/>
      </w:pPr>
    </w:p>
    <w:p w14:paraId="18E65248" w14:textId="56EF4F0C" w:rsidR="009A452C" w:rsidRDefault="009A452C" w:rsidP="008F696D">
      <w:pPr>
        <w:spacing w:line="276" w:lineRule="auto"/>
      </w:pPr>
    </w:p>
    <w:p w14:paraId="61D935D6" w14:textId="77777777" w:rsidR="009A452C" w:rsidRPr="008F696D" w:rsidRDefault="009A452C" w:rsidP="008F696D">
      <w:pPr>
        <w:spacing w:line="276" w:lineRule="auto"/>
      </w:pPr>
    </w:p>
    <w:p w14:paraId="774018AE" w14:textId="256AB66A" w:rsidR="00EF3AFD" w:rsidRPr="009A63DF" w:rsidRDefault="00EF3AFD" w:rsidP="008A72FF">
      <w:pPr>
        <w:ind w:firstLine="0"/>
      </w:pPr>
      <w:r w:rsidRPr="009A63DF">
        <w:br w:type="page"/>
      </w:r>
    </w:p>
    <w:p w14:paraId="70FFC3D8" w14:textId="77777777" w:rsidR="00EF3AFD" w:rsidRPr="009A63DF" w:rsidRDefault="00EF3AFD" w:rsidP="006C7CB4">
      <w:pPr>
        <w:pStyle w:val="Heading1"/>
      </w:pPr>
      <w:bookmarkStart w:id="33" w:name="_Toc523921443"/>
      <w:r w:rsidRPr="009A63DF">
        <w:lastRenderedPageBreak/>
        <w:t>Registers in the ARM7TDMI</w:t>
      </w:r>
      <w:bookmarkEnd w:id="33"/>
    </w:p>
    <w:p w14:paraId="3C2C7DF6" w14:textId="5E7EE732" w:rsidR="00EF3AFD" w:rsidRPr="009A63DF" w:rsidRDefault="00811D0B" w:rsidP="00EF3AFD">
      <w:pPr>
        <w:ind w:firstLine="0"/>
        <w:jc w:val="both"/>
      </w:pPr>
      <w:r w:rsidRPr="009A63DF">
        <w:t xml:space="preserve">The ARM7TDMI microprocessor does not contain any addressable "memory space". Instead, internally it implements </w:t>
      </w:r>
      <w:r w:rsidR="00AF2D94" w:rsidRPr="009A63DF">
        <w:t>several</w:t>
      </w:r>
      <w:r w:rsidRPr="009A63DF">
        <w:t xml:space="preserve"> registers that </w:t>
      </w:r>
      <w:r w:rsidR="00AF2D94" w:rsidRPr="009A63DF">
        <w:t>can be</w:t>
      </w:r>
      <w:r w:rsidRPr="009A63DF">
        <w:t xml:space="preserve"> used in various operating modes, but none of these </w:t>
      </w:r>
      <w:r w:rsidR="00BF6F4C">
        <w:rPr>
          <w:noProof/>
        </w:rPr>
        <w:t>is</w:t>
      </w:r>
      <w:r w:rsidRPr="009A63DF">
        <w:t xml:space="preserve"> directly accessible, they can only be used by software running on the ARM7TDMI.</w:t>
      </w:r>
      <w:r w:rsidR="00BE0489" w:rsidRPr="009A63DF">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AC4E29" w:rsidRPr="00A35626" w:rsidRDefault="00AC4E29" w:rsidP="00BE0489">
                              <w:pPr>
                                <w:pStyle w:val="Caption"/>
                                <w:jc w:val="center"/>
                                <w:rPr>
                                  <w:noProof/>
                                  <w:sz w:val="24"/>
                                  <w:szCs w:val="24"/>
                                </w:rPr>
                              </w:pPr>
                              <w:bookmarkStart w:id="34" w:name="_Toc523133492"/>
                              <w:bookmarkStart w:id="35"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4"/>
                              <w:bookmarkEnd w:id="3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AC4E29" w:rsidRPr="00A35626" w:rsidRDefault="00AC4E29" w:rsidP="00BE0489">
                        <w:pPr>
                          <w:pStyle w:val="Caption"/>
                          <w:jc w:val="center"/>
                          <w:rPr>
                            <w:noProof/>
                            <w:sz w:val="24"/>
                            <w:szCs w:val="24"/>
                          </w:rPr>
                        </w:pPr>
                        <w:bookmarkStart w:id="36" w:name="_Toc523133492"/>
                        <w:bookmarkStart w:id="37"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6"/>
                        <w:bookmarkEnd w:id="37"/>
                        <w:r>
                          <w:fldChar w:fldCharType="end"/>
                        </w:r>
                      </w:p>
                    </w:txbxContent>
                  </v:textbox>
                </v:shape>
                <w10:wrap type="topAndBottom" anchorx="margin"/>
              </v:group>
            </w:pict>
          </mc:Fallback>
        </mc:AlternateContent>
      </w:r>
      <w:r w:rsidR="00AF2D94" w:rsidRPr="009A63DF">
        <w:t xml:space="preserve"> </w:t>
      </w:r>
      <w:r w:rsidR="00AF2D94" w:rsidRPr="009A63DF">
        <w:fldChar w:fldCharType="begin"/>
      </w:r>
      <w:r w:rsidR="00AF2D94" w:rsidRPr="009A63DF">
        <w:instrText xml:space="preserve"> ADDIN EN.CITE &lt;EndNote&gt;&lt;Cite&gt;&lt;Author&gt;Campbell&lt;/Author&gt;&lt;Year&gt;2017&lt;/Year&gt;&lt;RecNum&gt;23&lt;/RecNum&gt;&lt;DisplayText&gt;(Campbell, 2017)&lt;/DisplayText&gt;&lt;record&gt;&lt;rec-number&gt;23&lt;/rec-number&gt;&lt;foreign-keys&gt;&lt;key app="EN" db-id="sztd0aewezsrs7e2rpaparrvv2vawsezsfp0" timestamp="1536027850"&gt;23&lt;/key&gt;&lt;/foreign-keys&gt;&lt;ref-type name="Web Page"&gt;12&lt;/ref-type&gt;&lt;contributors&gt;&lt;authors&gt;&lt;author&gt;Colin Campbell&lt;/author&gt;&lt;/authors&gt;&lt;/contributors&gt;&lt;titles&gt;&lt;title&gt;ARM7TDMI memory spaces&lt;/title&gt;&lt;/titles&gt;&lt;number&gt;04/09/18&lt;/number&gt;&lt;dates&gt;&lt;year&gt;2017&lt;/year&gt;&lt;/dates&gt;&lt;urls&gt;&lt;related-urls&gt;&lt;url&gt;https://community.arm.com/processors/f/discussions/9032/arm7tdmi-memory-spaces&lt;/url&gt;&lt;/related-urls&gt;&lt;/urls&gt;&lt;/record&gt;&lt;/Cite&gt;&lt;/EndNote&gt;</w:instrText>
      </w:r>
      <w:r w:rsidR="00AF2D94" w:rsidRPr="009A63DF">
        <w:fldChar w:fldCharType="separate"/>
      </w:r>
      <w:r w:rsidR="00AF2D94" w:rsidRPr="009A63DF">
        <w:rPr>
          <w:noProof/>
        </w:rPr>
        <w:t>(Campbell, 2017)</w:t>
      </w:r>
      <w:r w:rsidR="00AF2D94" w:rsidRPr="009A63DF">
        <w:fldChar w:fldCharType="end"/>
      </w:r>
      <w:r w:rsidR="00AF2D94" w:rsidRPr="009A63DF">
        <w:t xml:space="preserve"> </w:t>
      </w:r>
      <w:r w:rsidR="00EF3AFD" w:rsidRPr="009A63DF">
        <w:t xml:space="preserve">The ARM7TDMI Microprocessor has a total of thirty-seven registers – thirty-one general-purpose 32-bit registers and six status registers - but these cannot all be seen at once. The processor state and operating mode dictate which registers are available to the programmer. In </w:t>
      </w:r>
      <w:r w:rsidR="009A63DF" w:rsidRPr="009A63DF">
        <w:t xml:space="preserve">the </w:t>
      </w:r>
      <w:r w:rsidR="00EF3AFD" w:rsidRPr="009A63DF">
        <w:t xml:space="preserve">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w:t>
      </w:r>
      <w:r w:rsidR="007B32A4" w:rsidRPr="009A63DF">
        <w:t xml:space="preserve">known as the </w:t>
      </w:r>
      <w:r w:rsidR="0053637E" w:rsidRPr="009A63DF">
        <w:t>CPSR</w:t>
      </w:r>
      <w:r w:rsidR="009A63DF" w:rsidRPr="009A63DF">
        <w:t>,</w:t>
      </w:r>
      <w:r w:rsidR="0053637E" w:rsidRPr="009A63DF">
        <w:t xml:space="preserve"> which </w:t>
      </w:r>
      <w:r w:rsidR="007B32A4" w:rsidRPr="009A63DF">
        <w:t>contains condition code flags and the current mode bits</w:t>
      </w:r>
      <w:r w:rsidR="00EF3AFD" w:rsidRPr="009A63DF">
        <w:t>.</w:t>
      </w:r>
      <w:r w:rsidR="0053637E" w:rsidRPr="009A63DF">
        <w:t xml:space="preserve"> Another special-purpose register in the ARM7TDMI is known as the link register, which holds the address to return to when a function call completes. Register fourteen is used as the subroutine Link Register (LR) in the microprocessor. In privileged operating modes, an additional register known as the Saved Program Status Register (SPSR), is accessible. This register contains condition code flags and the mode bits which were saved as a result of an exception which caused entry into the current mode.</w:t>
      </w:r>
      <w:r w:rsidR="00124858" w:rsidRPr="009A63DF">
        <w:rPr>
          <w:noProof/>
        </w:rPr>
        <w:t xml:space="preserve"> </w:t>
      </w:r>
      <w:r w:rsidR="00D50D76" w:rsidRPr="009A63DF">
        <w:rPr>
          <w:noProof/>
        </w:rPr>
        <w:fldChar w:fldCharType="begin"/>
      </w:r>
      <w:r w:rsidR="00D50D76" w:rsidRPr="009A63DF">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sidRPr="009A63DF">
        <w:rPr>
          <w:noProof/>
        </w:rPr>
        <w:fldChar w:fldCharType="separate"/>
      </w:r>
      <w:r w:rsidR="00D50D76" w:rsidRPr="009A63DF">
        <w:rPr>
          <w:noProof/>
        </w:rPr>
        <w:t>(ATMEL, 2004)</w:t>
      </w:r>
      <w:r w:rsidR="00D50D76" w:rsidRPr="009A63DF">
        <w:rPr>
          <w:noProof/>
        </w:rPr>
        <w:fldChar w:fldCharType="end"/>
      </w:r>
      <w:r w:rsidR="00D50D76" w:rsidRPr="009A63DF">
        <w:rPr>
          <w:noProof/>
        </w:rPr>
        <w:t xml:space="preserve"> </w:t>
      </w:r>
      <w:r w:rsidR="00EF3AFD" w:rsidRPr="009A63DF">
        <w:br w:type="page"/>
      </w:r>
      <w:r w:rsidR="00EF3AFD" w:rsidRPr="009A63DF">
        <w:fldChar w:fldCharType="begin"/>
      </w:r>
      <w:r w:rsidR="00EF3AFD" w:rsidRPr="009A63DF">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rsidRPr="009A63DF">
        <w:fldChar w:fldCharType="end"/>
      </w:r>
    </w:p>
    <w:p w14:paraId="62860DDA" w14:textId="6086D71E" w:rsidR="008A513D" w:rsidRPr="009A63DF" w:rsidRDefault="008A513D" w:rsidP="008A513D">
      <w:pPr>
        <w:pStyle w:val="Heading2"/>
      </w:pPr>
      <w:bookmarkStart w:id="38" w:name="_Toc523921444"/>
      <w:r w:rsidRPr="009A63DF">
        <w:lastRenderedPageBreak/>
        <w:t>Control Bits</w:t>
      </w:r>
      <w:bookmarkEnd w:id="38"/>
    </w:p>
    <w:p w14:paraId="1C6E4763" w14:textId="054080B5" w:rsidR="008A513D" w:rsidRDefault="008A513D" w:rsidP="00C976FF">
      <w:pPr>
        <w:jc w:val="both"/>
      </w:pPr>
      <w:r w:rsidRPr="009A63DF">
        <w:t>The bottom eight bits of the program status registers are known collectively as the control bits. The</w:t>
      </w:r>
      <w:r w:rsidR="00977018">
        <w:t xml:space="preserve">se are the </w:t>
      </w:r>
      <w:r w:rsidRPr="009A63DF">
        <w:t xml:space="preserve">interrupt disable, T and mode bits. These control bits change </w:t>
      </w:r>
      <w:r w:rsidR="00296BFA">
        <w:t>depending on whether</w:t>
      </w:r>
      <w:r w:rsidRPr="009A63DF">
        <w:t xml:space="preserve"> an exception </w:t>
      </w:r>
      <w:r w:rsidR="00296BFA">
        <w:t xml:space="preserve">has </w:t>
      </w:r>
      <w:r w:rsidR="00296BFA" w:rsidRPr="009A63DF">
        <w:t>occur</w:t>
      </w:r>
      <w:r w:rsidR="00296BFA">
        <w:t>red or not</w:t>
      </w:r>
      <w:r w:rsidRPr="009A63DF">
        <w:t xml:space="preserve">. </w:t>
      </w:r>
      <w:r w:rsidR="009B6078">
        <w:t xml:space="preserve">Software can manipulate these bits only </w:t>
      </w:r>
      <w:r w:rsidR="000C6D53">
        <w:t xml:space="preserve">if </w:t>
      </w:r>
      <w:r w:rsidRPr="009A63DF">
        <w:t>the processor is operating in a privileged mode</w:t>
      </w:r>
      <w:r w:rsidR="009B6078">
        <w:t>.</w:t>
      </w:r>
    </w:p>
    <w:p w14:paraId="30190B29" w14:textId="30C023F6" w:rsidR="008A513D" w:rsidRPr="009A63DF" w:rsidRDefault="008A513D" w:rsidP="00C976FF">
      <w:pPr>
        <w:jc w:val="both"/>
      </w:pPr>
      <w:r w:rsidRPr="009A63DF">
        <w:t xml:space="preserve">The I and F bits are known as the </w:t>
      </w:r>
      <w:r w:rsidR="00152C65" w:rsidRPr="009A63DF">
        <w:t>I</w:t>
      </w:r>
      <w:r w:rsidRPr="009A63DF">
        <w:t xml:space="preserve">nterrupt </w:t>
      </w:r>
      <w:r w:rsidR="00152C65" w:rsidRPr="009A63DF">
        <w:t>D</w:t>
      </w:r>
      <w:r w:rsidRPr="009A63DF">
        <w:t xml:space="preserve">isable </w:t>
      </w:r>
      <w:r w:rsidR="00152C65" w:rsidRPr="009A63DF">
        <w:t>B</w:t>
      </w:r>
      <w:r w:rsidRPr="009A63DF">
        <w:t>its. When the I bit is set,</w:t>
      </w:r>
      <w:r w:rsidR="00EB5967" w:rsidRPr="009A63DF">
        <w:t xml:space="preserve"> the</w:t>
      </w:r>
      <w:r w:rsidRPr="009A63DF">
        <w:t xml:space="preserve"> </w:t>
      </w:r>
      <w:r w:rsidR="00EB5967" w:rsidRPr="009A63DF">
        <w:t>Interrupt Request line</w:t>
      </w:r>
      <w:r w:rsidRPr="009A63DF">
        <w:t xml:space="preserve"> </w:t>
      </w:r>
      <w:r w:rsidR="00EB5967" w:rsidRPr="009A63DF">
        <w:t xml:space="preserve">(IRQ) </w:t>
      </w:r>
      <w:r w:rsidRPr="009A63DF">
        <w:t>interrupts are disabled</w:t>
      </w:r>
      <w:r w:rsidR="00EB5967" w:rsidRPr="009A63DF">
        <w:t xml:space="preserve">. </w:t>
      </w:r>
      <w:r w:rsidR="00EB5967" w:rsidRPr="009A63DF">
        <w:fldChar w:fldCharType="begin"/>
      </w:r>
      <w:r w:rsidR="00EB5967"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EB5967" w:rsidRPr="009A63DF">
        <w:fldChar w:fldCharType="separate"/>
      </w:r>
      <w:r w:rsidR="00EB5967" w:rsidRPr="009A63DF">
        <w:rPr>
          <w:noProof/>
        </w:rPr>
        <w:t>(ATMEL, 2004)</w:t>
      </w:r>
      <w:r w:rsidR="00EB5967" w:rsidRPr="009A63DF">
        <w:fldChar w:fldCharType="end"/>
      </w:r>
      <w:r w:rsidR="00EB5967" w:rsidRPr="009A63DF">
        <w:t xml:space="preserve"> IRQs are direct hardware lines over which devices can send interrupt signals to the microprocessor. </w:t>
      </w:r>
      <w:r w:rsidR="00EB5967" w:rsidRPr="009A63DF">
        <w:fldChar w:fldCharType="begin"/>
      </w:r>
      <w:r w:rsidR="00EB5967" w:rsidRPr="009A63DF">
        <w:instrText xml:space="preserve"> ADDIN EN.CITE &lt;EndNote&gt;&lt;Cite&gt;&lt;Author&gt;Beal&lt;/Author&gt;&lt;Year&gt;2014&lt;/Year&gt;&lt;RecNum&gt;25&lt;/RecNum&gt;&lt;DisplayText&gt;(Beal, 2014)&lt;/DisplayText&gt;&lt;record&gt;&lt;rec-number&gt;25&lt;/rec-number&gt;&lt;foreign-keys&gt;&lt;key app="EN" db-id="sztd0aewezsrs7e2rpaparrvv2vawsezsfp0" timestamp="1536030921"&gt;25&lt;/key&gt;&lt;/foreign-keys&gt;&lt;ref-type name="Encyclopedia"&gt;53&lt;/ref-type&gt;&lt;contributors&gt;&lt;authors&gt;&lt;author&gt;Vangie Beal&lt;/author&gt;&lt;/authors&gt;&lt;/contributors&gt;&lt;titles&gt;&lt;title&gt;IRQ - interrupt request line&lt;/title&gt;&lt;secondary-title&gt;Webopedia&lt;/secondary-title&gt;&lt;/titles&gt;&lt;dates&gt;&lt;year&gt;2014&lt;/year&gt;&lt;/dates&gt;&lt;urls&gt;&lt;/urls&gt;&lt;/record&gt;&lt;/Cite&gt;&lt;/EndNote&gt;</w:instrText>
      </w:r>
      <w:r w:rsidR="00EB5967" w:rsidRPr="009A63DF">
        <w:fldChar w:fldCharType="separate"/>
      </w:r>
      <w:r w:rsidR="00EB5967" w:rsidRPr="009A63DF">
        <w:rPr>
          <w:noProof/>
        </w:rPr>
        <w:t>(Beal, 2014)</w:t>
      </w:r>
      <w:r w:rsidR="00EB5967" w:rsidRPr="009A63DF">
        <w:fldChar w:fldCharType="end"/>
      </w:r>
      <w:r w:rsidR="00EB5967" w:rsidRPr="009A63DF">
        <w:t xml:space="preserve"> W</w:t>
      </w:r>
      <w:r w:rsidRPr="009A63DF">
        <w:t xml:space="preserve">hen the F bit is set, </w:t>
      </w:r>
      <w:r w:rsidR="000361F1">
        <w:t>Fast Interrupt Request (</w:t>
      </w:r>
      <w:r w:rsidRPr="009A63DF">
        <w:t>FIQ</w:t>
      </w:r>
      <w:r w:rsidR="000361F1">
        <w:t>)</w:t>
      </w:r>
      <w:r w:rsidRPr="009A63DF">
        <w:t xml:space="preserve"> interrupts are</w:t>
      </w:r>
      <w:r w:rsidR="000361F1">
        <w:t xml:space="preserve"> all</w:t>
      </w:r>
      <w:r w:rsidRPr="009A63DF">
        <w:t xml:space="preserve"> disabled</w:t>
      </w:r>
      <w:r w:rsidR="00FB16D0" w:rsidRPr="009A63DF">
        <w:t xml:space="preserve">. FIQs are a higher priority interrupt request, prioritized by disabling all IRQ and FIQ handlers during request servicing meaning no other interrupts can occur during the processing of the active FIQ interrupt. </w:t>
      </w:r>
      <w:r w:rsidR="00FB16D0" w:rsidRPr="009A63DF">
        <w:fldChar w:fldCharType="begin"/>
      </w:r>
      <w:r w:rsidR="00FB16D0" w:rsidRPr="009A63DF">
        <w:instrText xml:space="preserve"> ADDIN EN.CITE &lt;EndNote&gt;&lt;Cite&gt;&lt;Author&gt;Kershaw&lt;/Author&gt;&lt;Year&gt;2009&lt;/Year&gt;&lt;RecNum&gt;26&lt;/RecNum&gt;&lt;DisplayText&gt;(Kershaw et al., 2009)&lt;/DisplayText&gt;&lt;record&gt;&lt;rec-number&gt;26&lt;/rec-number&gt;&lt;foreign-keys&gt;&lt;key app="EN" db-id="sztd0aewezsrs7e2rpaparrvv2vawsezsfp0" timestamp="1536031145"&gt;26&lt;/key&gt;&lt;/foreign-keys&gt;&lt;ref-type name="Generic"&gt;13&lt;/ref-type&gt;&lt;contributors&gt;&lt;authors&gt;&lt;author&gt;Kershaw, Daniel&lt;/author&gt;&lt;author&gt;McNiven, James Ian&lt;/author&gt;&lt;author&gt;Kefford, Daniel Luke&lt;/author&gt;&lt;author&gt;Mansell, David Hennah&lt;/author&gt;&lt;/authors&gt;&lt;/contributors&gt;&lt;titles&gt;&lt;title&gt;Data processing apparatus and method for controlling access to registers&lt;/title&gt;&lt;/titles&gt;&lt;dates&gt;&lt;year&gt;2009&lt;/year&gt;&lt;/dates&gt;&lt;publisher&gt;Google Patents&lt;/publisher&gt;&lt;urls&gt;&lt;/urls&gt;&lt;/record&gt;&lt;/Cite&gt;&lt;/EndNote&gt;</w:instrText>
      </w:r>
      <w:r w:rsidR="00FB16D0" w:rsidRPr="009A63DF">
        <w:fldChar w:fldCharType="separate"/>
      </w:r>
      <w:r w:rsidR="00FB16D0" w:rsidRPr="009A63DF">
        <w:rPr>
          <w:noProof/>
        </w:rPr>
        <w:t>(Kershaw et al., 2009)</w:t>
      </w:r>
      <w:r w:rsidR="00FB16D0" w:rsidRPr="009A63DF">
        <w:fldChar w:fldCharType="end"/>
      </w:r>
    </w:p>
    <w:p w14:paraId="2FF7734A" w14:textId="6AD9AA71" w:rsidR="008A513D" w:rsidRPr="009A63DF" w:rsidRDefault="008A513D" w:rsidP="00C976FF">
      <w:pPr>
        <w:jc w:val="both"/>
      </w:pPr>
      <w:r w:rsidRPr="009A63DF">
        <w:t>The T bit reflects the operating state. When the T bit is set, the processor is executing in Thumb state and when the T bit is clear, the processor executing in ARM state. This operating state is reflected on the external signal TBIT.</w:t>
      </w:r>
      <w:r w:rsidR="00AC5AB1" w:rsidRPr="009A63DF">
        <w:t xml:space="preserve"> </w:t>
      </w:r>
      <w:r w:rsidR="00AC5AB1" w:rsidRPr="009A63DF">
        <w:fldChar w:fldCharType="begin"/>
      </w:r>
      <w:r w:rsidR="00AC5AB1"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AC5AB1" w:rsidRPr="009A63DF">
        <w:fldChar w:fldCharType="separate"/>
      </w:r>
      <w:r w:rsidR="00AC5AB1" w:rsidRPr="009A63DF">
        <w:rPr>
          <w:noProof/>
        </w:rPr>
        <w:t>(ATMEL, 2004)</w:t>
      </w:r>
      <w:r w:rsidR="00AC5AB1" w:rsidRPr="009A63DF">
        <w:fldChar w:fldCharType="end"/>
      </w:r>
    </w:p>
    <w:p w14:paraId="460E8E93" w14:textId="77777777" w:rsidR="00152C65" w:rsidRPr="009A63DF" w:rsidRDefault="00152C65" w:rsidP="00364E5A"/>
    <w:p w14:paraId="73D9BDD9" w14:textId="4D697A4F" w:rsidR="00631A64" w:rsidRPr="009A63DF" w:rsidRDefault="00DE69E8" w:rsidP="00C32BB1">
      <w:pPr>
        <w:pStyle w:val="Heading1"/>
      </w:pPr>
      <w:bookmarkStart w:id="39" w:name="_Toc523921445"/>
      <w:r w:rsidRPr="009A63DF">
        <w:t>Cache and the ARM7TDMI</w:t>
      </w:r>
      <w:bookmarkEnd w:id="39"/>
    </w:p>
    <w:p w14:paraId="4A17C425" w14:textId="1C6BC85D" w:rsidR="005737A6" w:rsidRPr="009A63DF" w:rsidRDefault="00DE69E8" w:rsidP="003440CC">
      <w:pPr>
        <w:jc w:val="both"/>
      </w:pPr>
      <w:r w:rsidRPr="009A63DF">
        <w:t xml:space="preserve">The ARM7TDMI microprocessor does not have </w:t>
      </w:r>
      <w:r w:rsidRPr="009A63DF">
        <w:rPr>
          <w:noProof/>
        </w:rPr>
        <w:t>a memory</w:t>
      </w:r>
      <w:r w:rsidRPr="009A63DF">
        <w:t xml:space="preserve"> </w:t>
      </w:r>
      <w:r w:rsidR="005737A6" w:rsidRPr="009A63DF">
        <w:t>management</w:t>
      </w:r>
      <w:r w:rsidRPr="009A63DF">
        <w:t xml:space="preserve"> unit</w:t>
      </w:r>
      <w:r w:rsidR="005737A6" w:rsidRPr="009A63DF">
        <w:t xml:space="preserve"> </w:t>
      </w:r>
      <w:r w:rsidR="005737A6" w:rsidRPr="009A63DF">
        <w:fldChar w:fldCharType="begin"/>
      </w:r>
      <w:r w:rsidR="005737A6" w:rsidRPr="009A63DF">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rsidRPr="009A63DF">
        <w:fldChar w:fldCharType="separate"/>
      </w:r>
      <w:r w:rsidR="005737A6" w:rsidRPr="009A63DF">
        <w:rPr>
          <w:noProof/>
        </w:rPr>
        <w:t>(Lee et al., 2004)</w:t>
      </w:r>
      <w:r w:rsidR="005737A6" w:rsidRPr="009A63DF">
        <w:fldChar w:fldCharType="end"/>
      </w:r>
      <w:r w:rsidRPr="009A63DF">
        <w:t xml:space="preserve">, </w:t>
      </w:r>
      <w:r w:rsidR="005B7A8D" w:rsidRPr="009A63DF">
        <w:t xml:space="preserve">an </w:t>
      </w:r>
      <w:r w:rsidRPr="009A63DF">
        <w:rPr>
          <w:noProof/>
        </w:rPr>
        <w:t>instruction</w:t>
      </w:r>
      <w:r w:rsidRPr="009A63DF">
        <w:t xml:space="preserve"> cache or data cache and is mainly used as a controller core rather than for data processing. Hence, It is of great importance to reduce memory accesses as far as possible when applying it to processing applications.</w:t>
      </w:r>
      <w:r w:rsidR="005737A6" w:rsidRPr="009A63DF">
        <w:t xml:space="preserve"> </w:t>
      </w:r>
      <w:r w:rsidRPr="009A63DF">
        <w:fldChar w:fldCharType="begin"/>
      </w:r>
      <w:r w:rsidRPr="009A63DF">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rsidRPr="009A63DF">
        <w:fldChar w:fldCharType="separate"/>
      </w:r>
      <w:r w:rsidRPr="009A63DF">
        <w:rPr>
          <w:noProof/>
        </w:rPr>
        <w:t>(Ramkishor and Gunashree, 2001)</w:t>
      </w:r>
      <w:r w:rsidRPr="009A63DF">
        <w:fldChar w:fldCharType="end"/>
      </w:r>
      <w:r w:rsidR="005737A6" w:rsidRPr="009A63DF">
        <w:t xml:space="preserve"> It is known that </w:t>
      </w:r>
      <w:r w:rsidR="005737A6" w:rsidRPr="009A63DF">
        <w:rPr>
          <w:noProof/>
        </w:rPr>
        <w:t>on</w:t>
      </w:r>
      <w:r w:rsidR="005B7A8D" w:rsidRPr="009A63DF">
        <w:rPr>
          <w:noProof/>
        </w:rPr>
        <w:t>-</w:t>
      </w:r>
      <w:r w:rsidR="005737A6" w:rsidRPr="009A63DF">
        <w:rPr>
          <w:noProof/>
        </w:rPr>
        <w:t>chip</w:t>
      </w:r>
      <w:r w:rsidR="005737A6" w:rsidRPr="009A63DF">
        <w:t xml:space="preserve"> caches using static RAM consume power in the range of 25% to 45% of the total chip power. This is why its omission greatly improves power efficiency. </w:t>
      </w:r>
      <w:r w:rsidR="005737A6" w:rsidRPr="009A63DF">
        <w:fldChar w:fldCharType="begin"/>
      </w:r>
      <w:r w:rsidR="005737A6" w:rsidRPr="009A63DF">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rsidRPr="009A63DF">
        <w:fldChar w:fldCharType="separate"/>
      </w:r>
      <w:r w:rsidR="005737A6" w:rsidRPr="009A63DF">
        <w:rPr>
          <w:noProof/>
        </w:rPr>
        <w:t>(Panda et al., 2012)</w:t>
      </w:r>
      <w:r w:rsidR="005737A6" w:rsidRPr="009A63DF">
        <w:fldChar w:fldCharType="end"/>
      </w:r>
      <w:r w:rsidR="005737A6" w:rsidRPr="009A63DF">
        <w:t xml:space="preserve"> </w:t>
      </w:r>
      <w:r w:rsidR="00A82807" w:rsidRPr="009A63DF">
        <w:t xml:space="preserve"> For </w:t>
      </w:r>
      <w:r w:rsidR="00A82807" w:rsidRPr="009A63DF">
        <w:lastRenderedPageBreak/>
        <w:t>situations where a cache is necessary, the ARM720T hard macro</w:t>
      </w:r>
      <w:r w:rsidR="00BF6F4C">
        <w:t>-</w:t>
      </w:r>
      <w:r w:rsidR="00A82807" w:rsidRPr="009A63DF">
        <w:t xml:space="preserve">cell contains the ARM7TDMI core as well as </w:t>
      </w:r>
      <w:r w:rsidR="00A82807" w:rsidRPr="009A63DF">
        <w:rPr>
          <w:noProof/>
        </w:rPr>
        <w:t>a</w:t>
      </w:r>
      <w:r w:rsidR="005B7A8D" w:rsidRPr="009A63DF">
        <w:rPr>
          <w:noProof/>
        </w:rPr>
        <w:t>n</w:t>
      </w:r>
      <w:r w:rsidR="00A82807" w:rsidRPr="009A63DF">
        <w:rPr>
          <w:noProof/>
        </w:rPr>
        <w:t xml:space="preserve"> 8kb</w:t>
      </w:r>
      <w:r w:rsidR="00A82807" w:rsidRPr="009A63DF">
        <w:t xml:space="preserve"> unified cache and a Memory Management Unit (MMU). </w:t>
      </w:r>
      <w:r w:rsidR="006C7CB4" w:rsidRPr="009A63DF">
        <w:fldChar w:fldCharType="begin"/>
      </w:r>
      <w:r w:rsidR="006C7CB4"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rsidRPr="009A63DF">
        <w:fldChar w:fldCharType="separate"/>
      </w:r>
      <w:r w:rsidR="006C7CB4" w:rsidRPr="009A63DF">
        <w:rPr>
          <w:noProof/>
        </w:rPr>
        <w:t>(ATMEL, 2004)</w:t>
      </w:r>
      <w:r w:rsidR="006C7CB4" w:rsidRPr="009A63DF">
        <w:fldChar w:fldCharType="end"/>
      </w:r>
    </w:p>
    <w:p w14:paraId="1B76CC9B" w14:textId="77777777" w:rsidR="00B80681" w:rsidRPr="009A63DF" w:rsidRDefault="00B80681" w:rsidP="00364E5A"/>
    <w:p w14:paraId="205ABAA6" w14:textId="37CD3742" w:rsidR="00B80681" w:rsidRPr="009A63DF" w:rsidRDefault="00B80681" w:rsidP="003440CC">
      <w:pPr>
        <w:pStyle w:val="Heading1"/>
      </w:pPr>
      <w:bookmarkStart w:id="40" w:name="_Toc523921446"/>
      <w:r w:rsidRPr="009A63DF">
        <w:t xml:space="preserve">Memory </w:t>
      </w:r>
      <w:r w:rsidR="00837E01" w:rsidRPr="009A63DF">
        <w:t>in</w:t>
      </w:r>
      <w:r w:rsidRPr="009A63DF">
        <w:t xml:space="preserve"> the ARM7TDMI</w:t>
      </w:r>
      <w:bookmarkEnd w:id="40"/>
    </w:p>
    <w:p w14:paraId="147690FF" w14:textId="66710C18" w:rsidR="00837E01" w:rsidRPr="009A63DF" w:rsidRDefault="00B80681" w:rsidP="002D3E5F">
      <w:pPr>
        <w:jc w:val="both"/>
      </w:pPr>
      <w:r w:rsidRPr="009A63DF">
        <w:t xml:space="preserve">The ARM7TDMI microprocessor treats memory as a linear collection of bytes numbered in ascending order from zero. For example, bytes zero to three might hold the first 32 bits and bytes four to seven may hold the second.  The ARM7TDMI processor is bi-endian meaning it can treat words in memory as being stored in either big or little endian, with </w:t>
      </w:r>
      <w:r w:rsidRPr="009A63DF">
        <w:rPr>
          <w:noProof/>
        </w:rPr>
        <w:t>little</w:t>
      </w:r>
      <w:r w:rsidR="005B7A8D" w:rsidRPr="009A63DF">
        <w:rPr>
          <w:noProof/>
        </w:rPr>
        <w:t>-</w:t>
      </w:r>
      <w:r w:rsidRPr="009A63DF">
        <w:rPr>
          <w:noProof/>
        </w:rPr>
        <w:t>endian</w:t>
      </w:r>
      <w:r w:rsidRPr="009A63DF">
        <w:t xml:space="preserve"> being the traditional format for ARM Processors.  Little endian format on the microprocessor can be quite beneficial since numbers are calculated by the CPU starting with the least significant digits, meaning little-endian numbers are already set up for the processing order. </w:t>
      </w:r>
      <w:r w:rsidRPr="009A63DF">
        <w:fldChar w:fldCharType="begin"/>
      </w:r>
      <w:r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Pr="009A63DF">
        <w:fldChar w:fldCharType="separate"/>
      </w:r>
      <w:r w:rsidRPr="009A63DF">
        <w:rPr>
          <w:noProof/>
        </w:rPr>
        <w:t>(ATMEL, 2004)</w:t>
      </w:r>
      <w:r w:rsidRPr="009A63DF">
        <w:fldChar w:fldCharType="end"/>
      </w:r>
    </w:p>
    <w:p w14:paraId="2AB23648" w14:textId="11564395" w:rsidR="00A424AB" w:rsidRPr="009A63DF" w:rsidRDefault="00837E01" w:rsidP="002D3E5F">
      <w:pPr>
        <w:jc w:val="both"/>
      </w:pPr>
      <w:r w:rsidRPr="009A63DF">
        <w:t xml:space="preserve">Since the ARM7TDMI does not offer support for unaligned memory accesses, the processor features </w:t>
      </w:r>
      <w:r w:rsidR="009A63DF" w:rsidRPr="009A63DF">
        <w:t xml:space="preserve">various </w:t>
      </w:r>
      <w:r w:rsidRPr="009A63DF">
        <w:t xml:space="preserve">workarounds to handle both unaligned data stores and unaligned data reads. For unaligned data </w:t>
      </w:r>
      <w:r w:rsidRPr="009A63DF">
        <w:rPr>
          <w:noProof/>
        </w:rPr>
        <w:t>stores</w:t>
      </w:r>
      <w:r w:rsidR="005B7A8D" w:rsidRPr="009A63DF">
        <w:rPr>
          <w:noProof/>
        </w:rPr>
        <w:t>,</w:t>
      </w:r>
      <w:r w:rsidRPr="009A63DF">
        <w:t xml:space="preserve"> a half word store has register data bits [15:0] duplicated across the data bus and the memory controller will ignore the least significant bit of the address. For a byte store, register data bits [7:0] are duplicated on all </w:t>
      </w:r>
      <w:r w:rsidR="007D514C" w:rsidRPr="009A63DF">
        <w:t>four-byte</w:t>
      </w:r>
      <w:r w:rsidRPr="009A63DF">
        <w:t xml:space="preserve"> lanes of the data bus. For unaligned data reads, a half word read, the selected half word is placed on the bottom [15:0] bits in the register and the remaining bits are cleared to zero with the memory controller ignoring the least significant bit of the address. For a byte read, the selected byte is placed on bits [7:0] in the destination register and the remaining bits of the register are filled with zeros by the core</w:t>
      </w:r>
      <w:r w:rsidRPr="009A63DF">
        <w:rPr>
          <w:noProof/>
        </w:rPr>
        <w:t>.</w:t>
      </w:r>
      <w:r w:rsidR="005B7A8D" w:rsidRPr="009A63DF">
        <w:rPr>
          <w:noProof/>
        </w:rPr>
        <w:t xml:space="preserve"> </w:t>
      </w:r>
      <w:r w:rsidR="007D514C" w:rsidRPr="009A63DF">
        <w:rPr>
          <w:noProof/>
        </w:rPr>
        <w:fldChar w:fldCharType="begin"/>
      </w:r>
      <w:r w:rsidR="007D514C" w:rsidRPr="009A63DF">
        <w:rPr>
          <w:noProof/>
        </w:rPr>
        <w:instrText xml:space="preserve"> </w:instrText>
      </w:r>
      <w:r w:rsidR="007D514C" w:rsidRPr="009A63DF">
        <w:rPr>
          <w:noProof/>
        </w:rPr>
        <w:fldChar w:fldCharType="separate"/>
      </w:r>
      <w:r w:rsidR="007D514C" w:rsidRPr="009A63DF">
        <w:rPr>
          <w:noProof/>
        </w:rPr>
        <w:t>(2008)</w:t>
      </w:r>
      <w:r w:rsidR="007D514C" w:rsidRPr="009A63DF">
        <w:rPr>
          <w:noProof/>
        </w:rPr>
        <w:fldChar w:fldCharType="end"/>
      </w:r>
      <w:r w:rsidR="004A5149" w:rsidRPr="009A63DF">
        <w:rPr>
          <w:noProof/>
        </w:rPr>
        <w:fldChar w:fldCharType="begin"/>
      </w:r>
      <w:r w:rsidR="004A5149" w:rsidRPr="009A63DF">
        <w:rPr>
          <w:noProof/>
        </w:rPr>
        <w:instrText xml:space="preserve"> ADDIN EN.CITE &lt;EndNote&gt;&lt;Cite&gt;&lt;Author&gt;ARM&lt;/Author&gt;&lt;Year&gt;2008&lt;/Year&gt;&lt;RecNum&gt;22&lt;/RecNum&gt;&lt;DisplayText&gt;(ARM, 2008)&lt;/DisplayText&gt;&lt;record&gt;&lt;rec-number&gt;22&lt;/rec-number&gt;&lt;foreign-keys&gt;&lt;key app="EN" db-id="sztd0aewezsrs7e2rpaparrvv2vawsezsfp0" timestamp="1536027184"&gt;22&lt;/key&gt;&lt;/foreign-keys&gt;&lt;ref-type name="Catalog"&gt;8&lt;/ref-type&gt;&lt;contributors&gt;&lt;authors&gt;&lt;author&gt;ARM&lt;/author&gt;&lt;/authors&gt;&lt;secondary-authors&gt;&lt;author&gt;ARM Technical Support Knowledge Articles&lt;/author&gt;&lt;/secondary-authors&gt;&lt;/contributors&gt;&lt;titles&gt;&lt;title&gt;What does the ARM7TDMI core read/write when using non aligned addresses?&lt;/title&gt;&lt;/titles&gt;&lt;number&gt;04/09/18&lt;/number&gt;&lt;dates&gt;&lt;year&gt;2008&lt;/year&gt;&lt;/dates&gt;&lt;urls&gt;&lt;related-urls&gt;&lt;url&gt;http://infocenter.arm.com/help/index.jsp?topic=/com.arm.doc.faqs/ka3772.html&lt;/url&gt;&lt;/related-urls&gt;&lt;/urls&gt;&lt;/record&gt;&lt;/Cite&gt;&lt;/EndNote&gt;</w:instrText>
      </w:r>
      <w:r w:rsidR="004A5149" w:rsidRPr="009A63DF">
        <w:rPr>
          <w:noProof/>
        </w:rPr>
        <w:fldChar w:fldCharType="separate"/>
      </w:r>
      <w:r w:rsidR="004A5149" w:rsidRPr="009A63DF">
        <w:rPr>
          <w:noProof/>
        </w:rPr>
        <w:t>(ARM, 2008)</w:t>
      </w:r>
      <w:r w:rsidR="004A5149" w:rsidRPr="009A63DF">
        <w:fldChar w:fldCharType="end"/>
      </w:r>
    </w:p>
    <w:p w14:paraId="530B503E" w14:textId="77777777" w:rsidR="00A424AB" w:rsidRPr="009A63DF" w:rsidRDefault="00A424AB" w:rsidP="00364E5A">
      <w:r w:rsidRPr="009A63DF">
        <w:br w:type="page"/>
      </w:r>
    </w:p>
    <w:p w14:paraId="529B3E4B" w14:textId="03C9F543" w:rsidR="00A424AB" w:rsidRPr="009A63DF" w:rsidRDefault="00A424AB" w:rsidP="00E50CB1">
      <w:pPr>
        <w:pStyle w:val="Heading1"/>
      </w:pPr>
      <w:bookmarkStart w:id="41" w:name="_Toc523921447"/>
      <w:r w:rsidRPr="009A63DF">
        <w:lastRenderedPageBreak/>
        <w:t>Operating Modes of the ARM7TDMI</w:t>
      </w:r>
      <w:bookmarkEnd w:id="41"/>
    </w:p>
    <w:p w14:paraId="07B32BD0" w14:textId="20FCD3B2" w:rsidR="00A4643B" w:rsidRDefault="00A424AB" w:rsidP="00085B7E">
      <w:pPr>
        <w:jc w:val="both"/>
      </w:pPr>
      <w:r w:rsidRPr="009A63DF">
        <w:t xml:space="preserve">The ARM7TDMI microprocessor has seven different modes of operation: User mode, Fast interrupt mode, supervisor mode, abort mode and system mode. User mode is the usual ARM program execution state and is used for executing most application programs. Interrupt (IRQ) mode is for handling general-purpose interrupts. Fast Interrupt (FIQ) mode supports </w:t>
      </w:r>
      <w:r w:rsidRPr="009A63DF">
        <w:rPr>
          <w:noProof/>
        </w:rPr>
        <w:t>either</w:t>
      </w:r>
      <w:r w:rsidRPr="009A63DF">
        <w:t xml:space="preserve"> a channel or data transfer process. Abort mode is entered after a data or instruction Prefetch Abort. Supervisor mode is a protected mode that is only available for the operating system. Finally, system mode is a privileged user mode that is also only available for the operating system. </w:t>
      </w:r>
      <w:r w:rsidR="00383DAC" w:rsidRPr="009A63DF">
        <w:fldChar w:fldCharType="begin"/>
      </w:r>
      <w:r w:rsidR="00383DAC" w:rsidRPr="009A63D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383DAC" w:rsidRPr="009A63DF">
        <w:fldChar w:fldCharType="separate"/>
      </w:r>
      <w:r w:rsidR="00383DAC" w:rsidRPr="009A63DF">
        <w:rPr>
          <w:noProof/>
        </w:rPr>
        <w:t>(ATMEL, 2004)</w:t>
      </w:r>
      <w:r w:rsidR="00383DAC" w:rsidRPr="009A63DF">
        <w:fldChar w:fldCharType="end"/>
      </w:r>
    </w:p>
    <w:p w14:paraId="1E5222F1" w14:textId="77777777" w:rsidR="001B6089" w:rsidRPr="009A63DF" w:rsidRDefault="001B6089" w:rsidP="00085B7E">
      <w:pPr>
        <w:jc w:val="both"/>
      </w:pPr>
    </w:p>
    <w:p w14:paraId="7EC6E038" w14:textId="77777777" w:rsidR="00841384" w:rsidRDefault="00841384" w:rsidP="008C488D">
      <w:pPr>
        <w:pStyle w:val="Heading2"/>
      </w:pPr>
      <w:bookmarkStart w:id="42" w:name="_Toc523921448"/>
      <w:r>
        <w:t xml:space="preserve">Low Power </w:t>
      </w:r>
      <w:r w:rsidRPr="008C488D">
        <w:t>Consumption</w:t>
      </w:r>
      <w:r>
        <w:t xml:space="preserve"> (Sleep) Mode</w:t>
      </w:r>
      <w:bookmarkEnd w:id="42"/>
    </w:p>
    <w:p w14:paraId="44F300B4" w14:textId="04EEC8F2" w:rsidR="00AC4E29" w:rsidRDefault="00841384" w:rsidP="005E2E05">
      <w:pPr>
        <w:jc w:val="both"/>
      </w:pPr>
      <w:r w:rsidRPr="00841384">
        <w:t>The ARM7TDMI microprocessor core does not inherently contain a low power sleep mode. The architecture does however contain a way for extension of the instruction set the coprocessor interface. This interface can be taken advantage of in order to define a coprocessor instruction set that implements a low power consumption (sleep/hibernate) mode.</w:t>
      </w:r>
      <w:r>
        <w:t xml:space="preserve"> </w:t>
      </w:r>
      <w:r w:rsidR="00AC4E29">
        <w:fldChar w:fldCharType="begin"/>
      </w:r>
      <w:r w:rsidR="00AC4E29">
        <w:instrText xml:space="preserve"> ADDIN EN.CITE &lt;EndNote&gt;&lt;Cite&gt;&lt;Author&gt;Semiconductor&lt;/Author&gt;&lt;Year&gt;2002&lt;/Year&gt;&lt;RecNum&gt;27&lt;/RecNum&gt;&lt;DisplayText&gt;(Semiconductor and Manor, 2002)&lt;/DisplayText&gt;&lt;record&gt;&lt;rec-number&gt;27&lt;/rec-number&gt;&lt;foreign-keys&gt;&lt;key app="EN" db-id="sztd0aewezsrs7e2rpaparrvv2vawsezsfp0" timestamp="1536114174"&gt;27&lt;/key&gt;&lt;/foreign-keys&gt;&lt;ref-type name="Generic"&gt;13&lt;/ref-type&gt;&lt;contributors&gt;&lt;authors&gt;&lt;author&gt;Semiconductor, Zarlink&lt;/author&gt;&lt;author&gt;Manor, Cheney&lt;/author&gt;&lt;/authors&gt;&lt;/contributors&gt;&lt;titles&gt;&lt;title&gt;GP4020 GPS baseband processor design Manual&lt;/title&gt;&lt;/titles&gt;&lt;dates&gt;&lt;year&gt;2002&lt;/year&gt;&lt;/dates&gt;&lt;urls&gt;&lt;/urls&gt;&lt;/record&gt;&lt;/Cite&gt;&lt;/EndNote&gt;</w:instrText>
      </w:r>
      <w:r w:rsidR="00AC4E29">
        <w:fldChar w:fldCharType="separate"/>
      </w:r>
      <w:r w:rsidR="00AC4E29">
        <w:rPr>
          <w:noProof/>
        </w:rPr>
        <w:t>(Semiconductor and Manor, 2002)</w:t>
      </w:r>
      <w:r w:rsidR="00AC4E29">
        <w:fldChar w:fldCharType="end"/>
      </w:r>
    </w:p>
    <w:p w14:paraId="579FAFF3" w14:textId="77777777" w:rsidR="008C488D" w:rsidRDefault="008C488D" w:rsidP="005E2E05">
      <w:pPr>
        <w:jc w:val="both"/>
      </w:pPr>
    </w:p>
    <w:p w14:paraId="0872E63D" w14:textId="77777777" w:rsidR="00AC4E29" w:rsidRDefault="00AC4E29" w:rsidP="008C488D">
      <w:pPr>
        <w:pStyle w:val="Heading1"/>
      </w:pPr>
      <w:bookmarkStart w:id="43" w:name="_Toc523921449"/>
      <w:r>
        <w:t xml:space="preserve">Operating </w:t>
      </w:r>
      <w:r w:rsidRPr="008C488D">
        <w:t>Frequency</w:t>
      </w:r>
      <w:r>
        <w:t xml:space="preserve"> of ARM7TDMI</w:t>
      </w:r>
      <w:bookmarkEnd w:id="43"/>
    </w:p>
    <w:p w14:paraId="01316721" w14:textId="77777777" w:rsidR="00E46C87" w:rsidRDefault="00AC4E29" w:rsidP="005E2E05">
      <w:pPr>
        <w:jc w:val="both"/>
      </w:pPr>
      <w:r>
        <w:t xml:space="preserve">Since the ARM7TDMI is a processing core, it is up to the manufacturer to set an appropriate operating frequency. Typically for the ARM7TDMI the operating frequency is anywhere between 20mhz to 60mhz with the typical frequency being 55mhz. </w:t>
      </w:r>
      <w:r w:rsidR="005E2E05">
        <w:t xml:space="preserve">Assuming adequate thermal and power solutions, a higher frequency chip can perform a high number of MIPS. </w:t>
      </w:r>
      <w:r w:rsidRPr="009A63DF">
        <w:t xml:space="preserve"> </w:t>
      </w:r>
    </w:p>
    <w:p w14:paraId="741934EE" w14:textId="44941D36" w:rsidR="00631A64" w:rsidRPr="009A63DF" w:rsidRDefault="00631A64" w:rsidP="00E46C87">
      <w:pPr>
        <w:ind w:firstLine="0"/>
        <w:jc w:val="both"/>
      </w:pPr>
      <w:r w:rsidRPr="009A63DF">
        <w:br w:type="page"/>
      </w:r>
    </w:p>
    <w:p w14:paraId="506A5BF2" w14:textId="0F606792" w:rsidR="00E46C87" w:rsidRDefault="00E46C87" w:rsidP="00672749">
      <w:pPr>
        <w:pStyle w:val="Heading1"/>
      </w:pPr>
      <w:bookmarkStart w:id="44" w:name="_Toc523921450"/>
      <w:r>
        <w:lastRenderedPageBreak/>
        <w:t>The Watchdog Timer</w:t>
      </w:r>
      <w:bookmarkEnd w:id="44"/>
    </w:p>
    <w:p w14:paraId="00720C68" w14:textId="7E7EFC13" w:rsidR="00E46C87" w:rsidRDefault="00E46C87" w:rsidP="00E46C87">
      <w:pPr>
        <w:jc w:val="both"/>
      </w:pPr>
      <w:r w:rsidRPr="00E46C87">
        <w:t>The Watchdog Timer is an electronic timer that provides security against a system lockup if the microprocessor becomes trapped in an endless loop.</w:t>
      </w:r>
      <w:r>
        <w:t xml:space="preserve"> </w:t>
      </w:r>
      <w:r w:rsidRPr="00E46C87">
        <w:t>On the ARM7TDMI, when the software runs in the normal state, a heartbeat signal prevents a reset of the microprocessor. When the microprocessor is switched to debug mode however, this heartbeat to the watchdog timer is stopped and the processer will be reset after some time.</w:t>
      </w:r>
      <w:r w:rsidR="00DE77C4">
        <w:t xml:space="preserve"> </w:t>
      </w:r>
      <w:r w:rsidR="00DE77C4">
        <w:fldChar w:fldCharType="begin"/>
      </w:r>
      <w:r w:rsidR="00DE77C4">
        <w:instrText xml:space="preserve"> ADDIN EN.CITE &lt;EndNote&gt;&lt;Cite&gt;&lt;Author&gt;Breeuwsma&lt;/Author&gt;&lt;Year&gt;2006&lt;/Year&gt;&lt;RecNum&gt;28&lt;/RecNum&gt;&lt;DisplayText&gt;(Breeuwsma, 2006)&lt;/DisplayText&gt;&lt;record&gt;&lt;rec-number&gt;28&lt;/rec-number&gt;&lt;foreign-keys&gt;&lt;key app="EN" db-id="sztd0aewezsrs7e2rpaparrvv2vawsezsfp0" timestamp="1536116747"&gt;28&lt;/key&gt;&lt;/foreign-keys&gt;&lt;ref-type name="Journal Article"&gt;17&lt;/ref-type&gt;&lt;contributors&gt;&lt;authors&gt;&lt;author&gt;Breeuwsma, MF&lt;/author&gt;&lt;/authors&gt;&lt;/contributors&gt;&lt;titles&gt;&lt;title&gt;Forensic imaging of embedded systems using JTAG (boundary-scan)&lt;/title&gt;&lt;secondary-title&gt;digital investigation&lt;/secondary-title&gt;&lt;/titles&gt;&lt;periodical&gt;&lt;full-title&gt;digital investigation&lt;/full-title&gt;&lt;/periodical&gt;&lt;pages&gt;32-42&lt;/pages&gt;&lt;volume&gt;3&lt;/volume&gt;&lt;number&gt;1&lt;/number&gt;&lt;dates&gt;&lt;year&gt;2006&lt;/year&gt;&lt;/dates&gt;&lt;isbn&gt;1742-2876&lt;/isbn&gt;&lt;urls&gt;&lt;/urls&gt;&lt;/record&gt;&lt;/Cite&gt;&lt;/EndNote&gt;</w:instrText>
      </w:r>
      <w:r w:rsidR="00DE77C4">
        <w:fldChar w:fldCharType="separate"/>
      </w:r>
      <w:r w:rsidR="00DE77C4">
        <w:rPr>
          <w:noProof/>
        </w:rPr>
        <w:t>(Breeuwsma, 2006)</w:t>
      </w:r>
      <w:r w:rsidR="00DE77C4">
        <w:fldChar w:fldCharType="end"/>
      </w:r>
      <w:r w:rsidR="001F59A5">
        <w:t xml:space="preserve"> </w:t>
      </w:r>
      <w:r w:rsidR="00A6437A">
        <w:t xml:space="preserve">The ARM7TDMI does not however offer a software reset of the microprocessor. </w:t>
      </w:r>
    </w:p>
    <w:p w14:paraId="1640662C" w14:textId="77777777" w:rsidR="00E46C87" w:rsidRPr="00E46C87" w:rsidRDefault="00E46C87" w:rsidP="00E46C87"/>
    <w:p w14:paraId="788DAF03" w14:textId="5F4E0D8A" w:rsidR="0005291E" w:rsidRPr="009A63DF" w:rsidRDefault="00AC414A" w:rsidP="00672749">
      <w:pPr>
        <w:pStyle w:val="Heading1"/>
      </w:pPr>
      <w:bookmarkStart w:id="45" w:name="_Toc523921451"/>
      <w:r w:rsidRPr="009A63DF">
        <w:t>T</w:t>
      </w:r>
      <w:r w:rsidR="0005291E" w:rsidRPr="009A63DF">
        <w:t>he ARM7TDMI</w:t>
      </w:r>
      <w:r w:rsidRPr="009A63DF">
        <w:t xml:space="preserve"> Instruction Set</w:t>
      </w:r>
      <w:bookmarkEnd w:id="45"/>
    </w:p>
    <w:p w14:paraId="1D808DD2" w14:textId="5168394B" w:rsidR="00F5576D" w:rsidRPr="009A63DF" w:rsidRDefault="004E57DD" w:rsidP="00364E5A">
      <w:r w:rsidRPr="009A63DF">
        <w:tab/>
        <w:t xml:space="preserve">ARM code has a simple and concise operand encoding scheme, which facilitates fixed-length </w:t>
      </w:r>
      <w:r w:rsidR="005D623A" w:rsidRPr="009A63DF">
        <w:t xml:space="preserve">32-bit </w:t>
      </w:r>
      <w:r w:rsidRPr="009A63DF">
        <w:t>instructions and fast decoding with most operations being performed on registers.</w:t>
      </w:r>
      <w:r w:rsidR="005D623A" w:rsidRPr="009A63DF">
        <w:t xml:space="preserve"> </w:t>
      </w:r>
      <w:r w:rsidR="005D623A" w:rsidRPr="009A63DF">
        <w:fldChar w:fldCharType="begin"/>
      </w:r>
      <w:r w:rsidR="005D623A" w:rsidRPr="009A63DF">
        <w:instrText xml:space="preserve"> ADDIN EN.CITE &lt;EndNote&gt;&lt;Cite&gt;&lt;Author&gt;Cambridge&lt;/Author&gt;&lt;Year&gt;2006&lt;/Year&gt;&lt;RecNum&gt;18&lt;/RecNum&gt;&lt;DisplayText&gt;(Cambridge, 2006)&lt;/DisplayText&gt;&lt;record&gt;&lt;rec-number&gt;18&lt;/rec-number&gt;&lt;foreign-keys&gt;&lt;key app="EN" db-id="sztd0aewezsrs7e2rpaparrvv2vawsezsfp0" timestamp="1535970792"&gt;18&lt;/key&gt;&lt;/foreign-keys&gt;&lt;ref-type name="Web Page"&gt;12&lt;/ref-type&gt;&lt;contributors&gt;&lt;authors&gt;&lt;author&gt;University of Cambridge&lt;/author&gt;&lt;/authors&gt;&lt;/contributors&gt;&lt;titles&gt;&lt;title&gt;Microprocessor Design and the ARM&lt;/title&gt;&lt;secondary-title&gt;DIGITAL CIRCUITS AND INFORMATION PROCESSING&lt;/secondary-title&gt;&lt;/titles&gt;&lt;number&gt;03/09/18&lt;/number&gt;&lt;dates&gt;&lt;year&gt;2006&lt;/year&gt;&lt;/dates&gt;&lt;urls&gt;&lt;related-urls&gt;&lt;url&gt;http://www-mdp.eng.cam.ac.uk/web/library/enginfo/mdp_micro/lecture2/lecture2-5-1.html&lt;/url&gt;&lt;/related-urls&gt;&lt;/urls&gt;&lt;/record&gt;&lt;/Cite&gt;&lt;/EndNote&gt;</w:instrText>
      </w:r>
      <w:r w:rsidR="005D623A" w:rsidRPr="009A63DF">
        <w:fldChar w:fldCharType="separate"/>
      </w:r>
      <w:r w:rsidR="005D623A" w:rsidRPr="009A63DF">
        <w:rPr>
          <w:noProof/>
        </w:rPr>
        <w:t>(Cambridge, 2006)</w:t>
      </w:r>
      <w:r w:rsidR="005D623A" w:rsidRPr="009A63DF">
        <w:fldChar w:fldCharType="end"/>
      </w:r>
      <w:r w:rsidR="005D623A" w:rsidRPr="009A63DF">
        <w:t xml:space="preserve"> The ARM</w:t>
      </w:r>
      <w:r w:rsidR="00F5576D" w:rsidRPr="009A63DF">
        <w:t>7TDMI features ten different addressing modes, these are:</w:t>
      </w:r>
    </w:p>
    <w:tbl>
      <w:tblPr>
        <w:tblStyle w:val="GridTable4-Accent5"/>
        <w:tblW w:w="0" w:type="auto"/>
        <w:jc w:val="center"/>
        <w:tblLook w:val="04A0" w:firstRow="1" w:lastRow="0" w:firstColumn="1" w:lastColumn="0" w:noHBand="0" w:noVBand="1"/>
      </w:tblPr>
      <w:tblGrid>
        <w:gridCol w:w="4781"/>
        <w:gridCol w:w="3474"/>
      </w:tblGrid>
      <w:tr w:rsidR="00F5576D" w14:paraId="107B1B6F" w14:textId="77777777" w:rsidTr="001A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012A99" w14:textId="5E3D0FBA" w:rsidR="00F5576D" w:rsidRPr="009A63DF" w:rsidRDefault="00F5576D" w:rsidP="00364E5A">
            <w:r w:rsidRPr="009A63DF">
              <w:t>Name</w:t>
            </w:r>
          </w:p>
        </w:tc>
        <w:tc>
          <w:tcPr>
            <w:tcW w:w="0" w:type="auto"/>
          </w:tcPr>
          <w:p w14:paraId="55CC0F7D" w14:textId="71037D52" w:rsidR="00F5576D" w:rsidRPr="009A63DF" w:rsidRDefault="00F5576D" w:rsidP="00364E5A">
            <w:pPr>
              <w:cnfStyle w:val="100000000000" w:firstRow="1" w:lastRow="0" w:firstColumn="0" w:lastColumn="0" w:oddVBand="0" w:evenVBand="0" w:oddHBand="0" w:evenHBand="0" w:firstRowFirstColumn="0" w:firstRowLastColumn="0" w:lastRowFirstColumn="0" w:lastRowLastColumn="0"/>
            </w:pPr>
            <w:r w:rsidRPr="009A63DF">
              <w:t>ARM Example</w:t>
            </w:r>
          </w:p>
        </w:tc>
      </w:tr>
      <w:tr w:rsidR="00F5576D" w14:paraId="601698C2"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82FD0" w14:textId="7E8ED2AB" w:rsidR="00F5576D" w:rsidRPr="009A63DF" w:rsidRDefault="00F5576D" w:rsidP="00364E5A">
            <w:r w:rsidRPr="009A63DF">
              <w:t>Register to Register</w:t>
            </w:r>
          </w:p>
        </w:tc>
        <w:tc>
          <w:tcPr>
            <w:tcW w:w="0" w:type="auto"/>
          </w:tcPr>
          <w:p w14:paraId="49AF2B22" w14:textId="3CA3E1C8"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MOV R0, R1</w:t>
            </w:r>
          </w:p>
        </w:tc>
      </w:tr>
      <w:tr w:rsidR="00F5576D" w14:paraId="1C8AFE0A"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EF2969" w14:textId="1D2CD615" w:rsidR="00F5576D" w:rsidRPr="009A63DF" w:rsidRDefault="00F5576D" w:rsidP="00364E5A">
            <w:r w:rsidRPr="009A63DF">
              <w:t>Absolute</w:t>
            </w:r>
          </w:p>
        </w:tc>
        <w:tc>
          <w:tcPr>
            <w:tcW w:w="0" w:type="auto"/>
          </w:tcPr>
          <w:p w14:paraId="3B14804E" w14:textId="28081ABA" w:rsidR="00F5576D" w:rsidRPr="009A63DF" w:rsidRDefault="00F5576D" w:rsidP="00364E5A">
            <w:pPr>
              <w:cnfStyle w:val="000000000000" w:firstRow="0" w:lastRow="0" w:firstColumn="0" w:lastColumn="0" w:oddVBand="0" w:evenVBand="0" w:oddHBand="0" w:evenHBand="0" w:firstRowFirstColumn="0" w:firstRowLastColumn="0" w:lastRowFirstColumn="0" w:lastRowLastColumn="0"/>
            </w:pPr>
            <w:r w:rsidRPr="009A63DF">
              <w:t>LDR R0, MEM</w:t>
            </w:r>
          </w:p>
        </w:tc>
      </w:tr>
      <w:tr w:rsidR="00F5576D" w14:paraId="6DA3D5A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4086F9" w14:textId="4C678F04" w:rsidR="00F5576D" w:rsidRPr="009A63DF" w:rsidRDefault="00F5576D" w:rsidP="00364E5A">
            <w:r w:rsidRPr="009A63DF">
              <w:t>Literal</w:t>
            </w:r>
          </w:p>
        </w:tc>
        <w:tc>
          <w:tcPr>
            <w:tcW w:w="0" w:type="auto"/>
          </w:tcPr>
          <w:p w14:paraId="6C8F1EA6" w14:textId="77777777"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MOV R0, #15</w:t>
            </w:r>
          </w:p>
          <w:p w14:paraId="1586C0EC" w14:textId="77394EC0" w:rsidR="00F5576D" w:rsidRPr="009A63DF" w:rsidRDefault="00F5576D" w:rsidP="00364E5A">
            <w:pPr>
              <w:cnfStyle w:val="000000100000" w:firstRow="0" w:lastRow="0" w:firstColumn="0" w:lastColumn="0" w:oddVBand="0" w:evenVBand="0" w:oddHBand="1" w:evenHBand="0" w:firstRowFirstColumn="0" w:firstRowLastColumn="0" w:lastRowFirstColumn="0" w:lastRowLastColumn="0"/>
            </w:pPr>
            <w:r w:rsidRPr="009A63DF">
              <w:t>ADD R1, R2, #12</w:t>
            </w:r>
          </w:p>
        </w:tc>
      </w:tr>
      <w:tr w:rsidR="00F5576D" w14:paraId="2FEDDD7D"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476EA9" w14:textId="397A55E0" w:rsidR="00F5576D" w:rsidRPr="009A63DF" w:rsidRDefault="00F5576D" w:rsidP="00364E5A">
            <w:r w:rsidRPr="009A63DF">
              <w:t>Indexed, Base</w:t>
            </w:r>
          </w:p>
        </w:tc>
        <w:tc>
          <w:tcPr>
            <w:tcW w:w="0" w:type="auto"/>
          </w:tcPr>
          <w:p w14:paraId="6C6D15E5" w14:textId="3CC5375C" w:rsidR="00F5576D" w:rsidRPr="009A63DF" w:rsidRDefault="00F5576D" w:rsidP="00364E5A">
            <w:pPr>
              <w:cnfStyle w:val="000000000000" w:firstRow="0" w:lastRow="0" w:firstColumn="0" w:lastColumn="0" w:oddVBand="0" w:evenVBand="0" w:oddHBand="0" w:evenHBand="0" w:firstRowFirstColumn="0" w:firstRowLastColumn="0" w:lastRowFirstColumn="0" w:lastRowLastColumn="0"/>
            </w:pPr>
            <w:r w:rsidRPr="009A63DF">
              <w:t>LDR R0, [R1]</w:t>
            </w:r>
          </w:p>
        </w:tc>
      </w:tr>
      <w:tr w:rsidR="00F5576D" w14:paraId="184577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56E272" w14:textId="012254D5" w:rsidR="00F5576D" w:rsidRDefault="00F5576D" w:rsidP="00364E5A">
            <w:r>
              <w:t>Pre-Indexed, Base with Displacement</w:t>
            </w:r>
          </w:p>
        </w:tc>
        <w:tc>
          <w:tcPr>
            <w:tcW w:w="0" w:type="auto"/>
          </w:tcPr>
          <w:p w14:paraId="473A07AE" w14:textId="03112ABD"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75DD5903"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F31E35" w14:textId="296C257E" w:rsidR="00F5576D" w:rsidRDefault="00F5576D" w:rsidP="00364E5A">
            <w:r>
              <w:t>Pre-Indexed, Auto-Indexing</w:t>
            </w:r>
          </w:p>
        </w:tc>
        <w:tc>
          <w:tcPr>
            <w:tcW w:w="0" w:type="auto"/>
          </w:tcPr>
          <w:p w14:paraId="78DA9D9C" w14:textId="2C9D416C"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LDR R0, [R1, #4]!</w:t>
            </w:r>
          </w:p>
        </w:tc>
      </w:tr>
      <w:tr w:rsidR="00F5576D" w14:paraId="585483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CC54B" w14:textId="7DC737EE" w:rsidR="00F5576D" w:rsidRDefault="00F5576D" w:rsidP="00364E5A">
            <w:r>
              <w:t>Post-Indexing, Auto-Indexed</w:t>
            </w:r>
          </w:p>
        </w:tc>
        <w:tc>
          <w:tcPr>
            <w:tcW w:w="0" w:type="auto"/>
          </w:tcPr>
          <w:p w14:paraId="4A19BC2A" w14:textId="55F30D80"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0008D98E"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329ED8" w14:textId="5744B448" w:rsidR="00F5576D" w:rsidRDefault="00F5576D" w:rsidP="00364E5A">
            <w:r>
              <w:t>Double Register Indirect</w:t>
            </w:r>
          </w:p>
        </w:tc>
        <w:tc>
          <w:tcPr>
            <w:tcW w:w="0" w:type="auto"/>
          </w:tcPr>
          <w:p w14:paraId="5A04AA5F" w14:textId="42C6AF5C"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LDR R0, [R1, R2]</w:t>
            </w:r>
          </w:p>
        </w:tc>
      </w:tr>
      <w:tr w:rsidR="00F5576D" w14:paraId="7E52D650"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8EC44C" w14:textId="16929FB6" w:rsidR="00F5576D" w:rsidRDefault="00F5576D" w:rsidP="00364E5A">
            <w:r>
              <w:t>Double Register Indirect with Scaling</w:t>
            </w:r>
          </w:p>
        </w:tc>
        <w:tc>
          <w:tcPr>
            <w:tcW w:w="0" w:type="auto"/>
          </w:tcPr>
          <w:p w14:paraId="760D7BC9" w14:textId="59DD14A6" w:rsidR="00F5576D" w:rsidRDefault="00F5576D" w:rsidP="00364E5A">
            <w:pPr>
              <w:cnfStyle w:val="000000100000" w:firstRow="0" w:lastRow="0" w:firstColumn="0" w:lastColumn="0" w:oddVBand="0" w:evenVBand="0" w:oddHBand="1" w:evenHBand="0" w:firstRowFirstColumn="0" w:firstRowLastColumn="0" w:lastRowFirstColumn="0" w:lastRowLastColumn="0"/>
            </w:pPr>
            <w:r w:rsidRPr="00F5576D">
              <w:t>LDR R0, [R1, r2, LSL #2]</w:t>
            </w:r>
          </w:p>
        </w:tc>
      </w:tr>
      <w:tr w:rsidR="00F5576D" w14:paraId="765DEA5F"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4A47C" w14:textId="1446ED1C" w:rsidR="00F5576D" w:rsidRDefault="00F5576D" w:rsidP="00364E5A">
            <w:r>
              <w:t>Program Counter Relative</w:t>
            </w:r>
          </w:p>
        </w:tc>
        <w:tc>
          <w:tcPr>
            <w:tcW w:w="0" w:type="auto"/>
          </w:tcPr>
          <w:p w14:paraId="265718C4" w14:textId="009C5D9A" w:rsidR="00F5576D" w:rsidRDefault="00F5576D" w:rsidP="00364E5A">
            <w:pPr>
              <w:cnfStyle w:val="000000000000" w:firstRow="0" w:lastRow="0" w:firstColumn="0" w:lastColumn="0" w:oddVBand="0" w:evenVBand="0" w:oddHBand="0" w:evenHBand="0" w:firstRowFirstColumn="0" w:firstRowLastColumn="0" w:lastRowFirstColumn="0" w:lastRowLastColumn="0"/>
            </w:pPr>
            <w:r w:rsidRPr="00F5576D">
              <w:t>DR R0, [PC, #offset]</w:t>
            </w:r>
          </w:p>
        </w:tc>
      </w:tr>
    </w:tbl>
    <w:p w14:paraId="266AC3EB" w14:textId="128512DD" w:rsidR="00F5576D" w:rsidRDefault="00F5576D" w:rsidP="00364E5A">
      <w:r>
        <w:t xml:space="preserve">Table </w:t>
      </w:r>
      <w:r w:rsidR="009F7712">
        <w:rPr>
          <w:noProof/>
        </w:rPr>
        <w:fldChar w:fldCharType="begin"/>
      </w:r>
      <w:r w:rsidR="009F7712">
        <w:rPr>
          <w:noProof/>
        </w:rPr>
        <w:instrText xml:space="preserve"> SEQ Table \* ARABIC </w:instrText>
      </w:r>
      <w:r w:rsidR="009F7712">
        <w:rPr>
          <w:noProof/>
        </w:rPr>
        <w:fldChar w:fldCharType="separate"/>
      </w:r>
      <w:r>
        <w:rPr>
          <w:noProof/>
        </w:rPr>
        <w:t>2</w:t>
      </w:r>
      <w:r w:rsidR="009F7712">
        <w:rPr>
          <w:noProof/>
        </w:rPr>
        <w:fldChar w:fldCharType="end"/>
      </w:r>
      <w:r>
        <w:t xml:space="preserve">: Summary of Arm Addressing Modes </w:t>
      </w:r>
      <w:r>
        <w:fldChar w:fldCharType="begin"/>
      </w:r>
      <w:r>
        <w:instrText xml:space="preserve"> ADDIN EN.CITE &lt;EndNote&gt;&lt;Cite&gt;&lt;Author&gt;Regina&lt;/Author&gt;&lt;Year&gt;2012&lt;/Year&gt;&lt;RecNum&gt;19&lt;/RecNum&gt;&lt;DisplayText&gt;(Regina, 2012)&lt;/DisplayText&gt;&lt;record&gt;&lt;rec-number&gt;19&lt;/rec-number&gt;&lt;foreign-keys&gt;&lt;key app="EN" db-id="sztd0aewezsrs7e2rpaparrvv2vawsezsfp0" timestamp="1535971948"&gt;19&lt;/key&gt;&lt;/foreign-keys&gt;&lt;ref-type name="Web Page"&gt;12&lt;/ref-type&gt;&lt;contributors&gt;&lt;authors&gt;&lt;author&gt;University of Regina&lt;/author&gt;&lt;/authors&gt;&lt;/contributors&gt;&lt;titles&gt;&lt;title&gt;ARM Addressing Modes&lt;/title&gt;&lt;/titles&gt;&lt;number&gt;03/09/18&lt;/number&gt;&lt;dates&gt;&lt;year&gt;2012&lt;/year&gt;&lt;/dates&gt;&lt;urls&gt;&lt;related-urls&gt;&lt;url&gt;ftp://www.cs.uregina.ca/pub/class/301/ARM-addressing/lecture.html&lt;/url&gt;&lt;/related-urls&gt;&lt;/urls&gt;&lt;/record&gt;&lt;/Cite&gt;&lt;/EndNote&gt;</w:instrText>
      </w:r>
      <w:r>
        <w:fldChar w:fldCharType="separate"/>
      </w:r>
      <w:r>
        <w:rPr>
          <w:noProof/>
        </w:rPr>
        <w:t>(Regina, 2012)</w:t>
      </w:r>
      <w:r>
        <w:fldChar w:fldCharType="end"/>
      </w:r>
    </w:p>
    <w:p w14:paraId="16315F5C" w14:textId="335E7849" w:rsidR="001A4119" w:rsidRDefault="001A4119" w:rsidP="00364E5A">
      <w:r w:rsidRPr="009A63DF">
        <w:t xml:space="preserve">The ARM7TDMI Microprocessor supports some basic logical operators: AND, OR, XOR and BIC. It also supports a few stack operations such </w:t>
      </w:r>
      <w:r w:rsidRPr="009A63DF">
        <w:rPr>
          <w:noProof/>
        </w:rPr>
        <w:t>as</w:t>
      </w:r>
      <w:r w:rsidRPr="009A63DF">
        <w:t xml:space="preserve"> STM, LDM, PUSH, POP. These instructions </w:t>
      </w:r>
      <w:r w:rsidR="00685741" w:rsidRPr="009A63DF">
        <w:t xml:space="preserve">use the Stack Pointer (SP) which by convention is Register 13. </w:t>
      </w:r>
    </w:p>
    <w:p w14:paraId="377A067D" w14:textId="77777777" w:rsidR="0075178D" w:rsidRDefault="0075178D" w:rsidP="00364E5A"/>
    <w:p w14:paraId="730BB543" w14:textId="66A3C94C" w:rsidR="00685741" w:rsidRPr="009A63DF" w:rsidRDefault="00685741" w:rsidP="0074330D">
      <w:pPr>
        <w:pStyle w:val="Heading2"/>
      </w:pPr>
      <w:bookmarkStart w:id="46" w:name="_Toc523921452"/>
      <w:r w:rsidRPr="009A63DF">
        <w:t>Multi-byte Shifting on the ARM7TDMI</w:t>
      </w:r>
      <w:bookmarkEnd w:id="46"/>
    </w:p>
    <w:p w14:paraId="346E4D17" w14:textId="7DC50F01" w:rsidR="00685741" w:rsidRPr="00B901FF" w:rsidRDefault="00685741" w:rsidP="00364E5A">
      <w:r w:rsidRPr="00B901FF">
        <w:t xml:space="preserve">The </w:t>
      </w:r>
      <w:r w:rsidR="007E43DF" w:rsidRPr="00B901FF">
        <w:t>ARM7TDMI has a 32-bit barrel shifter that can simultaneously execute shift and rotat</w:t>
      </w:r>
      <w:r w:rsidR="009A63DF" w:rsidRPr="00B901FF">
        <w:t>e</w:t>
      </w:r>
      <w:r w:rsidR="007E43DF" w:rsidRPr="00B901FF">
        <w:t xml:space="preserve"> instructions with ALU operations</w:t>
      </w:r>
      <w:r w:rsidR="0075178D" w:rsidRPr="00B901FF">
        <w:t xml:space="preserve">. </w:t>
      </w:r>
      <w:r w:rsidR="0075178D" w:rsidRPr="00B901FF">
        <w:fldChar w:fldCharType="begin"/>
      </w:r>
      <w:r w:rsidR="0075178D" w:rsidRPr="00B901FF">
        <w:instrText xml:space="preserve"> ADDIN EN.CITE &lt;EndNote&gt;&lt;Cite&gt;&lt;Author&gt;Chang&lt;/Author&gt;&lt;Year&gt;2003&lt;/Year&gt;&lt;RecNum&gt;20&lt;/RecNum&gt;&lt;DisplayText&gt;(Chang et al., 2003)&lt;/DisplayText&gt;&lt;record&gt;&lt;rec-number&gt;20&lt;/rec-number&gt;&lt;foreign-keys&gt;&lt;key app="EN" db-id="sztd0aewezsrs7e2rpaparrvv2vawsezsfp0" timestamp="1535974106"&gt;20&lt;/key&gt;&lt;/foreign-keys&gt;&lt;ref-type name="Conference Proceedings"&gt;10&lt;/ref-type&gt;&lt;contributors&gt;&lt;authors&gt;&lt;author&gt;Chang, Hoseok&lt;/author&gt;&lt;author&gt;Lee, Wonchul&lt;/author&gt;&lt;author&gt;Sung, Wonyong&lt;/author&gt;&lt;/authors&gt;&lt;/contributors&gt;&lt;titles&gt;&lt;title&gt;Optimization of power consumption for an ARM7-based multimedia handheld device&lt;/title&gt;&lt;secondary-title&gt;Circuits and Systems, 2003. ISCAS&amp;apos;03. Proceedings of the 2003 International Symposium on&lt;/secondary-title&gt;&lt;/titles&gt;&lt;pages&gt;V-V&lt;/pages&gt;&lt;volume&gt;5&lt;/volume&gt;&lt;dates&gt;&lt;year&gt;2003&lt;/year&gt;&lt;/dates&gt;&lt;publisher&gt;IEEE&lt;/publisher&gt;&lt;isbn&gt;0780377613&lt;/isbn&gt;&lt;urls&gt;&lt;/urls&gt;&lt;/record&gt;&lt;/Cite&gt;&lt;/EndNote&gt;</w:instrText>
      </w:r>
      <w:r w:rsidR="0075178D" w:rsidRPr="00B901FF">
        <w:fldChar w:fldCharType="separate"/>
      </w:r>
      <w:r w:rsidR="0075178D" w:rsidRPr="00B901FF">
        <w:rPr>
          <w:noProof/>
        </w:rPr>
        <w:t>(Chang et al., 2003)</w:t>
      </w:r>
      <w:r w:rsidR="0075178D" w:rsidRPr="00B901FF">
        <w:fldChar w:fldCharType="end"/>
      </w:r>
      <w:r w:rsidR="0075178D" w:rsidRPr="00B901FF">
        <w:t xml:space="preserve"> The shifter</w:t>
      </w:r>
      <w:r w:rsidRPr="00B901FF">
        <w:t xml:space="preserve"> operand is represented by the least-significant 12 bits of the instruction. It can take one of eleven forms</w:t>
      </w:r>
      <w:r w:rsidR="007E43DF" w:rsidRPr="00B901FF">
        <w:t>. For immediate operands, the assembler will make substitutions of comparable instructions in order to create the desired immediate operand</w:t>
      </w:r>
      <w:r w:rsidR="007E43DF" w:rsidRPr="00B901FF">
        <w:rPr>
          <w:noProof/>
        </w:rPr>
        <w:t>.</w:t>
      </w:r>
      <w:r w:rsidR="005B7A8D" w:rsidRPr="00B901FF">
        <w:rPr>
          <w:noProof/>
        </w:rPr>
        <w:t xml:space="preserve"> </w:t>
      </w:r>
      <w:r w:rsidR="0075178D" w:rsidRPr="00B901FF">
        <w:rPr>
          <w:noProof/>
        </w:rPr>
        <w:fldChar w:fldCharType="begin"/>
      </w:r>
      <w:r w:rsidR="0075178D" w:rsidRPr="00B901FF">
        <w:rPr>
          <w:noProof/>
        </w:rPr>
        <w:instrText xml:space="preserve"> ADDIN EN.CITE &lt;EndNote&gt;&lt;Cite&gt;&lt;Author&gt;Mirzaei&lt;/Author&gt;&lt;Year&gt;2017&lt;/Year&gt;&lt;RecNum&gt;21&lt;/RecNum&gt;&lt;DisplayText&gt;(Mirzaei, 2017)&lt;/DisplayText&gt;&lt;record&gt;&lt;rec-number&gt;21&lt;/rec-number&gt;&lt;foreign-keys&gt;&lt;key app="EN" db-id="sztd0aewezsrs7e2rpaparrvv2vawsezsfp0" timestamp="1535974553"&gt;21&lt;/key&gt;&lt;/foreign-keys&gt;&lt;ref-type name="Report"&gt;27&lt;/ref-type&gt;&lt;contributors&gt;&lt;authors&gt;&lt;author&gt;Shahnam Mirzaei&lt;/author&gt;&lt;/authors&gt;&lt;subsidiary-authors&gt;&lt;author&gt;College of Engineering and Computer Science&lt;/author&gt;&lt;author&gt;Department of Electrical and Computer Engineering&lt;/author&gt;&lt;/subsidiary-authors&gt;&lt;/contributors&gt;&lt;titles&gt;&lt;title&gt;ARM7TDMI Instruction Set Reference&lt;/title&gt;&lt;/titles&gt;&lt;pages&gt;5-8&lt;/pages&gt;&lt;dates&gt;&lt;year&gt;2017&lt;/year&gt;&lt;/dates&gt;&lt;publisher&gt;California State University, Northridge&lt;/publisher&gt;&lt;urls&gt;&lt;/urls&gt;&lt;/record&gt;&lt;/Cite&gt;&lt;/EndNote&gt;</w:instrText>
      </w:r>
      <w:r w:rsidR="0075178D" w:rsidRPr="00B901FF">
        <w:rPr>
          <w:noProof/>
        </w:rPr>
        <w:fldChar w:fldCharType="separate"/>
      </w:r>
      <w:r w:rsidR="0075178D" w:rsidRPr="00B901FF">
        <w:rPr>
          <w:noProof/>
        </w:rPr>
        <w:t>(Mirzaei, 2017)</w:t>
      </w:r>
      <w:r w:rsidR="0075178D" w:rsidRPr="00B901FF">
        <w:fldChar w:fldCharType="end"/>
      </w:r>
      <w:r w:rsidR="007E43DF" w:rsidRPr="00B901FF">
        <w:t xml:space="preserve"> For example:</w:t>
      </w:r>
    </w:p>
    <w:p w14:paraId="4E9A588F" w14:textId="34646175" w:rsidR="007E43DF" w:rsidRDefault="007E43DF" w:rsidP="00685741">
      <w:r w:rsidRPr="00B901FF">
        <w:t xml:space="preserve">CMP R0, #-1 </w:t>
      </w:r>
      <w:r w:rsidRPr="00B901FF">
        <w:tab/>
      </w:r>
      <w:r w:rsidRPr="00B901FF">
        <w:rPr>
          <w:rFonts w:ascii="Cambria Math" w:hAnsi="Cambria Math" w:cs="Cambria Math"/>
          <w:b/>
          <w:sz w:val="36"/>
        </w:rPr>
        <w:t>⟶</w:t>
      </w:r>
      <w:r w:rsidRPr="00B901FF">
        <w:rPr>
          <w:sz w:val="36"/>
        </w:rPr>
        <w:tab/>
      </w:r>
      <w:r w:rsidRPr="00B901FF">
        <w:t>CMN R0, #1</w:t>
      </w:r>
    </w:p>
    <w:p w14:paraId="09FBA74A" w14:textId="77777777" w:rsidR="009544EE" w:rsidRDefault="009544EE" w:rsidP="00685741"/>
    <w:p w14:paraId="508E5CFA" w14:textId="14309E80" w:rsidR="00122724" w:rsidRDefault="00122724" w:rsidP="00122724">
      <w:pPr>
        <w:pStyle w:val="Heading1"/>
      </w:pPr>
      <w:bookmarkStart w:id="47" w:name="_Toc523921453"/>
      <w:r>
        <w:t>Conclusion</w:t>
      </w:r>
      <w:bookmarkEnd w:id="47"/>
    </w:p>
    <w:p w14:paraId="283D3DCA" w14:textId="17FA3EF3" w:rsidR="006403DE" w:rsidRDefault="00122724" w:rsidP="00CE7560">
      <w:pPr>
        <w:jc w:val="both"/>
      </w:pPr>
      <w:r>
        <w:t xml:space="preserve">Overall the ARM7TDMI microprocessor is a fully-featured powerful processor with excellent power efficiency and a relatively small size. It supports a wide variety of instruction and allows to programmer to optimize for performance or code density depending on the use case. This makes the microprocessor has an excellent cost to performance ratio with the chip costing anywhere between $10 and $20. The frequency for most </w:t>
      </w:r>
      <w:r w:rsidR="00CE7560">
        <w:t xml:space="preserve">chips containing the core is more than necessary for controllers and monitoring systems. These features make the ARM7TDMI microprocessor </w:t>
      </w:r>
      <w:r>
        <w:t>ideal for embedded systems</w:t>
      </w:r>
      <w:r w:rsidR="00CE7560">
        <w:t>.</w:t>
      </w:r>
    </w:p>
    <w:p w14:paraId="764DB728" w14:textId="77777777" w:rsidR="006403DE" w:rsidRDefault="006403DE">
      <w:r>
        <w:br w:type="page"/>
      </w:r>
    </w:p>
    <w:p w14:paraId="001B37D2" w14:textId="77777777" w:rsidR="006E475A" w:rsidRDefault="006E475A" w:rsidP="00631A64">
      <w:pPr>
        <w:pStyle w:val="Title"/>
      </w:pPr>
    </w:p>
    <w:p w14:paraId="3B8601ED" w14:textId="77777777" w:rsidR="006E475A" w:rsidRDefault="006E475A">
      <w:pPr>
        <w:rPr>
          <w:rFonts w:asciiTheme="majorHAnsi" w:eastAsiaTheme="majorEastAsia" w:hAnsiTheme="majorHAnsi" w:cstheme="majorBidi"/>
        </w:rPr>
      </w:pPr>
      <w:r>
        <w:br w:type="page"/>
      </w:r>
    </w:p>
    <w:p w14:paraId="4D22FAC8" w14:textId="2F391276" w:rsidR="00631A64" w:rsidRPr="00B901FF" w:rsidRDefault="00631A64" w:rsidP="00631A64">
      <w:pPr>
        <w:pStyle w:val="Title"/>
      </w:pPr>
      <w:r w:rsidRPr="00B901FF">
        <w:lastRenderedPageBreak/>
        <w:t>BIBLIOGRAPHY</w:t>
      </w:r>
    </w:p>
    <w:p w14:paraId="097D8EA0" w14:textId="77777777" w:rsidR="00D86A5F" w:rsidRPr="00D86A5F" w:rsidRDefault="00EF3AFD" w:rsidP="00D86A5F">
      <w:pPr>
        <w:pStyle w:val="EndNoteBibliography"/>
        <w:ind w:left="720" w:hanging="720"/>
      </w:pPr>
      <w:r>
        <w:fldChar w:fldCharType="begin"/>
      </w:r>
      <w:r>
        <w:instrText xml:space="preserve"> ADDIN EN.REFLIST </w:instrText>
      </w:r>
      <w:r>
        <w:fldChar w:fldCharType="separate"/>
      </w:r>
      <w:r w:rsidR="00D86A5F" w:rsidRPr="00D86A5F">
        <w:t xml:space="preserve">ARM 2008. What does the ARM7TDMI core read/write when using non aligned addresses? </w:t>
      </w:r>
      <w:r w:rsidR="00D86A5F" w:rsidRPr="00D86A5F">
        <w:rPr>
          <w:i/>
        </w:rPr>
        <w:t>In:</w:t>
      </w:r>
      <w:r w:rsidR="00D86A5F" w:rsidRPr="00D86A5F">
        <w:t xml:space="preserve"> ARTICLES, A. T. S. K. (ed.).</w:t>
      </w:r>
    </w:p>
    <w:p w14:paraId="56F5AA0E" w14:textId="350F3258" w:rsidR="00D86A5F" w:rsidRPr="00D86A5F" w:rsidRDefault="00D86A5F" w:rsidP="00D86A5F">
      <w:pPr>
        <w:pStyle w:val="EndNoteBibliography"/>
        <w:ind w:left="720" w:hanging="720"/>
      </w:pPr>
      <w:r w:rsidRPr="00D86A5F">
        <w:t xml:space="preserve">ATMEL. 2004. ARM7TDMI Technical Reference Manual. </w:t>
      </w:r>
      <w:r w:rsidRPr="00D86A5F">
        <w:rPr>
          <w:i/>
        </w:rPr>
        <w:t xml:space="preserve">Infocentre ARM </w:t>
      </w:r>
      <w:r w:rsidRPr="00D86A5F">
        <w:t xml:space="preserve">[Online]. Available: </w:t>
      </w:r>
      <w:hyperlink r:id="rId37" w:history="1">
        <w:r w:rsidRPr="00D86A5F">
          <w:rPr>
            <w:rStyle w:val="Hyperlink"/>
          </w:rPr>
          <w:t>http://infocenter.arm.com/help/index.jsp?topic=/com.arm.doc.ddi0210c/CACBCAAE.html</w:t>
        </w:r>
      </w:hyperlink>
      <w:r w:rsidRPr="00D86A5F">
        <w:t>.</w:t>
      </w:r>
    </w:p>
    <w:p w14:paraId="2298891E" w14:textId="77777777" w:rsidR="00D86A5F" w:rsidRPr="00D86A5F" w:rsidRDefault="00D86A5F" w:rsidP="00D86A5F">
      <w:pPr>
        <w:pStyle w:val="EndNoteBibliography"/>
        <w:ind w:left="720" w:hanging="720"/>
        <w:rPr>
          <w:i/>
        </w:rPr>
      </w:pPr>
      <w:r w:rsidRPr="00D86A5F">
        <w:t xml:space="preserve">BEAL, V. 2014. IRQ - interrupt request line. </w:t>
      </w:r>
      <w:r w:rsidRPr="00D86A5F">
        <w:rPr>
          <w:i/>
        </w:rPr>
        <w:t>Webopedia.</w:t>
      </w:r>
    </w:p>
    <w:p w14:paraId="7BB1CF6A" w14:textId="77777777" w:rsidR="00D86A5F" w:rsidRPr="00D86A5F" w:rsidRDefault="00D86A5F" w:rsidP="00D86A5F">
      <w:pPr>
        <w:pStyle w:val="EndNoteBibliography"/>
        <w:ind w:left="720" w:hanging="720"/>
      </w:pPr>
      <w:r w:rsidRPr="00D86A5F">
        <w:t xml:space="preserve">BONG-HO, K. 1998. Introduction to Thumb. </w:t>
      </w:r>
      <w:r w:rsidRPr="00D86A5F">
        <w:rPr>
          <w:i/>
        </w:rPr>
        <w:t>Characteristics of ARM Processor</w:t>
      </w:r>
      <w:r w:rsidRPr="00D86A5F">
        <w:rPr>
          <w:b/>
        </w:rPr>
        <w:t>,</w:t>
      </w:r>
      <w:r w:rsidRPr="00D86A5F">
        <w:t xml:space="preserve"> 2-10.</w:t>
      </w:r>
    </w:p>
    <w:p w14:paraId="511C7B42" w14:textId="77777777" w:rsidR="00D86A5F" w:rsidRPr="00D86A5F" w:rsidRDefault="00D86A5F" w:rsidP="00D86A5F">
      <w:pPr>
        <w:pStyle w:val="EndNoteBibliography"/>
        <w:ind w:left="720" w:hanging="720"/>
      </w:pPr>
      <w:r w:rsidRPr="00D86A5F">
        <w:t xml:space="preserve">BREEUWSMA, M. 2006. Forensic imaging of embedded systems using JTAG (boundary-scan). </w:t>
      </w:r>
      <w:r w:rsidRPr="00D86A5F">
        <w:rPr>
          <w:i/>
        </w:rPr>
        <w:t>digital investigation,</w:t>
      </w:r>
      <w:r w:rsidRPr="00D86A5F">
        <w:t xml:space="preserve"> 3</w:t>
      </w:r>
      <w:r w:rsidRPr="00D86A5F">
        <w:rPr>
          <w:b/>
        </w:rPr>
        <w:t>,</w:t>
      </w:r>
      <w:r w:rsidRPr="00D86A5F">
        <w:t xml:space="preserve"> 32-42.</w:t>
      </w:r>
    </w:p>
    <w:p w14:paraId="4E0CFB12" w14:textId="16D98571" w:rsidR="00D86A5F" w:rsidRPr="00D86A5F" w:rsidRDefault="00D86A5F" w:rsidP="00D86A5F">
      <w:pPr>
        <w:pStyle w:val="EndNoteBibliography"/>
        <w:ind w:left="720" w:hanging="720"/>
      </w:pPr>
      <w:r w:rsidRPr="00D86A5F">
        <w:t xml:space="preserve">CAMBRIDGE, U. O. 2006. </w:t>
      </w:r>
      <w:r w:rsidRPr="00D86A5F">
        <w:rPr>
          <w:i/>
        </w:rPr>
        <w:t xml:space="preserve">Microprocessor Design and the ARM </w:t>
      </w:r>
      <w:r w:rsidRPr="00D86A5F">
        <w:t xml:space="preserve">[Online]. Available: </w:t>
      </w:r>
      <w:hyperlink r:id="rId38" w:history="1">
        <w:r w:rsidRPr="00D86A5F">
          <w:rPr>
            <w:rStyle w:val="Hyperlink"/>
          </w:rPr>
          <w:t>http://www-mdp.eng.cam.ac.uk/web/library/enginfo/mdp_micro/lecture2/lecture2-5-1.html</w:t>
        </w:r>
      </w:hyperlink>
      <w:r w:rsidRPr="00D86A5F">
        <w:t xml:space="preserve"> [Accessed 03/09/18].</w:t>
      </w:r>
    </w:p>
    <w:p w14:paraId="2293AE3E" w14:textId="4EEC242D" w:rsidR="00D86A5F" w:rsidRPr="00D86A5F" w:rsidRDefault="00D86A5F" w:rsidP="00D86A5F">
      <w:pPr>
        <w:pStyle w:val="EndNoteBibliography"/>
        <w:ind w:left="720" w:hanging="720"/>
      </w:pPr>
      <w:r w:rsidRPr="00D86A5F">
        <w:t xml:space="preserve">CAMPBELL, C. 2017. </w:t>
      </w:r>
      <w:r w:rsidRPr="00D86A5F">
        <w:rPr>
          <w:i/>
        </w:rPr>
        <w:t xml:space="preserve">ARM7TDMI memory spaces </w:t>
      </w:r>
      <w:r w:rsidRPr="00D86A5F">
        <w:t xml:space="preserve">[Online]. Available: </w:t>
      </w:r>
      <w:hyperlink r:id="rId39" w:history="1">
        <w:r w:rsidRPr="00D86A5F">
          <w:rPr>
            <w:rStyle w:val="Hyperlink"/>
          </w:rPr>
          <w:t>https://community.arm.com/processors/f/discussions/9032/arm7tdmi-memory-spaces</w:t>
        </w:r>
      </w:hyperlink>
      <w:r w:rsidRPr="00D86A5F">
        <w:t xml:space="preserve"> [Accessed 04/09/18].</w:t>
      </w:r>
    </w:p>
    <w:p w14:paraId="09B73DDD" w14:textId="77777777" w:rsidR="00D86A5F" w:rsidRPr="00D86A5F" w:rsidRDefault="00D86A5F" w:rsidP="00D86A5F">
      <w:pPr>
        <w:pStyle w:val="EndNoteBibliography"/>
        <w:ind w:left="720" w:hanging="720"/>
      </w:pPr>
      <w:r w:rsidRPr="00D86A5F">
        <w:t>CHANG, H., LEE, W. &amp; SUNG, W. Optimization of power consumption for an ARM7-based multimedia handheld device.  Circuits and Systems, 2003. ISCAS'03. Proceedings of the 2003 International Symposium on, 2003. IEEE, V-V.</w:t>
      </w:r>
    </w:p>
    <w:p w14:paraId="3324835E" w14:textId="77777777" w:rsidR="00D86A5F" w:rsidRPr="00D86A5F" w:rsidRDefault="00D86A5F" w:rsidP="00D86A5F">
      <w:pPr>
        <w:pStyle w:val="EndNoteBibliography"/>
        <w:ind w:left="720" w:hanging="720"/>
      </w:pPr>
      <w:r w:rsidRPr="00D86A5F">
        <w:t xml:space="preserve">DIBA, M. 2014. ARM Arithmetic and Bitweise Instructions. </w:t>
      </w:r>
      <w:r w:rsidRPr="00D86A5F">
        <w:rPr>
          <w:i/>
        </w:rPr>
        <w:t>Computer Organization and Systems Programming</w:t>
      </w:r>
      <w:r w:rsidRPr="00D86A5F">
        <w:rPr>
          <w:b/>
        </w:rPr>
        <w:t>,</w:t>
      </w:r>
      <w:r w:rsidRPr="00D86A5F">
        <w:t xml:space="preserve"> 5-20.</w:t>
      </w:r>
    </w:p>
    <w:p w14:paraId="4824E657" w14:textId="77777777" w:rsidR="00D86A5F" w:rsidRPr="00D86A5F" w:rsidRDefault="00D86A5F" w:rsidP="00D86A5F">
      <w:pPr>
        <w:pStyle w:val="EndNoteBibliography"/>
        <w:ind w:left="720" w:hanging="720"/>
      </w:pPr>
      <w:r w:rsidRPr="00D86A5F">
        <w:t>GOUDGE, L. &amp; SEGARS, S. Thumb: reducing the cost of 32-bit RISC performance in portable and consumer applications.  Compcon'96.'Technologies for the Information Superhighway'Digest of Papers, 1996. IEEE, 176-181.</w:t>
      </w:r>
    </w:p>
    <w:p w14:paraId="37641F7A" w14:textId="77777777" w:rsidR="00D86A5F" w:rsidRPr="00D86A5F" w:rsidRDefault="00D86A5F" w:rsidP="00D86A5F">
      <w:pPr>
        <w:pStyle w:val="EndNoteBibliography"/>
        <w:ind w:left="720" w:hanging="720"/>
      </w:pPr>
      <w:r w:rsidRPr="00D86A5F">
        <w:t>KERSHAW, D., MCNIVEN, J. I., KEFFORD, D. L. &amp; MANSELL, D. H. 2009. Data processing apparatus and method for controlling access to registers. Google Patents.</w:t>
      </w:r>
    </w:p>
    <w:p w14:paraId="1F3838B2" w14:textId="77777777" w:rsidR="00D86A5F" w:rsidRPr="00D86A5F" w:rsidRDefault="00D86A5F" w:rsidP="00D86A5F">
      <w:pPr>
        <w:pStyle w:val="EndNoteBibliography"/>
        <w:ind w:left="720" w:hanging="720"/>
      </w:pPr>
      <w:r w:rsidRPr="00D86A5F">
        <w:t>LEE, I., CHOI, Y., CHO, Y., JOO, Y., LIM, H., SHIM, H. G. L. H., CHANG, N. J. I. D. &amp; COMPUTERS, T. O. 2004. Web-based energy exploration tool for embedded systems. 21</w:t>
      </w:r>
      <w:r w:rsidRPr="00D86A5F">
        <w:rPr>
          <w:b/>
        </w:rPr>
        <w:t>,</w:t>
      </w:r>
      <w:r w:rsidRPr="00D86A5F">
        <w:t xml:space="preserve"> 572-586.</w:t>
      </w:r>
    </w:p>
    <w:p w14:paraId="57D3239B" w14:textId="77777777" w:rsidR="00D86A5F" w:rsidRPr="00D86A5F" w:rsidRDefault="00D86A5F" w:rsidP="00D86A5F">
      <w:pPr>
        <w:pStyle w:val="EndNoteBibliography"/>
        <w:ind w:left="720" w:hanging="720"/>
      </w:pPr>
      <w:r w:rsidRPr="00D86A5F">
        <w:t xml:space="preserve">MCDERMOTT, M. 2008. The ARM Instruction Set Architecture. </w:t>
      </w:r>
      <w:r w:rsidRPr="00D86A5F">
        <w:rPr>
          <w:i/>
        </w:rPr>
        <w:t>The University of Texas at Austin</w:t>
      </w:r>
      <w:r w:rsidRPr="00D86A5F">
        <w:rPr>
          <w:b/>
        </w:rPr>
        <w:t>,</w:t>
      </w:r>
      <w:r w:rsidRPr="00D86A5F">
        <w:t xml:space="preserve"> 2-2.</w:t>
      </w:r>
    </w:p>
    <w:p w14:paraId="44058B03" w14:textId="77777777" w:rsidR="00D86A5F" w:rsidRPr="00D86A5F" w:rsidRDefault="00D86A5F" w:rsidP="00D86A5F">
      <w:pPr>
        <w:pStyle w:val="EndNoteBibliography"/>
        <w:ind w:left="720" w:hanging="720"/>
      </w:pPr>
      <w:r w:rsidRPr="00D86A5F">
        <w:t>MIRZAEI, S. 2017. ARM7TDMI Instruction Set Reference. California State University, Northridge.</w:t>
      </w:r>
    </w:p>
    <w:p w14:paraId="6557EC5E" w14:textId="77777777" w:rsidR="00D86A5F" w:rsidRPr="00D86A5F" w:rsidRDefault="00D86A5F" w:rsidP="00D86A5F">
      <w:pPr>
        <w:pStyle w:val="EndNoteBibliography"/>
        <w:ind w:left="720" w:hanging="720"/>
      </w:pPr>
      <w:r w:rsidRPr="00D86A5F">
        <w:t xml:space="preserve">PANDA, P. R., DUTT, N. D. &amp; NICOLAU, A. 2012. </w:t>
      </w:r>
      <w:r w:rsidRPr="00D86A5F">
        <w:rPr>
          <w:i/>
        </w:rPr>
        <w:t>Memory issues in embedded systems-on-chip: optimizations and exploration</w:t>
      </w:r>
      <w:r w:rsidRPr="00D86A5F">
        <w:t>, Springer Science &amp; Business Media.</w:t>
      </w:r>
    </w:p>
    <w:p w14:paraId="1163FCAD" w14:textId="77777777" w:rsidR="00D86A5F" w:rsidRPr="00D86A5F" w:rsidRDefault="00D86A5F" w:rsidP="00D86A5F">
      <w:pPr>
        <w:pStyle w:val="EndNoteBibliography"/>
        <w:ind w:left="720" w:hanging="720"/>
      </w:pPr>
      <w:r w:rsidRPr="00D86A5F">
        <w:t>RAMKISHOR, K. &amp; GUNASHREE, V. Real time implementation of MPEG-4 video decoder on ARM7TDMI.  Intelligent Multimedia, Video and Speech Processing, 2001. Proceedings of 2001 International Symposium on, 2001. IEEE, 522-526.</w:t>
      </w:r>
    </w:p>
    <w:p w14:paraId="3242DFC0" w14:textId="4E09C0DC" w:rsidR="00D86A5F" w:rsidRPr="00D86A5F" w:rsidRDefault="00D86A5F" w:rsidP="00D86A5F">
      <w:pPr>
        <w:pStyle w:val="EndNoteBibliography"/>
        <w:ind w:left="720" w:hanging="720"/>
      </w:pPr>
      <w:r w:rsidRPr="00D86A5F">
        <w:t xml:space="preserve">REGINA, U. O. 2012. </w:t>
      </w:r>
      <w:r w:rsidRPr="00D86A5F">
        <w:rPr>
          <w:i/>
        </w:rPr>
        <w:t xml:space="preserve">ARM Addressing Modes </w:t>
      </w:r>
      <w:r w:rsidRPr="00D86A5F">
        <w:t xml:space="preserve">[Online]. Available: </w:t>
      </w:r>
      <w:hyperlink r:id="rId40" w:history="1">
        <w:r w:rsidRPr="00D86A5F">
          <w:rPr>
            <w:rStyle w:val="Hyperlink"/>
          </w:rPr>
          <w:t>ftp://www.cs.uregina.ca/pub/class/301/ARM-addressing/lecture.html</w:t>
        </w:r>
      </w:hyperlink>
      <w:r w:rsidRPr="00D86A5F">
        <w:t xml:space="preserve"> [Accessed 03/09/18].</w:t>
      </w:r>
    </w:p>
    <w:p w14:paraId="4CCC32DB" w14:textId="77777777" w:rsidR="00D86A5F" w:rsidRPr="00D86A5F" w:rsidRDefault="00D86A5F" w:rsidP="00D86A5F">
      <w:pPr>
        <w:pStyle w:val="EndNoteBibliography"/>
        <w:ind w:left="720" w:hanging="720"/>
      </w:pPr>
      <w:r w:rsidRPr="00D86A5F">
        <w:t>SEGARS, S., CLARKE, K. &amp; GOUDGE, L. J. I. M. 1995. Embedded control problems, Thumb, and the ARM7TDMI. 22-30.</w:t>
      </w:r>
    </w:p>
    <w:p w14:paraId="1CCB61CF" w14:textId="77777777" w:rsidR="00D86A5F" w:rsidRPr="00D86A5F" w:rsidRDefault="00D86A5F" w:rsidP="00D86A5F">
      <w:pPr>
        <w:pStyle w:val="EndNoteBibliography"/>
        <w:ind w:left="720" w:hanging="720"/>
      </w:pPr>
      <w:r w:rsidRPr="00D86A5F">
        <w:t>SEMICONDUCTOR, Z. &amp; MANOR, C. 2002. GP4020 GPS baseband processor design Manual.</w:t>
      </w:r>
    </w:p>
    <w:p w14:paraId="18DB5D11" w14:textId="77777777" w:rsidR="00D86A5F" w:rsidRPr="00D86A5F" w:rsidRDefault="00D86A5F" w:rsidP="00D86A5F">
      <w:pPr>
        <w:pStyle w:val="EndNoteBibliography"/>
        <w:ind w:left="720" w:hanging="720"/>
      </w:pPr>
      <w:r w:rsidRPr="00D86A5F">
        <w:t>SHEE, S. L. 2004. The ARM Architecture. Sydney: UNSW.</w:t>
      </w:r>
    </w:p>
    <w:p w14:paraId="79E877F2" w14:textId="77777777" w:rsidR="00D86A5F" w:rsidRPr="00D86A5F" w:rsidRDefault="00D86A5F" w:rsidP="00D86A5F">
      <w:pPr>
        <w:pStyle w:val="EndNoteBibliography"/>
        <w:ind w:left="720" w:hanging="720"/>
      </w:pPr>
      <w:r w:rsidRPr="00D86A5F">
        <w:lastRenderedPageBreak/>
        <w:t xml:space="preserve">SUH, P. T. 2015. Arm Instructions I. </w:t>
      </w:r>
      <w:r w:rsidRPr="00D86A5F">
        <w:rPr>
          <w:i/>
        </w:rPr>
        <w:t>Computer Science Engineering, Korea University</w:t>
      </w:r>
      <w:r w:rsidRPr="00D86A5F">
        <w:rPr>
          <w:b/>
        </w:rPr>
        <w:t>,</w:t>
      </w:r>
      <w:r w:rsidRPr="00D86A5F">
        <w:t xml:space="preserve"> 5.</w:t>
      </w:r>
    </w:p>
    <w:p w14:paraId="692DD926" w14:textId="180D6781" w:rsidR="00D86A5F" w:rsidRPr="00D86A5F" w:rsidRDefault="00D86A5F" w:rsidP="00D86A5F">
      <w:pPr>
        <w:pStyle w:val="EndNoteBibliography"/>
        <w:ind w:left="720" w:hanging="720"/>
      </w:pPr>
      <w:r w:rsidRPr="00D86A5F">
        <w:t xml:space="preserve">THOMAS, D. 2012. </w:t>
      </w:r>
      <w:r w:rsidRPr="00D86A5F">
        <w:rPr>
          <w:i/>
        </w:rPr>
        <w:t xml:space="preserve">ARM: Introduction to ARM: Conditional Execution </w:t>
      </w:r>
      <w:r w:rsidRPr="00D86A5F">
        <w:t xml:space="preserve">[Online]. Available: </w:t>
      </w:r>
      <w:hyperlink r:id="rId41" w:history="1">
        <w:r w:rsidRPr="00D86A5F">
          <w:rPr>
            <w:rStyle w:val="Hyperlink"/>
          </w:rPr>
          <w:t>http://www.davespace.co.uk/arm/introduction-to-arm/conditional.html</w:t>
        </w:r>
      </w:hyperlink>
      <w:r w:rsidRPr="00D86A5F">
        <w:t xml:space="preserve"> [Accessed 02/09/18].</w:t>
      </w:r>
    </w:p>
    <w:p w14:paraId="0892B647" w14:textId="77777777" w:rsidR="00D86A5F" w:rsidRPr="00D86A5F" w:rsidRDefault="00D86A5F" w:rsidP="00D86A5F">
      <w:pPr>
        <w:pStyle w:val="EndNoteBibliography"/>
        <w:ind w:left="720" w:hanging="720"/>
      </w:pPr>
      <w:r w:rsidRPr="00D86A5F">
        <w:t>VARMA, R. R. 2015. Introduction to ARM Architecture.</w:t>
      </w:r>
    </w:p>
    <w:p w14:paraId="695E8221" w14:textId="1EF06D02"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8FC2C9" w14:textId="77777777" w:rsidR="00636BE8" w:rsidRDefault="00636BE8">
      <w:pPr>
        <w:spacing w:line="240" w:lineRule="auto"/>
      </w:pPr>
      <w:r>
        <w:separator/>
      </w:r>
    </w:p>
    <w:p w14:paraId="56309DF1" w14:textId="77777777" w:rsidR="00636BE8" w:rsidRDefault="00636BE8"/>
  </w:endnote>
  <w:endnote w:type="continuationSeparator" w:id="0">
    <w:p w14:paraId="771EE5E8" w14:textId="77777777" w:rsidR="00636BE8" w:rsidRDefault="00636BE8">
      <w:pPr>
        <w:spacing w:line="240" w:lineRule="auto"/>
      </w:pPr>
      <w:r>
        <w:continuationSeparator/>
      </w:r>
    </w:p>
    <w:p w14:paraId="7766E97E" w14:textId="77777777" w:rsidR="00636BE8" w:rsidRDefault="00636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74402" w14:textId="77777777" w:rsidR="00636BE8" w:rsidRDefault="00636BE8">
      <w:pPr>
        <w:spacing w:line="240" w:lineRule="auto"/>
      </w:pPr>
      <w:r>
        <w:separator/>
      </w:r>
    </w:p>
    <w:p w14:paraId="3C58EF3F" w14:textId="77777777" w:rsidR="00636BE8" w:rsidRDefault="00636BE8"/>
  </w:footnote>
  <w:footnote w:type="continuationSeparator" w:id="0">
    <w:p w14:paraId="1C113F6B" w14:textId="77777777" w:rsidR="00636BE8" w:rsidRDefault="00636BE8">
      <w:pPr>
        <w:spacing w:line="240" w:lineRule="auto"/>
      </w:pPr>
      <w:r>
        <w:continuationSeparator/>
      </w:r>
    </w:p>
    <w:p w14:paraId="5CBAAA49" w14:textId="77777777" w:rsidR="00636BE8" w:rsidRDefault="00636BE8"/>
  </w:footnote>
  <w:footnote w:id="1">
    <w:p w14:paraId="360B216E" w14:textId="7210B57B" w:rsidR="00050E44" w:rsidRPr="00050E44" w:rsidRDefault="00050E44">
      <w:pPr>
        <w:pStyle w:val="FootnoteText"/>
        <w:rPr>
          <w:lang w:val="en-AU"/>
        </w:rPr>
      </w:pPr>
      <w:r>
        <w:rPr>
          <w:rStyle w:val="FootnoteReference"/>
        </w:rPr>
        <w:footnoteRef/>
      </w:r>
      <w:r>
        <w:t xml:space="preserve"> </w:t>
      </w:r>
      <w:r>
        <w:rPr>
          <w:lang w:val="en-AU"/>
        </w:rPr>
        <w:t xml:space="preserve">Note that in the ARM7TDMI, Little Endianness is the traditional format. Refer to section on memory on the ARM7TDMI for more information.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AC4E29" w:rsidRDefault="00AC4E29">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AC4E29" w:rsidRDefault="00AC4E29">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4096" w:nlCheck="1" w:checkStyle="1"/>
  <w:activeWritingStyle w:appName="MSWord" w:lang="en-US" w:vendorID="64" w:dllVersion="0" w:nlCheck="1" w:checkStyle="0"/>
  <w:activeWritingStyle w:appName="MSWord" w:lang="en-AU" w:vendorID="64" w:dllVersion="0" w:nlCheck="1" w:checkStyle="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A1MrewMDI1Mzc3NDdW0lEKTi0uzszPAykwqgUAc7GrHyw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item&gt;18&lt;/item&gt;&lt;item&gt;19&lt;/item&gt;&lt;item&gt;20&lt;/item&gt;&lt;item&gt;21&lt;/item&gt;&lt;item&gt;22&lt;/item&gt;&lt;item&gt;23&lt;/item&gt;&lt;item&gt;25&lt;/item&gt;&lt;item&gt;26&lt;/item&gt;&lt;item&gt;27&lt;/item&gt;&lt;item&gt;28&lt;/item&gt;&lt;/record-ids&gt;&lt;/item&gt;&lt;/Libraries&gt;"/>
  </w:docVars>
  <w:rsids>
    <w:rsidRoot w:val="001C439F"/>
    <w:rsid w:val="00004FDF"/>
    <w:rsid w:val="00011A5C"/>
    <w:rsid w:val="00022B43"/>
    <w:rsid w:val="000361F1"/>
    <w:rsid w:val="00050E44"/>
    <w:rsid w:val="0005291E"/>
    <w:rsid w:val="00085B7E"/>
    <w:rsid w:val="000954D2"/>
    <w:rsid w:val="000C6D53"/>
    <w:rsid w:val="000D3F41"/>
    <w:rsid w:val="000D7CAA"/>
    <w:rsid w:val="000E6A6B"/>
    <w:rsid w:val="000F31AD"/>
    <w:rsid w:val="0011172D"/>
    <w:rsid w:val="00116431"/>
    <w:rsid w:val="00122724"/>
    <w:rsid w:val="00124858"/>
    <w:rsid w:val="00143B91"/>
    <w:rsid w:val="001511A2"/>
    <w:rsid w:val="00152C65"/>
    <w:rsid w:val="00155F9F"/>
    <w:rsid w:val="001A0E90"/>
    <w:rsid w:val="001A4119"/>
    <w:rsid w:val="001B6089"/>
    <w:rsid w:val="001C439F"/>
    <w:rsid w:val="001D5F54"/>
    <w:rsid w:val="001F2CC8"/>
    <w:rsid w:val="001F59A5"/>
    <w:rsid w:val="002018EC"/>
    <w:rsid w:val="00227D8B"/>
    <w:rsid w:val="002330D1"/>
    <w:rsid w:val="002362ED"/>
    <w:rsid w:val="0025408F"/>
    <w:rsid w:val="0025759F"/>
    <w:rsid w:val="002964C4"/>
    <w:rsid w:val="00296BFA"/>
    <w:rsid w:val="002A6DBD"/>
    <w:rsid w:val="002D3E5F"/>
    <w:rsid w:val="00333695"/>
    <w:rsid w:val="003440CC"/>
    <w:rsid w:val="003512CA"/>
    <w:rsid w:val="00355DCA"/>
    <w:rsid w:val="00364E5A"/>
    <w:rsid w:val="00366D72"/>
    <w:rsid w:val="00383DAC"/>
    <w:rsid w:val="0039563C"/>
    <w:rsid w:val="003B3CFC"/>
    <w:rsid w:val="003F232D"/>
    <w:rsid w:val="00424E4A"/>
    <w:rsid w:val="0044047F"/>
    <w:rsid w:val="00451978"/>
    <w:rsid w:val="00455B94"/>
    <w:rsid w:val="0046656E"/>
    <w:rsid w:val="00482DAB"/>
    <w:rsid w:val="004A5149"/>
    <w:rsid w:val="004A690A"/>
    <w:rsid w:val="004C5A37"/>
    <w:rsid w:val="004D17E8"/>
    <w:rsid w:val="004E57DD"/>
    <w:rsid w:val="0053637E"/>
    <w:rsid w:val="00551A02"/>
    <w:rsid w:val="005523C7"/>
    <w:rsid w:val="005532EF"/>
    <w:rsid w:val="005534FA"/>
    <w:rsid w:val="00556E56"/>
    <w:rsid w:val="005737A6"/>
    <w:rsid w:val="00580473"/>
    <w:rsid w:val="00582604"/>
    <w:rsid w:val="005B1ED8"/>
    <w:rsid w:val="005B5F8B"/>
    <w:rsid w:val="005B7A8D"/>
    <w:rsid w:val="005D0B72"/>
    <w:rsid w:val="005D30A4"/>
    <w:rsid w:val="005D3A03"/>
    <w:rsid w:val="005D623A"/>
    <w:rsid w:val="005E2E05"/>
    <w:rsid w:val="005F73E4"/>
    <w:rsid w:val="006119EC"/>
    <w:rsid w:val="006125F5"/>
    <w:rsid w:val="00621A81"/>
    <w:rsid w:val="00630C8E"/>
    <w:rsid w:val="00631A64"/>
    <w:rsid w:val="00636BE8"/>
    <w:rsid w:val="006403DE"/>
    <w:rsid w:val="006503D2"/>
    <w:rsid w:val="006559F1"/>
    <w:rsid w:val="00672749"/>
    <w:rsid w:val="00685741"/>
    <w:rsid w:val="006C0D90"/>
    <w:rsid w:val="006C7CB4"/>
    <w:rsid w:val="006D0AA9"/>
    <w:rsid w:val="006E475A"/>
    <w:rsid w:val="0074330D"/>
    <w:rsid w:val="0075178D"/>
    <w:rsid w:val="00756702"/>
    <w:rsid w:val="00793E47"/>
    <w:rsid w:val="00795743"/>
    <w:rsid w:val="00797E0E"/>
    <w:rsid w:val="007B32A4"/>
    <w:rsid w:val="007C1F8A"/>
    <w:rsid w:val="007D514C"/>
    <w:rsid w:val="007E43DF"/>
    <w:rsid w:val="007F463D"/>
    <w:rsid w:val="008002C0"/>
    <w:rsid w:val="00811D0B"/>
    <w:rsid w:val="00820F44"/>
    <w:rsid w:val="00837E01"/>
    <w:rsid w:val="00841384"/>
    <w:rsid w:val="00846321"/>
    <w:rsid w:val="0087155D"/>
    <w:rsid w:val="008968C4"/>
    <w:rsid w:val="008A38EA"/>
    <w:rsid w:val="008A513D"/>
    <w:rsid w:val="008A72FF"/>
    <w:rsid w:val="008B1755"/>
    <w:rsid w:val="008B5F04"/>
    <w:rsid w:val="008C1F5A"/>
    <w:rsid w:val="008C488D"/>
    <w:rsid w:val="008C49E4"/>
    <w:rsid w:val="008C5323"/>
    <w:rsid w:val="008D32FB"/>
    <w:rsid w:val="008E140D"/>
    <w:rsid w:val="008F206D"/>
    <w:rsid w:val="008F6674"/>
    <w:rsid w:val="008F696D"/>
    <w:rsid w:val="009544EE"/>
    <w:rsid w:val="00955798"/>
    <w:rsid w:val="00957CD4"/>
    <w:rsid w:val="0096433A"/>
    <w:rsid w:val="00975111"/>
    <w:rsid w:val="00977018"/>
    <w:rsid w:val="00983542"/>
    <w:rsid w:val="00983872"/>
    <w:rsid w:val="00990C30"/>
    <w:rsid w:val="00995E99"/>
    <w:rsid w:val="009A3283"/>
    <w:rsid w:val="009A452C"/>
    <w:rsid w:val="009A63DF"/>
    <w:rsid w:val="009A6A3B"/>
    <w:rsid w:val="009B6078"/>
    <w:rsid w:val="009F7712"/>
    <w:rsid w:val="00A10A93"/>
    <w:rsid w:val="00A24EE9"/>
    <w:rsid w:val="00A424AB"/>
    <w:rsid w:val="00A4643B"/>
    <w:rsid w:val="00A6437A"/>
    <w:rsid w:val="00A81DB2"/>
    <w:rsid w:val="00A82807"/>
    <w:rsid w:val="00AC414A"/>
    <w:rsid w:val="00AC4E29"/>
    <w:rsid w:val="00AC5AB1"/>
    <w:rsid w:val="00AF2D94"/>
    <w:rsid w:val="00B03214"/>
    <w:rsid w:val="00B049C7"/>
    <w:rsid w:val="00B227F2"/>
    <w:rsid w:val="00B80681"/>
    <w:rsid w:val="00B81E4A"/>
    <w:rsid w:val="00B823AA"/>
    <w:rsid w:val="00B86D63"/>
    <w:rsid w:val="00B901FF"/>
    <w:rsid w:val="00BA45DB"/>
    <w:rsid w:val="00BA71E9"/>
    <w:rsid w:val="00BC12A2"/>
    <w:rsid w:val="00BE0489"/>
    <w:rsid w:val="00BF1420"/>
    <w:rsid w:val="00BF4184"/>
    <w:rsid w:val="00BF6F4C"/>
    <w:rsid w:val="00C0601E"/>
    <w:rsid w:val="00C31D30"/>
    <w:rsid w:val="00C32BB1"/>
    <w:rsid w:val="00C75D98"/>
    <w:rsid w:val="00C85F0C"/>
    <w:rsid w:val="00C976FF"/>
    <w:rsid w:val="00CA51A9"/>
    <w:rsid w:val="00CD45CA"/>
    <w:rsid w:val="00CD6E39"/>
    <w:rsid w:val="00CE7560"/>
    <w:rsid w:val="00CF2CE5"/>
    <w:rsid w:val="00CF6E91"/>
    <w:rsid w:val="00D457DC"/>
    <w:rsid w:val="00D50D76"/>
    <w:rsid w:val="00D55342"/>
    <w:rsid w:val="00D85B68"/>
    <w:rsid w:val="00D86A5F"/>
    <w:rsid w:val="00DA3935"/>
    <w:rsid w:val="00DE41D6"/>
    <w:rsid w:val="00DE69E8"/>
    <w:rsid w:val="00DE77C4"/>
    <w:rsid w:val="00DE7BA1"/>
    <w:rsid w:val="00E24CD2"/>
    <w:rsid w:val="00E36542"/>
    <w:rsid w:val="00E46C87"/>
    <w:rsid w:val="00E50CB1"/>
    <w:rsid w:val="00E5595B"/>
    <w:rsid w:val="00E57420"/>
    <w:rsid w:val="00E6004D"/>
    <w:rsid w:val="00E64D6F"/>
    <w:rsid w:val="00E81978"/>
    <w:rsid w:val="00EB5967"/>
    <w:rsid w:val="00EF3AFD"/>
    <w:rsid w:val="00F30B0D"/>
    <w:rsid w:val="00F32566"/>
    <w:rsid w:val="00F3779A"/>
    <w:rsid w:val="00F379B7"/>
    <w:rsid w:val="00F461ED"/>
    <w:rsid w:val="00F476F4"/>
    <w:rsid w:val="00F525FA"/>
    <w:rsid w:val="00F5576D"/>
    <w:rsid w:val="00F56C49"/>
    <w:rsid w:val="00FA24B9"/>
    <w:rsid w:val="00FB16D0"/>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63380936">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41034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08431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569314843">
      <w:bodyDiv w:val="1"/>
      <w:marLeft w:val="0"/>
      <w:marRight w:val="0"/>
      <w:marTop w:val="0"/>
      <w:marBottom w:val="0"/>
      <w:divBdr>
        <w:top w:val="none" w:sz="0" w:space="0" w:color="auto"/>
        <w:left w:val="none" w:sz="0" w:space="0" w:color="auto"/>
        <w:bottom w:val="none" w:sz="0" w:space="0" w:color="auto"/>
        <w:right w:val="none" w:sz="0" w:space="0" w:color="auto"/>
      </w:divBdr>
    </w:div>
    <w:div w:id="598485861">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65096802">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991714277">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195535044">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18913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70651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vida\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community.arm.com/processors/f/discussions/9032/arm7tdmi-memory-spaces"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dvida\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mdp.eng.cam.ac.uk/web/library/enginfo/mdp_micro/lecture2/lecture2-5-1.html" TargetMode="External"/><Relationship Id="rId2" Type="http://schemas.openxmlformats.org/officeDocument/2006/relationships/customXml" Target="../customXml/item2.xml"/><Relationship Id="rId16" Type="http://schemas.openxmlformats.org/officeDocument/2006/relationships/hyperlink" Target="file:///C:\Users\dvida\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hyperlink" Target="http://www.davespace.co.uk/arm/introduction-to-arm/condition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vida\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hyperlink" Target="ftp://www.cs.uregina.ca/pub/class/301/ARM-addressing/lecture.html" TargetMode="External"/><Relationship Id="rId5" Type="http://schemas.openxmlformats.org/officeDocument/2006/relationships/settings" Target="settings.xml"/><Relationship Id="rId15" Type="http://schemas.openxmlformats.org/officeDocument/2006/relationships/hyperlink" Target="file:///C:\Users\dvida\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dvida\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dvida\Documents\GitHub\2121-Assignment---ARM7TDMI\The%20ARM%20Instruction%20Set%20Architecture.docx" TargetMode="External"/><Relationship Id="rId14" Type="http://schemas.openxmlformats.org/officeDocument/2006/relationships/hyperlink" Target="file:///C:\Users\dvida\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3495A"/>
    <w:rsid w:val="0016651A"/>
    <w:rsid w:val="001B79B8"/>
    <w:rsid w:val="00336891"/>
    <w:rsid w:val="00342E24"/>
    <w:rsid w:val="00387DF9"/>
    <w:rsid w:val="00472C5F"/>
    <w:rsid w:val="004B2DAA"/>
    <w:rsid w:val="005379FF"/>
    <w:rsid w:val="005945B0"/>
    <w:rsid w:val="005E49DA"/>
    <w:rsid w:val="007D1065"/>
    <w:rsid w:val="008369DA"/>
    <w:rsid w:val="00872341"/>
    <w:rsid w:val="00913247"/>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438A6-91FF-43C9-A356-F19BBACF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2588</TotalTime>
  <Pages>23</Pages>
  <Words>7724</Words>
  <Characters>44028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87</cp:revision>
  <dcterms:created xsi:type="dcterms:W3CDTF">2018-08-14T09:23:00Z</dcterms:created>
  <dcterms:modified xsi:type="dcterms:W3CDTF">2018-09-05T04:35:00Z</dcterms:modified>
</cp:coreProperties>
</file>