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B87D9" w14:textId="7C7EA0A4" w:rsidR="00EF3AFD" w:rsidRDefault="006C7CB4" w:rsidP="006C7CB4">
      <w:pPr>
        <w:pStyle w:val="Title"/>
      </w:pPr>
      <w:sdt>
        <w:sdtPr>
          <w:alias w:val="Title:"/>
          <w:tag w:val="Title:"/>
          <w:id w:val="726351117"/>
          <w:placeholder>
            <w:docPart w:val="616010D4CFBB4C9BA3CC59ADDA0A859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F3AFD">
            <w:t>The ARM Instruction Set Architecture</w:t>
          </w:r>
        </w:sdtContent>
      </w:sdt>
    </w:p>
    <w:p w14:paraId="7F5777AE" w14:textId="77777777" w:rsidR="00EF3AFD" w:rsidRDefault="00EF3AFD" w:rsidP="006C7CB4">
      <w:pPr>
        <w:pStyle w:val="Title2"/>
      </w:pPr>
      <w:r>
        <w:t>Dean Vidafar (Z5205847)</w:t>
      </w:r>
    </w:p>
    <w:p w14:paraId="599744F9" w14:textId="77777777" w:rsidR="00EF3AFD" w:rsidRDefault="00EF3AFD" w:rsidP="006C7CB4">
      <w:pPr>
        <w:pStyle w:val="Title2"/>
      </w:pPr>
      <w:r>
        <w:t>UNSW SCHOOL OF COMPUTER SCIENCE AND ENGINEERING</w:t>
      </w:r>
    </w:p>
    <w:sdt>
      <w:sdtPr>
        <w:alias w:val="Author Note:"/>
        <w:tag w:val="Author Note:"/>
        <w:id w:val="266668659"/>
        <w:placeholder>
          <w:docPart w:val="D5E16E1F76044D418D18C7811E53C9A0"/>
        </w:placeholder>
        <w:temporary/>
        <w:showingPlcHdr/>
        <w15:appearance w15:val="hidden"/>
      </w:sdtPr>
      <w:sdtContent>
        <w:p w14:paraId="1B3DDA8D" w14:textId="77777777" w:rsidR="00EF3AFD" w:rsidRDefault="00EF3AFD" w:rsidP="006C7CB4">
          <w:pPr>
            <w:pStyle w:val="Title"/>
          </w:pPr>
          <w:r>
            <w:t>Author Note</w:t>
          </w:r>
        </w:p>
      </w:sdtContent>
    </w:sdt>
    <w:p w14:paraId="2EF621C0" w14:textId="77777777" w:rsidR="00EF3AFD" w:rsidRDefault="00EF3AFD" w:rsidP="006C7CB4">
      <w:pPr>
        <w:pStyle w:val="Title2"/>
      </w:pPr>
      <w:r>
        <w:t xml:space="preserve"> For Any Enquiries Contact </w:t>
      </w:r>
    </w:p>
    <w:p w14:paraId="33798403" w14:textId="77777777" w:rsidR="00EF3AFD" w:rsidRDefault="00EF3AFD" w:rsidP="006C7CB4">
      <w:pPr>
        <w:pStyle w:val="Title2"/>
      </w:pPr>
      <w:r>
        <w:t>&lt;Z5205847@student.unsw.edu.au&gt;</w:t>
      </w:r>
    </w:p>
    <w:p w14:paraId="1511391C" w14:textId="77777777" w:rsidR="006C0D90" w:rsidRDefault="006C0D90">
      <w:pPr>
        <w:rPr>
          <w:rFonts w:asciiTheme="majorHAnsi" w:eastAsiaTheme="majorEastAsia" w:hAnsiTheme="majorHAnsi" w:cstheme="majorBidi"/>
          <w:b/>
          <w:bCs/>
          <w:sz w:val="32"/>
        </w:rPr>
      </w:pPr>
      <w:r>
        <w:rPr>
          <w:sz w:val="32"/>
        </w:rPr>
        <w:br w:type="page"/>
      </w:r>
    </w:p>
    <w:sdt>
      <w:sdtPr>
        <w:rPr>
          <w:rFonts w:asciiTheme="minorHAnsi" w:eastAsiaTheme="minorEastAsia" w:hAnsiTheme="minorHAnsi" w:cstheme="minorBidi"/>
          <w:b w:val="0"/>
          <w:szCs w:val="24"/>
        </w:rPr>
        <w:id w:val="-2128068111"/>
        <w:docPartObj>
          <w:docPartGallery w:val="Table of Contents"/>
          <w:docPartUnique/>
        </w:docPartObj>
      </w:sdtPr>
      <w:sdtEndPr>
        <w:rPr>
          <w:bCs/>
          <w:noProof/>
        </w:rPr>
      </w:sdtEndPr>
      <w:sdtContent>
        <w:p w14:paraId="7E4EB0A4" w14:textId="19933CEA" w:rsidR="006C0D90" w:rsidRDefault="006C0D90">
          <w:pPr>
            <w:pStyle w:val="TOCHeading"/>
          </w:pPr>
          <w:r>
            <w:t>Table of Contents</w:t>
          </w:r>
        </w:p>
        <w:p w14:paraId="5C96606A" w14:textId="2C1A9CC3" w:rsidR="00580473" w:rsidRDefault="006C0D90">
          <w:pPr>
            <w:pStyle w:val="TOC1"/>
            <w:tabs>
              <w:tab w:val="right" w:leader="dot" w:pos="9350"/>
            </w:tabs>
            <w:rPr>
              <w:noProof/>
              <w:kern w:val="0"/>
              <w:sz w:val="22"/>
              <w:szCs w:val="22"/>
              <w:lang w:val="en-AU" w:eastAsia="en-AU"/>
            </w:rPr>
          </w:pPr>
          <w:r>
            <w:rPr>
              <w:b/>
              <w:bCs/>
              <w:noProof/>
            </w:rPr>
            <w:fldChar w:fldCharType="begin"/>
          </w:r>
          <w:r>
            <w:rPr>
              <w:b/>
              <w:bCs/>
              <w:noProof/>
            </w:rPr>
            <w:instrText xml:space="preserve"> TOC \o "1-3" \h \z \u </w:instrText>
          </w:r>
          <w:r>
            <w:rPr>
              <w:b/>
              <w:bCs/>
              <w:noProof/>
            </w:rPr>
            <w:fldChar w:fldCharType="separate"/>
          </w:r>
          <w:hyperlink w:anchor="_Toc523687133" w:history="1">
            <w:r w:rsidR="00580473" w:rsidRPr="00F20F1D">
              <w:rPr>
                <w:rStyle w:val="Hyperlink"/>
                <w:noProof/>
              </w:rPr>
              <w:t>Table of Figures</w:t>
            </w:r>
            <w:r w:rsidR="00580473">
              <w:rPr>
                <w:noProof/>
                <w:webHidden/>
              </w:rPr>
              <w:tab/>
            </w:r>
            <w:r w:rsidR="00580473">
              <w:rPr>
                <w:noProof/>
                <w:webHidden/>
              </w:rPr>
              <w:fldChar w:fldCharType="begin"/>
            </w:r>
            <w:r w:rsidR="00580473">
              <w:rPr>
                <w:noProof/>
                <w:webHidden/>
              </w:rPr>
              <w:instrText xml:space="preserve"> PAGEREF _Toc523687133 \h </w:instrText>
            </w:r>
            <w:r w:rsidR="00580473">
              <w:rPr>
                <w:noProof/>
                <w:webHidden/>
              </w:rPr>
            </w:r>
            <w:r w:rsidR="00580473">
              <w:rPr>
                <w:noProof/>
                <w:webHidden/>
              </w:rPr>
              <w:fldChar w:fldCharType="separate"/>
            </w:r>
            <w:r w:rsidR="00580473">
              <w:rPr>
                <w:noProof/>
                <w:webHidden/>
              </w:rPr>
              <w:t>3</w:t>
            </w:r>
            <w:r w:rsidR="00580473">
              <w:rPr>
                <w:noProof/>
                <w:webHidden/>
              </w:rPr>
              <w:fldChar w:fldCharType="end"/>
            </w:r>
          </w:hyperlink>
        </w:p>
        <w:p w14:paraId="0FFDA68A" w14:textId="11BE58FF" w:rsidR="00580473" w:rsidRDefault="00580473">
          <w:pPr>
            <w:pStyle w:val="TOC1"/>
            <w:tabs>
              <w:tab w:val="right" w:leader="dot" w:pos="9350"/>
            </w:tabs>
            <w:rPr>
              <w:noProof/>
              <w:kern w:val="0"/>
              <w:sz w:val="22"/>
              <w:szCs w:val="22"/>
              <w:lang w:val="en-AU" w:eastAsia="en-AU"/>
            </w:rPr>
          </w:pPr>
          <w:hyperlink w:anchor="_Toc523687134" w:history="1">
            <w:r w:rsidRPr="00F20F1D">
              <w:rPr>
                <w:rStyle w:val="Hyperlink"/>
                <w:noProof/>
              </w:rPr>
              <w:t>Abstract</w:t>
            </w:r>
            <w:r>
              <w:rPr>
                <w:noProof/>
                <w:webHidden/>
              </w:rPr>
              <w:tab/>
            </w:r>
            <w:r>
              <w:rPr>
                <w:noProof/>
                <w:webHidden/>
              </w:rPr>
              <w:fldChar w:fldCharType="begin"/>
            </w:r>
            <w:r>
              <w:rPr>
                <w:noProof/>
                <w:webHidden/>
              </w:rPr>
              <w:instrText xml:space="preserve"> PAGEREF _Toc523687134 \h </w:instrText>
            </w:r>
            <w:r>
              <w:rPr>
                <w:noProof/>
                <w:webHidden/>
              </w:rPr>
            </w:r>
            <w:r>
              <w:rPr>
                <w:noProof/>
                <w:webHidden/>
              </w:rPr>
              <w:fldChar w:fldCharType="separate"/>
            </w:r>
            <w:r>
              <w:rPr>
                <w:noProof/>
                <w:webHidden/>
              </w:rPr>
              <w:t>4</w:t>
            </w:r>
            <w:r>
              <w:rPr>
                <w:noProof/>
                <w:webHidden/>
              </w:rPr>
              <w:fldChar w:fldCharType="end"/>
            </w:r>
          </w:hyperlink>
        </w:p>
        <w:p w14:paraId="10EAC26B" w14:textId="63B357C9" w:rsidR="00580473" w:rsidRDefault="00580473">
          <w:pPr>
            <w:pStyle w:val="TOC1"/>
            <w:tabs>
              <w:tab w:val="right" w:leader="dot" w:pos="9350"/>
            </w:tabs>
            <w:rPr>
              <w:noProof/>
              <w:kern w:val="0"/>
              <w:sz w:val="22"/>
              <w:szCs w:val="22"/>
              <w:lang w:val="en-AU" w:eastAsia="en-AU"/>
            </w:rPr>
          </w:pPr>
          <w:hyperlink w:anchor="_Toc523687135" w:history="1">
            <w:r w:rsidRPr="00F20F1D">
              <w:rPr>
                <w:rStyle w:val="Hyperlink"/>
                <w:noProof/>
              </w:rPr>
              <w:t>ARM7TDMI Core Diagram</w:t>
            </w:r>
            <w:r>
              <w:rPr>
                <w:noProof/>
                <w:webHidden/>
              </w:rPr>
              <w:tab/>
            </w:r>
            <w:r>
              <w:rPr>
                <w:noProof/>
                <w:webHidden/>
              </w:rPr>
              <w:fldChar w:fldCharType="begin"/>
            </w:r>
            <w:r>
              <w:rPr>
                <w:noProof/>
                <w:webHidden/>
              </w:rPr>
              <w:instrText xml:space="preserve"> PAGEREF _Toc523687135 \h </w:instrText>
            </w:r>
            <w:r>
              <w:rPr>
                <w:noProof/>
                <w:webHidden/>
              </w:rPr>
            </w:r>
            <w:r>
              <w:rPr>
                <w:noProof/>
                <w:webHidden/>
              </w:rPr>
              <w:fldChar w:fldCharType="separate"/>
            </w:r>
            <w:r>
              <w:rPr>
                <w:noProof/>
                <w:webHidden/>
              </w:rPr>
              <w:t>5</w:t>
            </w:r>
            <w:r>
              <w:rPr>
                <w:noProof/>
                <w:webHidden/>
              </w:rPr>
              <w:fldChar w:fldCharType="end"/>
            </w:r>
          </w:hyperlink>
        </w:p>
        <w:p w14:paraId="193144E3" w14:textId="7EB722DB" w:rsidR="00580473" w:rsidRDefault="00580473">
          <w:pPr>
            <w:pStyle w:val="TOC1"/>
            <w:tabs>
              <w:tab w:val="right" w:leader="dot" w:pos="9350"/>
            </w:tabs>
            <w:rPr>
              <w:noProof/>
              <w:kern w:val="0"/>
              <w:sz w:val="22"/>
              <w:szCs w:val="22"/>
              <w:lang w:val="en-AU" w:eastAsia="en-AU"/>
            </w:rPr>
          </w:pPr>
          <w:hyperlink w:anchor="_Toc523687136" w:history="1">
            <w:r w:rsidRPr="00F20F1D">
              <w:rPr>
                <w:rStyle w:val="Hyperlink"/>
                <w:noProof/>
              </w:rPr>
              <w:t>The ARM Instruction Set Architecture</w:t>
            </w:r>
            <w:r>
              <w:rPr>
                <w:noProof/>
                <w:webHidden/>
              </w:rPr>
              <w:tab/>
            </w:r>
            <w:r>
              <w:rPr>
                <w:noProof/>
                <w:webHidden/>
              </w:rPr>
              <w:fldChar w:fldCharType="begin"/>
            </w:r>
            <w:r>
              <w:rPr>
                <w:noProof/>
                <w:webHidden/>
              </w:rPr>
              <w:instrText xml:space="preserve"> PAGEREF _Toc523687136 \h </w:instrText>
            </w:r>
            <w:r>
              <w:rPr>
                <w:noProof/>
                <w:webHidden/>
              </w:rPr>
            </w:r>
            <w:r>
              <w:rPr>
                <w:noProof/>
                <w:webHidden/>
              </w:rPr>
              <w:fldChar w:fldCharType="separate"/>
            </w:r>
            <w:r>
              <w:rPr>
                <w:noProof/>
                <w:webHidden/>
              </w:rPr>
              <w:t>6</w:t>
            </w:r>
            <w:r>
              <w:rPr>
                <w:noProof/>
                <w:webHidden/>
              </w:rPr>
              <w:fldChar w:fldCharType="end"/>
            </w:r>
          </w:hyperlink>
        </w:p>
        <w:p w14:paraId="122C6CEB" w14:textId="4686C5B4" w:rsidR="00580473" w:rsidRDefault="00580473">
          <w:pPr>
            <w:pStyle w:val="TOC1"/>
            <w:tabs>
              <w:tab w:val="right" w:leader="dot" w:pos="9350"/>
            </w:tabs>
            <w:rPr>
              <w:noProof/>
              <w:kern w:val="0"/>
              <w:sz w:val="22"/>
              <w:szCs w:val="22"/>
              <w:lang w:val="en-AU" w:eastAsia="en-AU"/>
            </w:rPr>
          </w:pPr>
          <w:hyperlink w:anchor="_Toc523687137" w:history="1">
            <w:r w:rsidRPr="00F20F1D">
              <w:rPr>
                <w:rStyle w:val="Hyperlink"/>
                <w:noProof/>
              </w:rPr>
              <w:t>Conditional Execution</w:t>
            </w:r>
            <w:r>
              <w:rPr>
                <w:noProof/>
                <w:webHidden/>
              </w:rPr>
              <w:tab/>
            </w:r>
            <w:r>
              <w:rPr>
                <w:noProof/>
                <w:webHidden/>
              </w:rPr>
              <w:fldChar w:fldCharType="begin"/>
            </w:r>
            <w:r>
              <w:rPr>
                <w:noProof/>
                <w:webHidden/>
              </w:rPr>
              <w:instrText xml:space="preserve"> PAGEREF _Toc523687137 \h </w:instrText>
            </w:r>
            <w:r>
              <w:rPr>
                <w:noProof/>
                <w:webHidden/>
              </w:rPr>
            </w:r>
            <w:r>
              <w:rPr>
                <w:noProof/>
                <w:webHidden/>
              </w:rPr>
              <w:fldChar w:fldCharType="separate"/>
            </w:r>
            <w:r>
              <w:rPr>
                <w:noProof/>
                <w:webHidden/>
              </w:rPr>
              <w:t>7</w:t>
            </w:r>
            <w:r>
              <w:rPr>
                <w:noProof/>
                <w:webHidden/>
              </w:rPr>
              <w:fldChar w:fldCharType="end"/>
            </w:r>
          </w:hyperlink>
        </w:p>
        <w:p w14:paraId="4D5B2C8A" w14:textId="744259C2" w:rsidR="00580473" w:rsidRDefault="00580473">
          <w:pPr>
            <w:pStyle w:val="TOC2"/>
            <w:tabs>
              <w:tab w:val="right" w:leader="dot" w:pos="9350"/>
            </w:tabs>
            <w:rPr>
              <w:noProof/>
              <w:kern w:val="0"/>
              <w:sz w:val="22"/>
              <w:szCs w:val="22"/>
              <w:lang w:val="en-AU" w:eastAsia="en-AU"/>
            </w:rPr>
          </w:pPr>
          <w:hyperlink w:anchor="_Toc523687138" w:history="1">
            <w:r w:rsidRPr="00F20F1D">
              <w:rPr>
                <w:rStyle w:val="Hyperlink"/>
                <w:noProof/>
              </w:rPr>
              <w:t>Status Flags and Condition Codes</w:t>
            </w:r>
            <w:r>
              <w:rPr>
                <w:noProof/>
                <w:webHidden/>
              </w:rPr>
              <w:tab/>
            </w:r>
            <w:r>
              <w:rPr>
                <w:noProof/>
                <w:webHidden/>
              </w:rPr>
              <w:fldChar w:fldCharType="begin"/>
            </w:r>
            <w:r>
              <w:rPr>
                <w:noProof/>
                <w:webHidden/>
              </w:rPr>
              <w:instrText xml:space="preserve"> PAGEREF _Toc523687138 \h </w:instrText>
            </w:r>
            <w:r>
              <w:rPr>
                <w:noProof/>
                <w:webHidden/>
              </w:rPr>
            </w:r>
            <w:r>
              <w:rPr>
                <w:noProof/>
                <w:webHidden/>
              </w:rPr>
              <w:fldChar w:fldCharType="separate"/>
            </w:r>
            <w:r>
              <w:rPr>
                <w:noProof/>
                <w:webHidden/>
              </w:rPr>
              <w:t>8</w:t>
            </w:r>
            <w:r>
              <w:rPr>
                <w:noProof/>
                <w:webHidden/>
              </w:rPr>
              <w:fldChar w:fldCharType="end"/>
            </w:r>
          </w:hyperlink>
        </w:p>
        <w:p w14:paraId="3DC89AAD" w14:textId="22C33843" w:rsidR="00580473" w:rsidRDefault="00580473">
          <w:pPr>
            <w:pStyle w:val="TOC1"/>
            <w:tabs>
              <w:tab w:val="right" w:leader="dot" w:pos="9350"/>
            </w:tabs>
            <w:rPr>
              <w:noProof/>
              <w:kern w:val="0"/>
              <w:sz w:val="22"/>
              <w:szCs w:val="22"/>
              <w:lang w:val="en-AU" w:eastAsia="en-AU"/>
            </w:rPr>
          </w:pPr>
          <w:hyperlink w:anchor="_Toc523687139" w:history="1">
            <w:r w:rsidRPr="00F20F1D">
              <w:rPr>
                <w:rStyle w:val="Hyperlink"/>
                <w:noProof/>
              </w:rPr>
              <w:t>The Thumb Instruction Set</w:t>
            </w:r>
            <w:r>
              <w:rPr>
                <w:noProof/>
                <w:webHidden/>
              </w:rPr>
              <w:tab/>
            </w:r>
            <w:r>
              <w:rPr>
                <w:noProof/>
                <w:webHidden/>
              </w:rPr>
              <w:fldChar w:fldCharType="begin"/>
            </w:r>
            <w:r>
              <w:rPr>
                <w:noProof/>
                <w:webHidden/>
              </w:rPr>
              <w:instrText xml:space="preserve"> PAGEREF _Toc523687139 \h </w:instrText>
            </w:r>
            <w:r>
              <w:rPr>
                <w:noProof/>
                <w:webHidden/>
              </w:rPr>
            </w:r>
            <w:r>
              <w:rPr>
                <w:noProof/>
                <w:webHidden/>
              </w:rPr>
              <w:fldChar w:fldCharType="separate"/>
            </w:r>
            <w:r>
              <w:rPr>
                <w:noProof/>
                <w:webHidden/>
              </w:rPr>
              <w:t>9</w:t>
            </w:r>
            <w:r>
              <w:rPr>
                <w:noProof/>
                <w:webHidden/>
              </w:rPr>
              <w:fldChar w:fldCharType="end"/>
            </w:r>
          </w:hyperlink>
        </w:p>
        <w:p w14:paraId="53E2B1F1" w14:textId="3F9AA220" w:rsidR="00580473" w:rsidRDefault="00580473">
          <w:pPr>
            <w:pStyle w:val="TOC2"/>
            <w:tabs>
              <w:tab w:val="right" w:leader="dot" w:pos="9350"/>
            </w:tabs>
            <w:rPr>
              <w:noProof/>
              <w:kern w:val="0"/>
              <w:sz w:val="22"/>
              <w:szCs w:val="22"/>
              <w:lang w:val="en-AU" w:eastAsia="en-AU"/>
            </w:rPr>
          </w:pPr>
          <w:hyperlink w:anchor="_Toc523687140" w:history="1">
            <w:r w:rsidRPr="00F20F1D">
              <w:rPr>
                <w:rStyle w:val="Hyperlink"/>
                <w:noProof/>
              </w:rPr>
              <w:t>Design of Thumb</w:t>
            </w:r>
            <w:r>
              <w:rPr>
                <w:noProof/>
                <w:webHidden/>
              </w:rPr>
              <w:tab/>
            </w:r>
            <w:r>
              <w:rPr>
                <w:noProof/>
                <w:webHidden/>
              </w:rPr>
              <w:fldChar w:fldCharType="begin"/>
            </w:r>
            <w:r>
              <w:rPr>
                <w:noProof/>
                <w:webHidden/>
              </w:rPr>
              <w:instrText xml:space="preserve"> PAGEREF _Toc523687140 \h </w:instrText>
            </w:r>
            <w:r>
              <w:rPr>
                <w:noProof/>
                <w:webHidden/>
              </w:rPr>
            </w:r>
            <w:r>
              <w:rPr>
                <w:noProof/>
                <w:webHidden/>
              </w:rPr>
              <w:fldChar w:fldCharType="separate"/>
            </w:r>
            <w:r>
              <w:rPr>
                <w:noProof/>
                <w:webHidden/>
              </w:rPr>
              <w:t>10</w:t>
            </w:r>
            <w:r>
              <w:rPr>
                <w:noProof/>
                <w:webHidden/>
              </w:rPr>
              <w:fldChar w:fldCharType="end"/>
            </w:r>
          </w:hyperlink>
        </w:p>
        <w:p w14:paraId="3AD15540" w14:textId="249789A1" w:rsidR="00580473" w:rsidRDefault="00580473">
          <w:pPr>
            <w:pStyle w:val="TOC2"/>
            <w:tabs>
              <w:tab w:val="right" w:leader="dot" w:pos="9350"/>
            </w:tabs>
            <w:rPr>
              <w:noProof/>
              <w:kern w:val="0"/>
              <w:sz w:val="22"/>
              <w:szCs w:val="22"/>
              <w:lang w:val="en-AU" w:eastAsia="en-AU"/>
            </w:rPr>
          </w:pPr>
          <w:hyperlink w:anchor="_Toc523687141" w:history="1">
            <w:r w:rsidRPr="00F20F1D">
              <w:rPr>
                <w:rStyle w:val="Hyperlink"/>
                <w:noProof/>
              </w:rPr>
              <w:t>Why do we use thumb?</w:t>
            </w:r>
            <w:r>
              <w:rPr>
                <w:noProof/>
                <w:webHidden/>
              </w:rPr>
              <w:tab/>
            </w:r>
            <w:r>
              <w:rPr>
                <w:noProof/>
                <w:webHidden/>
              </w:rPr>
              <w:fldChar w:fldCharType="begin"/>
            </w:r>
            <w:r>
              <w:rPr>
                <w:noProof/>
                <w:webHidden/>
              </w:rPr>
              <w:instrText xml:space="preserve"> PAGEREF _Toc523687141 \h </w:instrText>
            </w:r>
            <w:r>
              <w:rPr>
                <w:noProof/>
                <w:webHidden/>
              </w:rPr>
            </w:r>
            <w:r>
              <w:rPr>
                <w:noProof/>
                <w:webHidden/>
              </w:rPr>
              <w:fldChar w:fldCharType="separate"/>
            </w:r>
            <w:r>
              <w:rPr>
                <w:noProof/>
                <w:webHidden/>
              </w:rPr>
              <w:t>10</w:t>
            </w:r>
            <w:r>
              <w:rPr>
                <w:noProof/>
                <w:webHidden/>
              </w:rPr>
              <w:fldChar w:fldCharType="end"/>
            </w:r>
          </w:hyperlink>
        </w:p>
        <w:p w14:paraId="0BC044E8" w14:textId="53A19ECC" w:rsidR="00580473" w:rsidRDefault="00580473">
          <w:pPr>
            <w:pStyle w:val="TOC1"/>
            <w:tabs>
              <w:tab w:val="right" w:leader="dot" w:pos="9350"/>
            </w:tabs>
            <w:rPr>
              <w:noProof/>
              <w:kern w:val="0"/>
              <w:sz w:val="22"/>
              <w:szCs w:val="22"/>
              <w:lang w:val="en-AU" w:eastAsia="en-AU"/>
            </w:rPr>
          </w:pPr>
          <w:hyperlink w:anchor="_Toc523687142" w:history="1">
            <w:r w:rsidRPr="00F20F1D">
              <w:rPr>
                <w:rStyle w:val="Hyperlink"/>
                <w:noProof/>
              </w:rPr>
              <w:t>Arithmetic and the ARM7TDMI</w:t>
            </w:r>
            <w:r>
              <w:rPr>
                <w:noProof/>
                <w:webHidden/>
              </w:rPr>
              <w:tab/>
            </w:r>
            <w:r>
              <w:rPr>
                <w:noProof/>
                <w:webHidden/>
              </w:rPr>
              <w:fldChar w:fldCharType="begin"/>
            </w:r>
            <w:r>
              <w:rPr>
                <w:noProof/>
                <w:webHidden/>
              </w:rPr>
              <w:instrText xml:space="preserve"> PAGEREF _Toc523687142 \h </w:instrText>
            </w:r>
            <w:r>
              <w:rPr>
                <w:noProof/>
                <w:webHidden/>
              </w:rPr>
            </w:r>
            <w:r>
              <w:rPr>
                <w:noProof/>
                <w:webHidden/>
              </w:rPr>
              <w:fldChar w:fldCharType="separate"/>
            </w:r>
            <w:r>
              <w:rPr>
                <w:noProof/>
                <w:webHidden/>
              </w:rPr>
              <w:t>12</w:t>
            </w:r>
            <w:r>
              <w:rPr>
                <w:noProof/>
                <w:webHidden/>
              </w:rPr>
              <w:fldChar w:fldCharType="end"/>
            </w:r>
          </w:hyperlink>
        </w:p>
        <w:p w14:paraId="6A2024C9" w14:textId="652BE5AB" w:rsidR="00580473" w:rsidRDefault="00580473">
          <w:pPr>
            <w:pStyle w:val="TOC1"/>
            <w:tabs>
              <w:tab w:val="right" w:leader="dot" w:pos="9350"/>
            </w:tabs>
            <w:rPr>
              <w:noProof/>
              <w:kern w:val="0"/>
              <w:sz w:val="22"/>
              <w:szCs w:val="22"/>
              <w:lang w:val="en-AU" w:eastAsia="en-AU"/>
            </w:rPr>
          </w:pPr>
          <w:hyperlink w:anchor="_Toc523687143" w:history="1">
            <w:r w:rsidRPr="00F20F1D">
              <w:rPr>
                <w:rStyle w:val="Hyperlink"/>
                <w:noProof/>
              </w:rPr>
              <w:t>Registers in the ARM7TDMI</w:t>
            </w:r>
            <w:r>
              <w:rPr>
                <w:noProof/>
                <w:webHidden/>
              </w:rPr>
              <w:tab/>
            </w:r>
            <w:r>
              <w:rPr>
                <w:noProof/>
                <w:webHidden/>
              </w:rPr>
              <w:fldChar w:fldCharType="begin"/>
            </w:r>
            <w:r>
              <w:rPr>
                <w:noProof/>
                <w:webHidden/>
              </w:rPr>
              <w:instrText xml:space="preserve"> PAGEREF _Toc523687143 \h </w:instrText>
            </w:r>
            <w:r>
              <w:rPr>
                <w:noProof/>
                <w:webHidden/>
              </w:rPr>
            </w:r>
            <w:r>
              <w:rPr>
                <w:noProof/>
                <w:webHidden/>
              </w:rPr>
              <w:fldChar w:fldCharType="separate"/>
            </w:r>
            <w:r>
              <w:rPr>
                <w:noProof/>
                <w:webHidden/>
              </w:rPr>
              <w:t>13</w:t>
            </w:r>
            <w:r>
              <w:rPr>
                <w:noProof/>
                <w:webHidden/>
              </w:rPr>
              <w:fldChar w:fldCharType="end"/>
            </w:r>
          </w:hyperlink>
        </w:p>
        <w:p w14:paraId="6E302F2C" w14:textId="4B172152" w:rsidR="00580473" w:rsidRDefault="00580473">
          <w:pPr>
            <w:pStyle w:val="TOC1"/>
            <w:tabs>
              <w:tab w:val="right" w:leader="dot" w:pos="9350"/>
            </w:tabs>
            <w:rPr>
              <w:noProof/>
              <w:kern w:val="0"/>
              <w:sz w:val="22"/>
              <w:szCs w:val="22"/>
              <w:lang w:val="en-AU" w:eastAsia="en-AU"/>
            </w:rPr>
          </w:pPr>
          <w:hyperlink w:anchor="_Toc523687144" w:history="1">
            <w:r w:rsidRPr="00F20F1D">
              <w:rPr>
                <w:rStyle w:val="Hyperlink"/>
                <w:noProof/>
              </w:rPr>
              <w:t>Cache and the ARM7TDMI</w:t>
            </w:r>
            <w:r>
              <w:rPr>
                <w:noProof/>
                <w:webHidden/>
              </w:rPr>
              <w:tab/>
            </w:r>
            <w:r>
              <w:rPr>
                <w:noProof/>
                <w:webHidden/>
              </w:rPr>
              <w:fldChar w:fldCharType="begin"/>
            </w:r>
            <w:r>
              <w:rPr>
                <w:noProof/>
                <w:webHidden/>
              </w:rPr>
              <w:instrText xml:space="preserve"> PAGEREF _Toc523687144 \h </w:instrText>
            </w:r>
            <w:r>
              <w:rPr>
                <w:noProof/>
                <w:webHidden/>
              </w:rPr>
            </w:r>
            <w:r>
              <w:rPr>
                <w:noProof/>
                <w:webHidden/>
              </w:rPr>
              <w:fldChar w:fldCharType="separate"/>
            </w:r>
            <w:r>
              <w:rPr>
                <w:noProof/>
                <w:webHidden/>
              </w:rPr>
              <w:t>14</w:t>
            </w:r>
            <w:r>
              <w:rPr>
                <w:noProof/>
                <w:webHidden/>
              </w:rPr>
              <w:fldChar w:fldCharType="end"/>
            </w:r>
          </w:hyperlink>
        </w:p>
        <w:p w14:paraId="498EAA5D" w14:textId="402B70D8" w:rsidR="00580473" w:rsidRDefault="00580473">
          <w:pPr>
            <w:pStyle w:val="TOC2"/>
            <w:tabs>
              <w:tab w:val="right" w:leader="dot" w:pos="9350"/>
            </w:tabs>
            <w:rPr>
              <w:noProof/>
              <w:kern w:val="0"/>
              <w:sz w:val="22"/>
              <w:szCs w:val="22"/>
              <w:lang w:val="en-AU" w:eastAsia="en-AU"/>
            </w:rPr>
          </w:pPr>
          <w:hyperlink w:anchor="_Toc523687145" w:history="1">
            <w:r w:rsidRPr="00F20F1D">
              <w:rPr>
                <w:rStyle w:val="Hyperlink"/>
                <w:noProof/>
              </w:rPr>
              <w:t>Memory Spaces in the ARM7TDMI</w:t>
            </w:r>
            <w:r>
              <w:rPr>
                <w:noProof/>
                <w:webHidden/>
              </w:rPr>
              <w:tab/>
            </w:r>
            <w:r>
              <w:rPr>
                <w:noProof/>
                <w:webHidden/>
              </w:rPr>
              <w:fldChar w:fldCharType="begin"/>
            </w:r>
            <w:r>
              <w:rPr>
                <w:noProof/>
                <w:webHidden/>
              </w:rPr>
              <w:instrText xml:space="preserve"> PAGEREF _Toc523687145 \h </w:instrText>
            </w:r>
            <w:r>
              <w:rPr>
                <w:noProof/>
                <w:webHidden/>
              </w:rPr>
            </w:r>
            <w:r>
              <w:rPr>
                <w:noProof/>
                <w:webHidden/>
              </w:rPr>
              <w:fldChar w:fldCharType="separate"/>
            </w:r>
            <w:r>
              <w:rPr>
                <w:noProof/>
                <w:webHidden/>
              </w:rPr>
              <w:t>15</w:t>
            </w:r>
            <w:r>
              <w:rPr>
                <w:noProof/>
                <w:webHidden/>
              </w:rPr>
              <w:fldChar w:fldCharType="end"/>
            </w:r>
          </w:hyperlink>
        </w:p>
        <w:p w14:paraId="2BDB7865" w14:textId="5BCE01A0" w:rsidR="006C0D90" w:rsidRDefault="006C0D90">
          <w:r>
            <w:rPr>
              <w:b/>
              <w:bCs/>
              <w:noProof/>
            </w:rPr>
            <w:fldChar w:fldCharType="end"/>
          </w:r>
        </w:p>
      </w:sdtContent>
    </w:sdt>
    <w:p w14:paraId="59AA1A69" w14:textId="5952C58D" w:rsidR="006C0D90" w:rsidRDefault="006C0D90" w:rsidP="006C7CB4">
      <w:pPr>
        <w:pStyle w:val="Heading1"/>
        <w:rPr>
          <w:sz w:val="32"/>
        </w:rPr>
      </w:pPr>
    </w:p>
    <w:p w14:paraId="5771A65C" w14:textId="77777777" w:rsidR="006C0D90" w:rsidRDefault="006C0D90">
      <w:pPr>
        <w:rPr>
          <w:rFonts w:asciiTheme="majorHAnsi" w:eastAsiaTheme="majorEastAsia" w:hAnsiTheme="majorHAnsi" w:cstheme="majorBidi"/>
          <w:b/>
          <w:bCs/>
          <w:sz w:val="32"/>
        </w:rPr>
      </w:pPr>
      <w:r>
        <w:rPr>
          <w:sz w:val="32"/>
        </w:rPr>
        <w:br w:type="page"/>
      </w:r>
    </w:p>
    <w:p w14:paraId="1F643E66" w14:textId="19A39571" w:rsidR="006C0D90" w:rsidRDefault="006C0D90" w:rsidP="006C0D90">
      <w:pPr>
        <w:pStyle w:val="Heading1"/>
        <w:jc w:val="left"/>
      </w:pPr>
      <w:bookmarkStart w:id="0" w:name="_Toc523687133"/>
      <w:r>
        <w:lastRenderedPageBreak/>
        <w:t>Table of Figures</w:t>
      </w:r>
      <w:bookmarkEnd w:id="0"/>
    </w:p>
    <w:bookmarkStart w:id="1" w:name="_GoBack"/>
    <w:bookmarkEnd w:id="1"/>
    <w:p w14:paraId="193F1243" w14:textId="00BAA31A" w:rsidR="00580473" w:rsidRDefault="006C0D90">
      <w:pPr>
        <w:pStyle w:val="TableofFigures"/>
        <w:tabs>
          <w:tab w:val="right" w:leader="dot" w:pos="9350"/>
        </w:tabs>
        <w:rPr>
          <w:noProof/>
          <w:kern w:val="0"/>
          <w:sz w:val="22"/>
          <w:szCs w:val="22"/>
          <w:lang w:val="en-AU" w:eastAsia="en-AU"/>
        </w:rPr>
      </w:pPr>
      <w:r>
        <w:rPr>
          <w:sz w:val="32"/>
        </w:rPr>
        <w:fldChar w:fldCharType="begin"/>
      </w:r>
      <w:r>
        <w:rPr>
          <w:sz w:val="32"/>
        </w:rPr>
        <w:instrText xml:space="preserve"> TOC \h \z \c "Figure" </w:instrText>
      </w:r>
      <w:r>
        <w:rPr>
          <w:sz w:val="32"/>
        </w:rPr>
        <w:fldChar w:fldCharType="separate"/>
      </w:r>
      <w:hyperlink r:id="rId9" w:anchor="_Toc523687146" w:history="1">
        <w:r w:rsidR="00580473" w:rsidRPr="00623373">
          <w:rPr>
            <w:rStyle w:val="Hyperlink"/>
            <w:noProof/>
          </w:rPr>
          <w:t>Figure 1: The ARM7DMI Core Diagram (ATMEL, 2004)</w:t>
        </w:r>
        <w:r w:rsidR="00580473">
          <w:rPr>
            <w:noProof/>
            <w:webHidden/>
          </w:rPr>
          <w:tab/>
        </w:r>
        <w:r w:rsidR="00580473">
          <w:rPr>
            <w:noProof/>
            <w:webHidden/>
          </w:rPr>
          <w:fldChar w:fldCharType="begin"/>
        </w:r>
        <w:r w:rsidR="00580473">
          <w:rPr>
            <w:noProof/>
            <w:webHidden/>
          </w:rPr>
          <w:instrText xml:space="preserve"> PAGEREF _Toc523687146 \h </w:instrText>
        </w:r>
        <w:r w:rsidR="00580473">
          <w:rPr>
            <w:noProof/>
            <w:webHidden/>
          </w:rPr>
        </w:r>
        <w:r w:rsidR="00580473">
          <w:rPr>
            <w:noProof/>
            <w:webHidden/>
          </w:rPr>
          <w:fldChar w:fldCharType="separate"/>
        </w:r>
        <w:r w:rsidR="00580473">
          <w:rPr>
            <w:noProof/>
            <w:webHidden/>
          </w:rPr>
          <w:t>5</w:t>
        </w:r>
        <w:r w:rsidR="00580473">
          <w:rPr>
            <w:noProof/>
            <w:webHidden/>
          </w:rPr>
          <w:fldChar w:fldCharType="end"/>
        </w:r>
      </w:hyperlink>
    </w:p>
    <w:p w14:paraId="23AC53BB" w14:textId="5FDEAEB1" w:rsidR="00580473" w:rsidRDefault="00580473">
      <w:pPr>
        <w:pStyle w:val="TableofFigures"/>
        <w:tabs>
          <w:tab w:val="right" w:leader="dot" w:pos="9350"/>
        </w:tabs>
        <w:rPr>
          <w:noProof/>
          <w:kern w:val="0"/>
          <w:sz w:val="22"/>
          <w:szCs w:val="22"/>
          <w:lang w:val="en-AU" w:eastAsia="en-AU"/>
        </w:rPr>
      </w:pPr>
      <w:hyperlink r:id="rId10" w:anchor="_Toc523687147" w:history="1">
        <w:r w:rsidRPr="00623373">
          <w:rPr>
            <w:rStyle w:val="Hyperlink"/>
            <w:noProof/>
          </w:rPr>
          <w:t>Figure 2: ARM7TDMI Architecture (Techcon, 2012)</w:t>
        </w:r>
        <w:r>
          <w:rPr>
            <w:noProof/>
            <w:webHidden/>
          </w:rPr>
          <w:tab/>
        </w:r>
        <w:r>
          <w:rPr>
            <w:noProof/>
            <w:webHidden/>
          </w:rPr>
          <w:fldChar w:fldCharType="begin"/>
        </w:r>
        <w:r>
          <w:rPr>
            <w:noProof/>
            <w:webHidden/>
          </w:rPr>
          <w:instrText xml:space="preserve"> PAGEREF _Toc523687147 \h </w:instrText>
        </w:r>
        <w:r>
          <w:rPr>
            <w:noProof/>
            <w:webHidden/>
          </w:rPr>
        </w:r>
        <w:r>
          <w:rPr>
            <w:noProof/>
            <w:webHidden/>
          </w:rPr>
          <w:fldChar w:fldCharType="separate"/>
        </w:r>
        <w:r>
          <w:rPr>
            <w:noProof/>
            <w:webHidden/>
          </w:rPr>
          <w:t>6</w:t>
        </w:r>
        <w:r>
          <w:rPr>
            <w:noProof/>
            <w:webHidden/>
          </w:rPr>
          <w:fldChar w:fldCharType="end"/>
        </w:r>
      </w:hyperlink>
    </w:p>
    <w:p w14:paraId="2514FA09" w14:textId="32C38BA7" w:rsidR="00580473" w:rsidRDefault="00580473">
      <w:pPr>
        <w:pStyle w:val="TableofFigures"/>
        <w:tabs>
          <w:tab w:val="right" w:leader="dot" w:pos="9350"/>
        </w:tabs>
        <w:rPr>
          <w:noProof/>
          <w:kern w:val="0"/>
          <w:sz w:val="22"/>
          <w:szCs w:val="22"/>
          <w:lang w:val="en-AU" w:eastAsia="en-AU"/>
        </w:rPr>
      </w:pPr>
      <w:hyperlink r:id="rId11" w:anchor="_Toc523687148" w:history="1">
        <w:r w:rsidRPr="00623373">
          <w:rPr>
            <w:rStyle w:val="Hyperlink"/>
            <w:noProof/>
          </w:rPr>
          <w:t>Figure 3: Conditional Execution in the ARM7TDMI (Varma, 2015)</w:t>
        </w:r>
        <w:r>
          <w:rPr>
            <w:noProof/>
            <w:webHidden/>
          </w:rPr>
          <w:tab/>
        </w:r>
        <w:r>
          <w:rPr>
            <w:noProof/>
            <w:webHidden/>
          </w:rPr>
          <w:fldChar w:fldCharType="begin"/>
        </w:r>
        <w:r>
          <w:rPr>
            <w:noProof/>
            <w:webHidden/>
          </w:rPr>
          <w:instrText xml:space="preserve"> PAGEREF _Toc523687148 \h </w:instrText>
        </w:r>
        <w:r>
          <w:rPr>
            <w:noProof/>
            <w:webHidden/>
          </w:rPr>
        </w:r>
        <w:r>
          <w:rPr>
            <w:noProof/>
            <w:webHidden/>
          </w:rPr>
          <w:fldChar w:fldCharType="separate"/>
        </w:r>
        <w:r>
          <w:rPr>
            <w:noProof/>
            <w:webHidden/>
          </w:rPr>
          <w:t>7</w:t>
        </w:r>
        <w:r>
          <w:rPr>
            <w:noProof/>
            <w:webHidden/>
          </w:rPr>
          <w:fldChar w:fldCharType="end"/>
        </w:r>
      </w:hyperlink>
    </w:p>
    <w:p w14:paraId="30C90197" w14:textId="240CBC45" w:rsidR="00580473" w:rsidRDefault="00580473">
      <w:pPr>
        <w:pStyle w:val="TableofFigures"/>
        <w:tabs>
          <w:tab w:val="right" w:leader="dot" w:pos="9350"/>
        </w:tabs>
        <w:rPr>
          <w:noProof/>
          <w:kern w:val="0"/>
          <w:sz w:val="22"/>
          <w:szCs w:val="22"/>
          <w:lang w:val="en-AU" w:eastAsia="en-AU"/>
        </w:rPr>
      </w:pPr>
      <w:hyperlink r:id="rId12" w:anchor="_Toc523687149" w:history="1">
        <w:r w:rsidRPr="00623373">
          <w:rPr>
            <w:rStyle w:val="Hyperlink"/>
            <w:noProof/>
          </w:rPr>
          <w:t>Figure 4: Flag Bits of the ARM7TDMI  (Thomas, 2012)</w:t>
        </w:r>
        <w:r>
          <w:rPr>
            <w:noProof/>
            <w:webHidden/>
          </w:rPr>
          <w:tab/>
        </w:r>
        <w:r>
          <w:rPr>
            <w:noProof/>
            <w:webHidden/>
          </w:rPr>
          <w:fldChar w:fldCharType="begin"/>
        </w:r>
        <w:r>
          <w:rPr>
            <w:noProof/>
            <w:webHidden/>
          </w:rPr>
          <w:instrText xml:space="preserve"> PAGEREF _Toc523687149 \h </w:instrText>
        </w:r>
        <w:r>
          <w:rPr>
            <w:noProof/>
            <w:webHidden/>
          </w:rPr>
        </w:r>
        <w:r>
          <w:rPr>
            <w:noProof/>
            <w:webHidden/>
          </w:rPr>
          <w:fldChar w:fldCharType="separate"/>
        </w:r>
        <w:r>
          <w:rPr>
            <w:noProof/>
            <w:webHidden/>
          </w:rPr>
          <w:t>8</w:t>
        </w:r>
        <w:r>
          <w:rPr>
            <w:noProof/>
            <w:webHidden/>
          </w:rPr>
          <w:fldChar w:fldCharType="end"/>
        </w:r>
      </w:hyperlink>
    </w:p>
    <w:p w14:paraId="2A4EBAEC" w14:textId="58E93231" w:rsidR="00580473" w:rsidRDefault="00580473">
      <w:pPr>
        <w:pStyle w:val="TableofFigures"/>
        <w:tabs>
          <w:tab w:val="right" w:leader="dot" w:pos="9350"/>
        </w:tabs>
        <w:rPr>
          <w:noProof/>
          <w:kern w:val="0"/>
          <w:sz w:val="22"/>
          <w:szCs w:val="22"/>
          <w:lang w:val="en-AU" w:eastAsia="en-AU"/>
        </w:rPr>
      </w:pPr>
      <w:hyperlink r:id="rId13" w:anchor="_Toc523687150" w:history="1">
        <w:r w:rsidRPr="00623373">
          <w:rPr>
            <w:rStyle w:val="Hyperlink"/>
            <w:noProof/>
          </w:rPr>
          <w:t>Figure 5: Example of how the ADD instruction is converted</w:t>
        </w:r>
        <w:r>
          <w:rPr>
            <w:noProof/>
            <w:webHidden/>
          </w:rPr>
          <w:tab/>
        </w:r>
        <w:r>
          <w:rPr>
            <w:noProof/>
            <w:webHidden/>
          </w:rPr>
          <w:fldChar w:fldCharType="begin"/>
        </w:r>
        <w:r>
          <w:rPr>
            <w:noProof/>
            <w:webHidden/>
          </w:rPr>
          <w:instrText xml:space="preserve"> PAGEREF _Toc523687150 \h </w:instrText>
        </w:r>
        <w:r>
          <w:rPr>
            <w:noProof/>
            <w:webHidden/>
          </w:rPr>
        </w:r>
        <w:r>
          <w:rPr>
            <w:noProof/>
            <w:webHidden/>
          </w:rPr>
          <w:fldChar w:fldCharType="separate"/>
        </w:r>
        <w:r>
          <w:rPr>
            <w:noProof/>
            <w:webHidden/>
          </w:rPr>
          <w:t>9</w:t>
        </w:r>
        <w:r>
          <w:rPr>
            <w:noProof/>
            <w:webHidden/>
          </w:rPr>
          <w:fldChar w:fldCharType="end"/>
        </w:r>
      </w:hyperlink>
    </w:p>
    <w:p w14:paraId="2965CB00" w14:textId="4E984548" w:rsidR="00580473" w:rsidRDefault="00580473">
      <w:pPr>
        <w:pStyle w:val="TableofFigures"/>
        <w:tabs>
          <w:tab w:val="right" w:leader="dot" w:pos="9350"/>
        </w:tabs>
        <w:rPr>
          <w:noProof/>
          <w:kern w:val="0"/>
          <w:sz w:val="22"/>
          <w:szCs w:val="22"/>
          <w:lang w:val="en-AU" w:eastAsia="en-AU"/>
        </w:rPr>
      </w:pPr>
      <w:hyperlink r:id="rId14" w:anchor="_Toc523687151" w:history="1">
        <w:r w:rsidRPr="00623373">
          <w:rPr>
            <w:rStyle w:val="Hyperlink"/>
            <w:noProof/>
          </w:rPr>
          <w:t>Figure 6: ARM to Thumb instruction set mapping. (Goudge and Segars, 1996)</w:t>
        </w:r>
        <w:r>
          <w:rPr>
            <w:noProof/>
            <w:webHidden/>
          </w:rPr>
          <w:tab/>
        </w:r>
        <w:r>
          <w:rPr>
            <w:noProof/>
            <w:webHidden/>
          </w:rPr>
          <w:fldChar w:fldCharType="begin"/>
        </w:r>
        <w:r>
          <w:rPr>
            <w:noProof/>
            <w:webHidden/>
          </w:rPr>
          <w:instrText xml:space="preserve"> PAGEREF _Toc523687151 \h </w:instrText>
        </w:r>
        <w:r>
          <w:rPr>
            <w:noProof/>
            <w:webHidden/>
          </w:rPr>
        </w:r>
        <w:r>
          <w:rPr>
            <w:noProof/>
            <w:webHidden/>
          </w:rPr>
          <w:fldChar w:fldCharType="separate"/>
        </w:r>
        <w:r>
          <w:rPr>
            <w:noProof/>
            <w:webHidden/>
          </w:rPr>
          <w:t>11</w:t>
        </w:r>
        <w:r>
          <w:rPr>
            <w:noProof/>
            <w:webHidden/>
          </w:rPr>
          <w:fldChar w:fldCharType="end"/>
        </w:r>
      </w:hyperlink>
    </w:p>
    <w:p w14:paraId="41297B9E" w14:textId="388331FD" w:rsidR="00580473" w:rsidRDefault="00580473">
      <w:pPr>
        <w:pStyle w:val="TableofFigures"/>
        <w:tabs>
          <w:tab w:val="right" w:leader="dot" w:pos="9350"/>
        </w:tabs>
        <w:rPr>
          <w:noProof/>
          <w:kern w:val="0"/>
          <w:sz w:val="22"/>
          <w:szCs w:val="22"/>
          <w:lang w:val="en-AU" w:eastAsia="en-AU"/>
        </w:rPr>
      </w:pPr>
      <w:hyperlink r:id="rId15" w:anchor="_Toc523687152" w:history="1">
        <w:r w:rsidRPr="00623373">
          <w:rPr>
            <w:rStyle w:val="Hyperlink"/>
            <w:noProof/>
          </w:rPr>
          <w:t>Figure 7: The conversion of High-Level C, to Low Level ARM. (Suh, 2015)</w:t>
        </w:r>
        <w:r>
          <w:rPr>
            <w:noProof/>
            <w:webHidden/>
          </w:rPr>
          <w:tab/>
        </w:r>
        <w:r>
          <w:rPr>
            <w:noProof/>
            <w:webHidden/>
          </w:rPr>
          <w:fldChar w:fldCharType="begin"/>
        </w:r>
        <w:r>
          <w:rPr>
            <w:noProof/>
            <w:webHidden/>
          </w:rPr>
          <w:instrText xml:space="preserve"> PAGEREF _Toc523687152 \h </w:instrText>
        </w:r>
        <w:r>
          <w:rPr>
            <w:noProof/>
            <w:webHidden/>
          </w:rPr>
        </w:r>
        <w:r>
          <w:rPr>
            <w:noProof/>
            <w:webHidden/>
          </w:rPr>
          <w:fldChar w:fldCharType="separate"/>
        </w:r>
        <w:r>
          <w:rPr>
            <w:noProof/>
            <w:webHidden/>
          </w:rPr>
          <w:t>12</w:t>
        </w:r>
        <w:r>
          <w:rPr>
            <w:noProof/>
            <w:webHidden/>
          </w:rPr>
          <w:fldChar w:fldCharType="end"/>
        </w:r>
      </w:hyperlink>
    </w:p>
    <w:p w14:paraId="6F783436" w14:textId="6DC482C3" w:rsidR="00580473" w:rsidRDefault="00580473">
      <w:pPr>
        <w:pStyle w:val="TableofFigures"/>
        <w:tabs>
          <w:tab w:val="right" w:leader="dot" w:pos="9350"/>
        </w:tabs>
        <w:rPr>
          <w:noProof/>
          <w:kern w:val="0"/>
          <w:sz w:val="22"/>
          <w:szCs w:val="22"/>
          <w:lang w:val="en-AU" w:eastAsia="en-AU"/>
        </w:rPr>
      </w:pPr>
      <w:hyperlink r:id="rId16" w:anchor="_Toc523687153" w:history="1">
        <w:r w:rsidRPr="00623373">
          <w:rPr>
            <w:rStyle w:val="Hyperlink"/>
            <w:noProof/>
          </w:rPr>
          <w:t>Figure 8: Program status register format ATMEL (2004)</w:t>
        </w:r>
        <w:r>
          <w:rPr>
            <w:noProof/>
            <w:webHidden/>
          </w:rPr>
          <w:tab/>
        </w:r>
        <w:r>
          <w:rPr>
            <w:noProof/>
            <w:webHidden/>
          </w:rPr>
          <w:fldChar w:fldCharType="begin"/>
        </w:r>
        <w:r>
          <w:rPr>
            <w:noProof/>
            <w:webHidden/>
          </w:rPr>
          <w:instrText xml:space="preserve"> PAGEREF _Toc523687153 \h </w:instrText>
        </w:r>
        <w:r>
          <w:rPr>
            <w:noProof/>
            <w:webHidden/>
          </w:rPr>
        </w:r>
        <w:r>
          <w:rPr>
            <w:noProof/>
            <w:webHidden/>
          </w:rPr>
          <w:fldChar w:fldCharType="separate"/>
        </w:r>
        <w:r>
          <w:rPr>
            <w:noProof/>
            <w:webHidden/>
          </w:rPr>
          <w:t>13</w:t>
        </w:r>
        <w:r>
          <w:rPr>
            <w:noProof/>
            <w:webHidden/>
          </w:rPr>
          <w:fldChar w:fldCharType="end"/>
        </w:r>
      </w:hyperlink>
    </w:p>
    <w:p w14:paraId="653014D3" w14:textId="37B79795" w:rsidR="008D32FB" w:rsidRDefault="006C0D90" w:rsidP="008D32FB">
      <w:pPr>
        <w:pStyle w:val="SectionTitle"/>
      </w:pPr>
      <w:r>
        <w:rPr>
          <w:sz w:val="32"/>
        </w:rPr>
        <w:lastRenderedPageBreak/>
        <w:fldChar w:fldCharType="end"/>
      </w:r>
      <w:r w:rsidR="008D32FB" w:rsidRPr="008D32FB">
        <w:t xml:space="preserve"> </w:t>
      </w:r>
      <w:bookmarkStart w:id="2" w:name="_Toc523687134"/>
      <w:sdt>
        <w:sdtPr>
          <w:alias w:val="Abstract:"/>
          <w:tag w:val="Abstract:"/>
          <w:id w:val="202146031"/>
          <w:placeholder>
            <w:docPart w:val="F45F2911A5CF482991E5B5CEC02CCDC8"/>
          </w:placeholder>
          <w:temporary/>
          <w:showingPlcHdr/>
          <w15:appearance w15:val="hidden"/>
        </w:sdtPr>
        <w:sdtContent>
          <w:r w:rsidR="008D32FB">
            <w:t>Abstract</w:t>
          </w:r>
        </w:sdtContent>
      </w:sdt>
      <w:bookmarkEnd w:id="2"/>
    </w:p>
    <w:p w14:paraId="009BCEB4" w14:textId="77777777" w:rsidR="008D32FB" w:rsidRDefault="008D32FB" w:rsidP="008D32FB">
      <w:pPr>
        <w:pStyle w:val="NoSpacing"/>
        <w:jc w:val="both"/>
      </w:pPr>
      <w:r>
        <w:t xml:space="preserve">The ARM processor is a 32-bit Reduced Instruction Set Computer (RISC), a microprocessor that </w:t>
      </w:r>
      <w:proofErr w:type="spellStart"/>
      <w:r>
        <w:t>recognises</w:t>
      </w:r>
      <w:proofErr w:type="spellEnd"/>
      <w:r>
        <w:t xml:space="preserve"> a limited number of instructions. An advantage of RISC microprocessors is that they can execute instructions relatively quick since the instructions are elementary. RISC chips also require fewer transistors and other components, making both RND and manufacturing more cost-efficient. This architecture is significantly different from other CISC (</w:t>
      </w:r>
      <w:r w:rsidRPr="008F6674">
        <w:t>Complex instruction set computer</w:t>
      </w:r>
      <w:r>
        <w:t>) microprocessors and is primarily designed for embedded systems. In this report, the ARM Instruction Set Architecture, Memory Models, Registers, Instruction Set, and Data Types will be discussed.</w:t>
      </w:r>
      <w:r>
        <w:fldChar w:fldCharType="begin"/>
      </w:r>
      <w:r>
        <w:instrText xml:space="preserve"> ADDIN EN.CITE &lt;EndNote&gt;&lt;Cite&gt;&lt;Author&gt;Shee&lt;/Author&gt;&lt;Year&gt;2004&lt;/Year&gt;&lt;RecNum&gt;2&lt;/RecNum&gt;&lt;IDText&gt;The ARM Architecture&lt;/IDText&gt;&lt;DisplayText&gt;(Shee, 2004)&lt;/DisplayText&gt;&lt;record&gt;&lt;rec-number&gt;2&lt;/rec-number&gt;&lt;foreign-keys&gt;&lt;key app="EN" db-id="sztd0aewezsrs7e2rpaparrvv2vawsezsfp0" timestamp="1535265940"&gt;2&lt;/key&gt;&lt;/foreign-keys&gt;&lt;ref-type name="Report"&gt;27&lt;/ref-type&gt;&lt;contributors&gt;&lt;authors&gt;&lt;author&gt;Shee, Seng Lin&lt;/author&gt;&lt;/authors&gt;&lt;/contributors&gt;&lt;titles&gt;&lt;title&gt;The ARM Architecture&lt;/title&gt;&lt;/titles&gt;&lt;dates&gt;&lt;year&gt;2004&lt;/year&gt;&lt;/dates&gt;&lt;pub-location&gt;Sydney&lt;/pub-location&gt;&lt;publisher&gt;UNSW&lt;/publisher&gt;&lt;urls&gt;&lt;/urls&gt;&lt;/record&gt;&lt;/Cite&gt;&lt;/EndNote&gt;</w:instrText>
      </w:r>
      <w:r>
        <w:fldChar w:fldCharType="separate"/>
      </w:r>
      <w:r>
        <w:rPr>
          <w:noProof/>
        </w:rPr>
        <w:t>(Shee, 2004)</w:t>
      </w:r>
      <w:r>
        <w:fldChar w:fldCharType="end"/>
      </w:r>
    </w:p>
    <w:p w14:paraId="74558004" w14:textId="77777777" w:rsidR="008D32FB" w:rsidRDefault="008D32FB" w:rsidP="008D32FB">
      <w:pPr>
        <w:rPr>
          <w:kern w:val="0"/>
        </w:rPr>
      </w:pPr>
      <w:r>
        <w:br w:type="page"/>
      </w:r>
    </w:p>
    <w:p w14:paraId="0F1D153D" w14:textId="77777777" w:rsidR="008D32FB" w:rsidRDefault="008D32FB" w:rsidP="008D32FB">
      <w:pPr>
        <w:pStyle w:val="Heading1"/>
        <w:rPr>
          <w:sz w:val="32"/>
        </w:rPr>
      </w:pPr>
      <w:bookmarkStart w:id="3" w:name="_Toc523687135"/>
      <w:r>
        <w:rPr>
          <w:noProof/>
          <w:sz w:val="32"/>
        </w:rPr>
        <w:lastRenderedPageBreak/>
        <mc:AlternateContent>
          <mc:Choice Requires="wpg">
            <w:drawing>
              <wp:anchor distT="0" distB="0" distL="114300" distR="114300" simplePos="0" relativeHeight="251662336" behindDoc="0" locked="0" layoutInCell="1" allowOverlap="1" wp14:anchorId="69C486DF" wp14:editId="577724A9">
                <wp:simplePos x="0" y="0"/>
                <wp:positionH relativeFrom="margin">
                  <wp:align>right</wp:align>
                </wp:positionH>
                <wp:positionV relativeFrom="paragraph">
                  <wp:posOffset>647700</wp:posOffset>
                </wp:positionV>
                <wp:extent cx="5943600" cy="6926580"/>
                <wp:effectExtent l="0" t="0" r="0" b="7620"/>
                <wp:wrapTopAndBottom/>
                <wp:docPr id="16" name="Group 16"/>
                <wp:cNvGraphicFramePr/>
                <a:graphic xmlns:a="http://schemas.openxmlformats.org/drawingml/2006/main">
                  <a:graphicData uri="http://schemas.microsoft.com/office/word/2010/wordprocessingGroup">
                    <wpg:wgp>
                      <wpg:cNvGrpSpPr/>
                      <wpg:grpSpPr>
                        <a:xfrm>
                          <a:off x="0" y="0"/>
                          <a:ext cx="5943600" cy="6926580"/>
                          <a:chOff x="0" y="0"/>
                          <a:chExt cx="5943600" cy="6926580"/>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6619240"/>
                          </a:xfrm>
                          <a:prstGeom prst="rect">
                            <a:avLst/>
                          </a:prstGeom>
                        </pic:spPr>
                      </pic:pic>
                      <wps:wsp>
                        <wps:cNvPr id="14" name="Text Box 14"/>
                        <wps:cNvSpPr txBox="1"/>
                        <wps:spPr>
                          <a:xfrm>
                            <a:off x="0" y="6638925"/>
                            <a:ext cx="5943600" cy="287655"/>
                          </a:xfrm>
                          <a:prstGeom prst="rect">
                            <a:avLst/>
                          </a:prstGeom>
                          <a:solidFill>
                            <a:prstClr val="white"/>
                          </a:solidFill>
                          <a:ln>
                            <a:noFill/>
                          </a:ln>
                        </wps:spPr>
                        <wps:txbx>
                          <w:txbxContent>
                            <w:p w14:paraId="42CA47C4" w14:textId="0EF1132E" w:rsidR="006C7CB4" w:rsidRPr="00792B76" w:rsidRDefault="006C7CB4" w:rsidP="008D32FB">
                              <w:pPr>
                                <w:pStyle w:val="Caption"/>
                                <w:jc w:val="center"/>
                                <w:rPr>
                                  <w:noProof/>
                                  <w:sz w:val="24"/>
                                  <w:szCs w:val="24"/>
                                </w:rPr>
                              </w:pPr>
                              <w:bookmarkStart w:id="4" w:name="_Toc523133489"/>
                              <w:bookmarkStart w:id="5" w:name="_Toc52368714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The ARM7DMI Core Diagram </w:t>
                              </w:r>
                              <w:r>
                                <w:fldChar w:fldCharType="begin"/>
                              </w:r>
                              <w:r>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4"/>
                              <w:bookmarkEnd w:id="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C486DF" id="Group 16" o:spid="_x0000_s1026" style="position:absolute;left:0;text-align:left;margin-left:416.8pt;margin-top:51pt;width:468pt;height:545.4pt;z-index:251662336;mso-position-horizontal:right;mso-position-horizontal-relative:margin" coordsize="59436,69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&#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9436;height:6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">
                  <v:imagedata r:id="rId18" o:title=""/>
                </v:shape>
                <v:shapetype id="_x0000_t202" coordsize="21600,21600" o:spt="202" path="m,l,21600r21600,l21600,xe">
                  <v:stroke joinstyle="miter"/>
                  <v:path gradientshapeok="t" o:connecttype="rect"/>
                </v:shapetype>
                <v:shape id="Text Box 14" o:spid="_x0000_s1028" type="#_x0000_t202" style="position:absolute;top:66389;width:5943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2CA47C4" w14:textId="0EF1132E" w:rsidR="006C7CB4" w:rsidRPr="00792B76" w:rsidRDefault="006C7CB4" w:rsidP="008D32FB">
                        <w:pPr>
                          <w:pStyle w:val="Caption"/>
                          <w:jc w:val="center"/>
                          <w:rPr>
                            <w:noProof/>
                            <w:sz w:val="24"/>
                            <w:szCs w:val="24"/>
                          </w:rPr>
                        </w:pPr>
                        <w:bookmarkStart w:id="6" w:name="_Toc523133489"/>
                        <w:bookmarkStart w:id="7" w:name="_Toc52368714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The ARM7DMI Core Diagram </w:t>
                        </w:r>
                        <w:r>
                          <w:fldChar w:fldCharType="begin"/>
                        </w:r>
                        <w:r>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6"/>
                        <w:bookmarkEnd w:id="7"/>
                        <w:r>
                          <w:fldChar w:fldCharType="end"/>
                        </w:r>
                      </w:p>
                    </w:txbxContent>
                  </v:textbox>
                </v:shape>
                <w10:wrap type="topAndBottom" anchorx="margin"/>
              </v:group>
            </w:pict>
          </mc:Fallback>
        </mc:AlternateContent>
      </w:r>
      <w:r w:rsidRPr="00CA51A9">
        <w:rPr>
          <w:sz w:val="32"/>
        </w:rPr>
        <w:t>ARM7TDMI Core Diagram</w:t>
      </w:r>
      <w:bookmarkEnd w:id="3"/>
      <w:r w:rsidRPr="00CA51A9">
        <w:rPr>
          <w:sz w:val="32"/>
        </w:rPr>
        <w:t xml:space="preserve"> </w:t>
      </w:r>
    </w:p>
    <w:p w14:paraId="51B9A098" w14:textId="16560757" w:rsidR="00EF3AFD" w:rsidRPr="00CA51A9" w:rsidRDefault="00EF3AFD" w:rsidP="006C7CB4">
      <w:pPr>
        <w:pStyle w:val="Heading1"/>
        <w:rPr>
          <w:sz w:val="32"/>
        </w:rPr>
      </w:pPr>
    </w:p>
    <w:bookmarkStart w:id="8" w:name="_Toc523687136"/>
    <w:p w14:paraId="568D177C" w14:textId="38463A7E" w:rsidR="00EF3AFD" w:rsidRDefault="006C7CB4" w:rsidP="006C7CB4">
      <w:pPr>
        <w:pStyle w:val="SectionTitle"/>
      </w:pPr>
      <w:sdt>
        <w:sdtPr>
          <w:alias w:val="Section title:"/>
          <w:tag w:val="Section title:"/>
          <w:id w:val="984196707"/>
          <w:placeholder>
            <w:docPart w:val="7B11C9C579B44C9D92F85F6FDD2C871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F3AFD">
            <w:t>The ARM Instruction Set Architecture</w:t>
          </w:r>
        </w:sdtContent>
      </w:sdt>
      <w:bookmarkEnd w:id="8"/>
    </w:p>
    <w:p w14:paraId="68A71003" w14:textId="6F94B2E1" w:rsidR="006C7CB4" w:rsidRDefault="00EF3AFD" w:rsidP="006C7CB4">
      <w:pPr>
        <w:jc w:val="both"/>
        <w:rPr>
          <w:noProof/>
        </w:rPr>
      </w:pPr>
      <w:r w:rsidRPr="00983542">
        <w:t xml:space="preserve">The drawback of most RISC processors, including the ARM7TDMI however, is code density. In many cost-critical applications, one of the most expensive system components has always been memory. Therefore, the less memory a program occupies, the more cost effective. Since RISC processors have simple instructions, multiple instructions are needed to perform what may be done in a single CISC instruction. </w:t>
      </w:r>
      <w:r>
        <w:fldChar w:fldCharType="begin"/>
      </w:r>
      <w:r>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fldChar w:fldCharType="separate"/>
      </w:r>
      <w:r>
        <w:rPr>
          <w:noProof/>
        </w:rPr>
        <w:t>(Segars et al., 1995)</w:t>
      </w:r>
      <w:r>
        <w:fldChar w:fldCharType="end"/>
      </w:r>
      <w:r>
        <w:t xml:space="preserve"> The ARM microprocessor is based on the load/store architecture. ARM7TDMI </w:t>
      </w:r>
      <w:r w:rsidR="00004FDF">
        <w:t>does</w:t>
      </w:r>
      <w:r>
        <w:t xml:space="preserve"> no</w:t>
      </w:r>
      <w:r w:rsidR="00004FDF">
        <w:t>t offer any</w:t>
      </w:r>
      <w:r>
        <w:t xml:space="preserve"> support for unaligned memory accesses. This microprocessor features two instruction sets, with both having mostly single clock-cycle execution.</w:t>
      </w:r>
      <w:r>
        <w:fldChar w:fldCharType="begin"/>
      </w:r>
      <w:r>
        <w:instrText xml:space="preserve"> ADDIN EN.CITE &lt;EndNote&gt;&lt;Cite&gt;&lt;Author&gt;McDermott&lt;/Author&gt;&lt;Year&gt;2008&lt;/Year&gt;&lt;RecNum&gt;3&lt;/RecNum&gt;&lt;IDText&gt;The ARM Instruction Set Architecture&lt;/IDText&gt;&lt;DisplayText&gt;(McDermott, 2008)&lt;/DisplayText&gt;&lt;record&gt;&lt;rec-number&gt;3&lt;/rec-number&gt;&lt;foreign-keys&gt;&lt;key app="EN" db-id="sztd0aewezsrs7e2rpaparrvv2vawsezsfp0" timestamp="1535265940"&gt;3&lt;/key&gt;&lt;/foreign-keys&gt;&lt;ref-type name="Journal Article"&gt;17&lt;/ref-type&gt;&lt;contributors&gt;&lt;authors&gt;&lt;author&gt;McDermott, Mark&lt;/author&gt;&lt;/authors&gt;&lt;/contributors&gt;&lt;titles&gt;&lt;title&gt;The ARM Instruction Set Architecture&lt;/title&gt;&lt;secondary-title&gt;The University of Texas at Austin&lt;/secondary-title&gt;&lt;/titles&gt;&lt;periodical&gt;&lt;full-title&gt;The University of Texas at Austin&lt;/full-title&gt;&lt;/periodical&gt;&lt;pages&gt;2-2&lt;/pages&gt;&lt;dates&gt;&lt;year&gt;2008&lt;/year&gt;&lt;/dates&gt;&lt;urls&gt;&lt;/urls&gt;&lt;/record&gt;&lt;/Cite&gt;&lt;/EndNote&gt;</w:instrText>
      </w:r>
      <w:r>
        <w:fldChar w:fldCharType="separate"/>
      </w:r>
      <w:r>
        <w:rPr>
          <w:noProof/>
        </w:rPr>
        <w:t>(McDermott, 2008)</w:t>
      </w:r>
      <w:r>
        <w:fldChar w:fldCharType="end"/>
      </w:r>
      <w:r>
        <w:t>. These instruction sets are</w:t>
      </w:r>
      <w:r w:rsidR="00975111">
        <w:t xml:space="preserve"> a</w:t>
      </w:r>
      <w:r>
        <w:t xml:space="preserve"> </w:t>
      </w:r>
      <w:r w:rsidR="00975111">
        <w:t xml:space="preserve">16-bit Thumb instruction set and a </w:t>
      </w:r>
      <w:r>
        <w:t>32-bit ARM instruction set</w:t>
      </w:r>
      <w:r w:rsidR="006C7CB4" w:rsidRPr="006C7CB4">
        <w:rPr>
          <w:noProof/>
        </w:rPr>
        <w:t xml:space="preserve"> </w:t>
      </w:r>
    </w:p>
    <w:p w14:paraId="369F501C" w14:textId="44ED28C7" w:rsidR="006C7CB4" w:rsidRDefault="006C7CB4">
      <w:pPr>
        <w:rPr>
          <w:noProof/>
        </w:rPr>
      </w:pPr>
      <w:r>
        <w:rPr>
          <w:noProof/>
        </w:rPr>
        <mc:AlternateContent>
          <mc:Choice Requires="wpg">
            <w:drawing>
              <wp:anchor distT="0" distB="0" distL="114300" distR="114300" simplePos="0" relativeHeight="251676672" behindDoc="0" locked="0" layoutInCell="1" allowOverlap="1" wp14:anchorId="594234F4" wp14:editId="10C63A91">
                <wp:simplePos x="0" y="0"/>
                <wp:positionH relativeFrom="column">
                  <wp:posOffset>1835834</wp:posOffset>
                </wp:positionH>
                <wp:positionV relativeFrom="paragraph">
                  <wp:posOffset>2178148</wp:posOffset>
                </wp:positionV>
                <wp:extent cx="2262505" cy="2544396"/>
                <wp:effectExtent l="0" t="0" r="4445" b="8890"/>
                <wp:wrapTopAndBottom/>
                <wp:docPr id="23" name="Group 23"/>
                <wp:cNvGraphicFramePr/>
                <a:graphic xmlns:a="http://schemas.openxmlformats.org/drawingml/2006/main">
                  <a:graphicData uri="http://schemas.microsoft.com/office/word/2010/wordprocessingGroup">
                    <wpg:wgp>
                      <wpg:cNvGrpSpPr/>
                      <wpg:grpSpPr>
                        <a:xfrm>
                          <a:off x="0" y="0"/>
                          <a:ext cx="2262505" cy="2544396"/>
                          <a:chOff x="0" y="0"/>
                          <a:chExt cx="2262505" cy="2544396"/>
                        </a:xfrm>
                      </wpg:grpSpPr>
                      <pic:pic xmlns:pic="http://schemas.openxmlformats.org/drawingml/2006/picture">
                        <pic:nvPicPr>
                          <pic:cNvPr id="3" name="Picture 3" descr="https://image.slidesharecdn.com/aaetc2v00architecture-150604164237-lva1-app6891/95/arm-aae-architecture-15-638.jpg?cb=1433436223"/>
                          <pic:cNvPicPr>
                            <a:picLocks noChangeAspect="1"/>
                          </pic:cNvPicPr>
                        </pic:nvPicPr>
                        <pic:blipFill rotWithShape="1">
                          <a:blip r:embed="rId19">
                            <a:extLst>
                              <a:ext uri="{BEBA8EAE-BF5A-486C-A8C5-ECC9F3942E4B}">
                                <a14:imgProps xmlns:a14="http://schemas.microsoft.com/office/drawing/2010/main">
                                  <a14:imgLayer r:embed="rId20">
                                    <a14:imgEffect>
                                      <a14:backgroundRemoval t="23124" b="75051" l="7210" r="46552">
                                        <a14:foregroundMark x1="11442" y1="23732" x2="36834" y2="23124"/>
                                        <a14:foregroundMark x1="36834" y1="23124" x2="43574" y2="23124"/>
                                        <a14:foregroundMark x1="46552" y1="28600" x2="46082" y2="70791"/>
                                        <a14:foregroundMark x1="43574" y1="75051" x2="7210" y2="73428"/>
                                      </a14:backgroundRemoval>
                                    </a14:imgEffect>
                                    <a14:imgEffect>
                                      <a14:saturation sat="0"/>
                                    </a14:imgEffect>
                                  </a14:imgLayer>
                                </a14:imgProps>
                              </a:ext>
                              <a:ext uri="{28A0092B-C50C-407E-A947-70E740481C1C}">
                                <a14:useLocalDpi xmlns:a14="http://schemas.microsoft.com/office/drawing/2010/main" val="0"/>
                              </a:ext>
                            </a:extLst>
                          </a:blip>
                          <a:srcRect l="5131" t="21233" r="52164" b="24007"/>
                          <a:stretch/>
                        </pic:blipFill>
                        <pic:spPr bwMode="auto">
                          <a:xfrm>
                            <a:off x="0" y="0"/>
                            <a:ext cx="2262505" cy="2115185"/>
                          </a:xfrm>
                          <a:prstGeom prst="rect">
                            <a:avLst/>
                          </a:prstGeom>
                          <a:noFill/>
                          <a:ln>
                            <a:noFill/>
                          </a:ln>
                          <a:extLst>
                            <a:ext uri="{53640926-AAD7-44D8-BBD7-CCE9431645EC}">
                              <a14:shadowObscured xmlns:a14="http://schemas.microsoft.com/office/drawing/2010/main"/>
                            </a:ext>
                          </a:extLst>
                        </pic:spPr>
                      </pic:pic>
                      <wps:wsp>
                        <wps:cNvPr id="22" name="Text Box 22"/>
                        <wps:cNvSpPr txBox="1"/>
                        <wps:spPr>
                          <a:xfrm>
                            <a:off x="0" y="2096086"/>
                            <a:ext cx="2262505" cy="448310"/>
                          </a:xfrm>
                          <a:prstGeom prst="rect">
                            <a:avLst/>
                          </a:prstGeom>
                          <a:solidFill>
                            <a:prstClr val="white"/>
                          </a:solidFill>
                          <a:ln>
                            <a:noFill/>
                          </a:ln>
                        </wps:spPr>
                        <wps:txbx>
                          <w:txbxContent>
                            <w:p w14:paraId="0057EFDD" w14:textId="13A2517F" w:rsidR="006C7CB4" w:rsidRPr="008A7983" w:rsidRDefault="006C7CB4" w:rsidP="006C7CB4">
                              <w:pPr>
                                <w:pStyle w:val="Caption"/>
                                <w:jc w:val="center"/>
                                <w:rPr>
                                  <w:noProof/>
                                  <w:sz w:val="24"/>
                                  <w:szCs w:val="24"/>
                                </w:rPr>
                              </w:pPr>
                              <w:bookmarkStart w:id="9" w:name="_Toc523687147"/>
                              <w:r>
                                <w:t xml:space="preserve">Figure </w:t>
                              </w:r>
                              <w:r>
                                <w:fldChar w:fldCharType="begin"/>
                              </w:r>
                              <w:r>
                                <w:instrText xml:space="preserve"> SEQ Figure \* ARABIC </w:instrText>
                              </w:r>
                              <w:r>
                                <w:fldChar w:fldCharType="separate"/>
                              </w:r>
                              <w:r>
                                <w:rPr>
                                  <w:noProof/>
                                </w:rPr>
                                <w:t>2</w:t>
                              </w:r>
                              <w:r>
                                <w:fldChar w:fldCharType="end"/>
                              </w:r>
                              <w:r>
                                <w:t xml:space="preserve">: </w:t>
                              </w:r>
                              <w:r w:rsidRPr="00985572">
                                <w:t>ARM7TDMI Architecture (</w:t>
                              </w:r>
                              <w:proofErr w:type="spellStart"/>
                              <w:r w:rsidRPr="00985572">
                                <w:t>Techcon</w:t>
                              </w:r>
                              <w:proofErr w:type="spellEnd"/>
                              <w:r w:rsidRPr="00985572">
                                <w:t>, 2012)</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4234F4" id="Group 23" o:spid="_x0000_s1029" style="position:absolute;left:0;text-align:left;margin-left:144.55pt;margin-top:171.5pt;width:178.15pt;height:200.35pt;z-index:251676672" coordsize="22625,25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">
                <v:shape id="Picture 3" o:spid="_x0000_s1030" type="#_x0000_t75" alt="https://image.slidesharecdn.com/aaetc2v00architecture-150604164237-lva1-app6891/95/arm-aae-architecture-15-638.jpg?cb=1433436223" style="position:absolute;width:22625;height:2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">
                  <v:imagedata r:id="rId21" o:title="arm-aae-architecture-15-638" croptop="13915f" cropbottom="15733f" cropleft="3363f" cropright="34186f"/>
                </v:shape>
                <v:shape id="Text Box 22" o:spid="_x0000_s1031" type="#_x0000_t202" style="position:absolute;top:20960;width:22625;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057EFDD" w14:textId="13A2517F" w:rsidR="006C7CB4" w:rsidRPr="008A7983" w:rsidRDefault="006C7CB4" w:rsidP="006C7CB4">
                        <w:pPr>
                          <w:pStyle w:val="Caption"/>
                          <w:jc w:val="center"/>
                          <w:rPr>
                            <w:noProof/>
                            <w:sz w:val="24"/>
                            <w:szCs w:val="24"/>
                          </w:rPr>
                        </w:pPr>
                        <w:bookmarkStart w:id="10" w:name="_Toc523687147"/>
                        <w:r>
                          <w:t xml:space="preserve">Figure </w:t>
                        </w:r>
                        <w:r>
                          <w:fldChar w:fldCharType="begin"/>
                        </w:r>
                        <w:r>
                          <w:instrText xml:space="preserve"> SEQ Figure \* ARABIC </w:instrText>
                        </w:r>
                        <w:r>
                          <w:fldChar w:fldCharType="separate"/>
                        </w:r>
                        <w:r>
                          <w:rPr>
                            <w:noProof/>
                          </w:rPr>
                          <w:t>2</w:t>
                        </w:r>
                        <w:r>
                          <w:fldChar w:fldCharType="end"/>
                        </w:r>
                        <w:r>
                          <w:t xml:space="preserve">: </w:t>
                        </w:r>
                        <w:r w:rsidRPr="00985572">
                          <w:t>ARM7TDMI Architecture (</w:t>
                        </w:r>
                        <w:proofErr w:type="spellStart"/>
                        <w:r w:rsidRPr="00985572">
                          <w:t>Techcon</w:t>
                        </w:r>
                        <w:proofErr w:type="spellEnd"/>
                        <w:r w:rsidRPr="00985572">
                          <w:t>, 2012)</w:t>
                        </w:r>
                        <w:bookmarkEnd w:id="10"/>
                      </w:p>
                    </w:txbxContent>
                  </v:textbox>
                </v:shape>
                <w10:wrap type="topAndBottom"/>
              </v:group>
            </w:pict>
          </mc:Fallback>
        </mc:AlternateContent>
      </w:r>
      <w:r>
        <w:rPr>
          <w:noProof/>
        </w:rPr>
        <w:br w:type="page"/>
      </w:r>
    </w:p>
    <w:p w14:paraId="4F7F8147" w14:textId="192D0320" w:rsidR="00F32566" w:rsidRDefault="00F32566" w:rsidP="00F32566">
      <w:pPr>
        <w:pStyle w:val="Heading1"/>
      </w:pPr>
      <w:bookmarkStart w:id="11" w:name="_Toc523687137"/>
      <w:r>
        <w:lastRenderedPageBreak/>
        <w:t>Conditional Execution</w:t>
      </w:r>
      <w:bookmarkEnd w:id="11"/>
    </w:p>
    <w:p w14:paraId="5782FD71" w14:textId="61A81074" w:rsidR="00F32566" w:rsidRDefault="00F32566" w:rsidP="00F476F4">
      <w:pPr>
        <w:jc w:val="both"/>
      </w:pPr>
      <w:r>
        <w:t>A beneficial and major feature of the ARM7TDMI's architecture is the ability for instructions to be executed conditionally. The condition is specified with a two-letter suffix (e.g. EQ, CC) appended to the mnemonic. This condition is then tested against the current processor flags and if it is not met, the instruction is then treated as a no-op. This feature often makes branching unnecessary, increasing code density and avoiding pipeline stalls which in turn increases execution speed.</w:t>
      </w:r>
    </w:p>
    <w:p w14:paraId="32264EC3" w14:textId="36B7EAC3" w:rsidR="00F32566" w:rsidRDefault="00F32566" w:rsidP="00F476F4">
      <w:pPr>
        <w:jc w:val="both"/>
      </w:pPr>
      <w:r>
        <w:t>By design the data processing instructions do not affect the condition code flags but can be made to by suffixing S</w:t>
      </w:r>
      <w:r w:rsidR="002A6DBD">
        <w:t xml:space="preserve">. The </w:t>
      </w:r>
      <w:r>
        <w:t>comparison instructions CMP</w:t>
      </w:r>
      <w:r w:rsidR="002A6DBD">
        <w:t xml:space="preserve"> and</w:t>
      </w:r>
      <w:r>
        <w:t xml:space="preserve"> TST do</w:t>
      </w:r>
      <w:r w:rsidR="002A6DBD">
        <w:t xml:space="preserve"> </w:t>
      </w:r>
      <w:r>
        <w:t xml:space="preserve">this implicitly.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r>
        <w:fldChar w:fldCharType="end"/>
      </w:r>
    </w:p>
    <w:p w14:paraId="0240B70C" w14:textId="5840E7DE" w:rsidR="006C7CB4" w:rsidRDefault="006C7CB4" w:rsidP="002A6DBD">
      <w:pPr>
        <w:ind w:firstLine="0"/>
      </w:pPr>
      <w:r>
        <w:rPr>
          <w:noProof/>
        </w:rPr>
        <mc:AlternateContent>
          <mc:Choice Requires="wpg">
            <w:drawing>
              <wp:anchor distT="0" distB="0" distL="114300" distR="114300" simplePos="0" relativeHeight="251680768" behindDoc="0" locked="0" layoutInCell="1" allowOverlap="1" wp14:anchorId="7BD7AF70" wp14:editId="254E4CF1">
                <wp:simplePos x="0" y="0"/>
                <wp:positionH relativeFrom="margin">
                  <wp:align>center</wp:align>
                </wp:positionH>
                <wp:positionV relativeFrom="paragraph">
                  <wp:posOffset>3349625</wp:posOffset>
                </wp:positionV>
                <wp:extent cx="3404235" cy="1370330"/>
                <wp:effectExtent l="0" t="0" r="5715" b="1270"/>
                <wp:wrapTopAndBottom/>
                <wp:docPr id="26" name="Group 26"/>
                <wp:cNvGraphicFramePr/>
                <a:graphic xmlns:a="http://schemas.openxmlformats.org/drawingml/2006/main">
                  <a:graphicData uri="http://schemas.microsoft.com/office/word/2010/wordprocessingGroup">
                    <wpg:wgp>
                      <wpg:cNvGrpSpPr/>
                      <wpg:grpSpPr>
                        <a:xfrm>
                          <a:off x="0" y="0"/>
                          <a:ext cx="3404235" cy="1370330"/>
                          <a:chOff x="0" y="0"/>
                          <a:chExt cx="3249295" cy="1300480"/>
                        </a:xfrm>
                      </wpg:grpSpPr>
                      <pic:pic xmlns:pic="http://schemas.openxmlformats.org/drawingml/2006/picture">
                        <pic:nvPicPr>
                          <pic:cNvPr id="24" name="Picture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49295" cy="952500"/>
                          </a:xfrm>
                          <a:prstGeom prst="rect">
                            <a:avLst/>
                          </a:prstGeom>
                        </pic:spPr>
                      </pic:pic>
                      <wps:wsp>
                        <wps:cNvPr id="25" name="Text Box 25"/>
                        <wps:cNvSpPr txBox="1"/>
                        <wps:spPr>
                          <a:xfrm>
                            <a:off x="0" y="1012825"/>
                            <a:ext cx="3249295" cy="287655"/>
                          </a:xfrm>
                          <a:prstGeom prst="rect">
                            <a:avLst/>
                          </a:prstGeom>
                          <a:solidFill>
                            <a:prstClr val="white"/>
                          </a:solidFill>
                          <a:ln>
                            <a:noFill/>
                          </a:ln>
                        </wps:spPr>
                        <wps:txbx>
                          <w:txbxContent>
                            <w:p w14:paraId="17085F56" w14:textId="52E8E417" w:rsidR="006C7CB4" w:rsidRPr="0081688A" w:rsidRDefault="006C7CB4" w:rsidP="006C7CB4">
                              <w:pPr>
                                <w:pStyle w:val="Caption"/>
                                <w:jc w:val="center"/>
                                <w:rPr>
                                  <w:noProof/>
                                  <w:sz w:val="24"/>
                                  <w:szCs w:val="24"/>
                                </w:rPr>
                              </w:pPr>
                              <w:bookmarkStart w:id="12" w:name="_Toc523687148"/>
                              <w:r>
                                <w:t xml:space="preserve">Figure </w:t>
                              </w:r>
                              <w:r>
                                <w:fldChar w:fldCharType="begin"/>
                              </w:r>
                              <w:r>
                                <w:instrText xml:space="preserve"> SEQ Figure \* ARABIC </w:instrText>
                              </w:r>
                              <w:r>
                                <w:fldChar w:fldCharType="separate"/>
                              </w:r>
                              <w:r>
                                <w:rPr>
                                  <w:noProof/>
                                </w:rPr>
                                <w:t>3</w:t>
                              </w:r>
                              <w:r>
                                <w:fldChar w:fldCharType="end"/>
                              </w:r>
                              <w:r>
                                <w:t>: Conditional Execution in the ARM7TDMI</w:t>
                              </w:r>
                              <w:r w:rsidR="002A6DBD">
                                <w:t xml:space="preserve"> </w:t>
                              </w:r>
                              <w:r w:rsidR="002A6DBD">
                                <w:fldChar w:fldCharType="begin"/>
                              </w:r>
                              <w:r w:rsidR="002A6DBD">
                                <w:instrText xml:space="preserve"> ADDIN EN.CITE &lt;EndNote&gt;&lt;Cite&gt;&lt;Author&gt;Varma&lt;/Author&gt;&lt;Year&gt;2015&lt;/Year&gt;&lt;RecNum&gt;17&lt;/RecNum&gt;&lt;DisplayText&gt;(Varma, 2015)&lt;/DisplayText&gt;&lt;record&gt;&lt;rec-number&gt;17&lt;/rec-number&gt;&lt;foreign-keys&gt;&lt;key app="EN" db-id="sztd0aewezsrs7e2rpaparrvv2vawsezsfp0" timestamp="1535882924"&gt;17&lt;/key&gt;&lt;/foreign-keys&gt;&lt;ref-type name="Generic"&gt;13&lt;/ref-type&gt;&lt;contributors&gt;&lt;authors&gt;&lt;author&gt;Racharla Rohit Varma&lt;/author&gt;&lt;/authors&gt;&lt;/contributors&gt;&lt;titles&gt;&lt;title&gt;Introduction to ARM Architecture&lt;/title&gt;&lt;/titles&gt;&lt;dates&gt;&lt;year&gt;2015&lt;/year&gt;&lt;/dates&gt;&lt;urls&gt;&lt;/urls&gt;&lt;/record&gt;&lt;/Cite&gt;&lt;/EndNote&gt;</w:instrText>
                              </w:r>
                              <w:r w:rsidR="002A6DBD">
                                <w:fldChar w:fldCharType="separate"/>
                              </w:r>
                              <w:r w:rsidR="002A6DBD">
                                <w:rPr>
                                  <w:noProof/>
                                </w:rPr>
                                <w:t>(Varma, 2015)</w:t>
                              </w:r>
                              <w:bookmarkEnd w:id="12"/>
                              <w:r w:rsidR="002A6DB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D7AF70" id="Group 26" o:spid="_x0000_s1032" style="position:absolute;margin-left:0;margin-top:263.75pt;width:268.05pt;height:107.9pt;z-index:251680768;mso-position-horizontal:center;mso-position-horizontal-relative:margin;mso-width-relative:margin;mso-height-relative:margin" coordsize="32492,13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">
                <v:shape id="Picture 24" o:spid="_x0000_s1033" type="#_x0000_t75" style="position:absolute;width:3249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">
                  <v:imagedata r:id="rId23" o:title=""/>
                </v:shape>
                <v:shape id="Text Box 25" o:spid="_x0000_s1034" type="#_x0000_t202" style="position:absolute;top:10128;width:3249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17085F56" w14:textId="52E8E417" w:rsidR="006C7CB4" w:rsidRPr="0081688A" w:rsidRDefault="006C7CB4" w:rsidP="006C7CB4">
                        <w:pPr>
                          <w:pStyle w:val="Caption"/>
                          <w:jc w:val="center"/>
                          <w:rPr>
                            <w:noProof/>
                            <w:sz w:val="24"/>
                            <w:szCs w:val="24"/>
                          </w:rPr>
                        </w:pPr>
                        <w:bookmarkStart w:id="13" w:name="_Toc523687148"/>
                        <w:r>
                          <w:t xml:space="preserve">Figure </w:t>
                        </w:r>
                        <w:r>
                          <w:fldChar w:fldCharType="begin"/>
                        </w:r>
                        <w:r>
                          <w:instrText xml:space="preserve"> SEQ Figure \* ARABIC </w:instrText>
                        </w:r>
                        <w:r>
                          <w:fldChar w:fldCharType="separate"/>
                        </w:r>
                        <w:r>
                          <w:rPr>
                            <w:noProof/>
                          </w:rPr>
                          <w:t>3</w:t>
                        </w:r>
                        <w:r>
                          <w:fldChar w:fldCharType="end"/>
                        </w:r>
                        <w:r>
                          <w:t>: Conditional Execution in the ARM7TDMI</w:t>
                        </w:r>
                        <w:r w:rsidR="002A6DBD">
                          <w:t xml:space="preserve"> </w:t>
                        </w:r>
                        <w:r w:rsidR="002A6DBD">
                          <w:fldChar w:fldCharType="begin"/>
                        </w:r>
                        <w:r w:rsidR="002A6DBD">
                          <w:instrText xml:space="preserve"> ADDIN EN.CITE &lt;EndNote&gt;&lt;Cite&gt;&lt;Author&gt;Varma&lt;/Author&gt;&lt;Year&gt;2015&lt;/Year&gt;&lt;RecNum&gt;17&lt;/RecNum&gt;&lt;DisplayText&gt;(Varma, 2015)&lt;/DisplayText&gt;&lt;record&gt;&lt;rec-number&gt;17&lt;/rec-number&gt;&lt;foreign-keys&gt;&lt;key app="EN" db-id="sztd0aewezsrs7e2rpaparrvv2vawsezsfp0" timestamp="1535882924"&gt;17&lt;/key&gt;&lt;/foreign-keys&gt;&lt;ref-type name="Generic"&gt;13&lt;/ref-type&gt;&lt;contributors&gt;&lt;authors&gt;&lt;author&gt;Racharla Rohit Varma&lt;/author&gt;&lt;/authors&gt;&lt;/contributors&gt;&lt;titles&gt;&lt;title&gt;Introduction to ARM Architecture&lt;/title&gt;&lt;/titles&gt;&lt;dates&gt;&lt;year&gt;2015&lt;/year&gt;&lt;/dates&gt;&lt;urls&gt;&lt;/urls&gt;&lt;/record&gt;&lt;/Cite&gt;&lt;/EndNote&gt;</w:instrText>
                        </w:r>
                        <w:r w:rsidR="002A6DBD">
                          <w:fldChar w:fldCharType="separate"/>
                        </w:r>
                        <w:r w:rsidR="002A6DBD">
                          <w:rPr>
                            <w:noProof/>
                          </w:rPr>
                          <w:t>(Varma, 2015)</w:t>
                        </w:r>
                        <w:bookmarkEnd w:id="13"/>
                        <w:r w:rsidR="002A6DBD">
                          <w:fldChar w:fldCharType="end"/>
                        </w:r>
                      </w:p>
                    </w:txbxContent>
                  </v:textbox>
                </v:shape>
                <w10:wrap type="topAndBottom" anchorx="margin"/>
              </v:group>
            </w:pict>
          </mc:Fallback>
        </mc:AlternateContent>
      </w:r>
      <w:r>
        <w:br w:type="page"/>
      </w:r>
    </w:p>
    <w:p w14:paraId="11269400" w14:textId="64B929F5" w:rsidR="00F32566" w:rsidRDefault="00455B94" w:rsidP="00F476F4">
      <w:pPr>
        <w:pStyle w:val="Heading2"/>
        <w:jc w:val="both"/>
      </w:pPr>
      <w:bookmarkStart w:id="14" w:name="_Toc523687138"/>
      <w:r>
        <w:lastRenderedPageBreak/>
        <w:t xml:space="preserve">Status </w:t>
      </w:r>
      <w:r w:rsidR="00F32566">
        <w:t>Flags</w:t>
      </w:r>
      <w:r>
        <w:t xml:space="preserve"> and Condition Codes</w:t>
      </w:r>
      <w:bookmarkEnd w:id="14"/>
    </w:p>
    <w:p w14:paraId="61DB8792" w14:textId="31214EFF" w:rsidR="00F32566" w:rsidRDefault="00F32566" w:rsidP="00F476F4">
      <w:pPr>
        <w:ind w:firstLine="0"/>
        <w:jc w:val="both"/>
      </w:pPr>
      <w:r>
        <w:t>When an ALU operation changes the flags:</w:t>
      </w:r>
    </w:p>
    <w:p w14:paraId="65E04D99" w14:textId="36F5FEA7" w:rsidR="00F32566" w:rsidRDefault="00F32566" w:rsidP="005F73E4">
      <w:pPr>
        <w:pStyle w:val="ListParagraph"/>
        <w:numPr>
          <w:ilvl w:val="0"/>
          <w:numId w:val="18"/>
        </w:numPr>
        <w:spacing w:line="360" w:lineRule="auto"/>
        <w:jc w:val="both"/>
      </w:pPr>
      <w:r>
        <w:t xml:space="preserve">N — </w:t>
      </w:r>
      <w:r w:rsidR="00F476F4">
        <w:t>Negative</w:t>
      </w:r>
    </w:p>
    <w:p w14:paraId="16372037" w14:textId="6F73BECD" w:rsidR="00F476F4" w:rsidRDefault="00F476F4" w:rsidP="005F73E4">
      <w:pPr>
        <w:pStyle w:val="ListParagraph"/>
        <w:numPr>
          <w:ilvl w:val="1"/>
          <w:numId w:val="18"/>
        </w:numPr>
        <w:spacing w:line="360" w:lineRule="auto"/>
        <w:jc w:val="both"/>
      </w:pPr>
      <w:r>
        <w:t>Set if the result of a data processing instruction was negative</w:t>
      </w:r>
    </w:p>
    <w:p w14:paraId="466BC2F2" w14:textId="3E138E1E" w:rsidR="00F476F4" w:rsidRDefault="00F476F4" w:rsidP="005F73E4">
      <w:pPr>
        <w:pStyle w:val="ListParagraph"/>
        <w:numPr>
          <w:ilvl w:val="0"/>
          <w:numId w:val="18"/>
        </w:numPr>
        <w:spacing w:line="360" w:lineRule="auto"/>
        <w:jc w:val="both"/>
      </w:pPr>
      <w:r>
        <w:t>Z — Zero</w:t>
      </w:r>
    </w:p>
    <w:p w14:paraId="0F3FF20A" w14:textId="7FBA9F9C" w:rsidR="00F476F4" w:rsidRDefault="00F476F4" w:rsidP="005F73E4">
      <w:pPr>
        <w:pStyle w:val="ListParagraph"/>
        <w:numPr>
          <w:ilvl w:val="1"/>
          <w:numId w:val="18"/>
        </w:numPr>
        <w:spacing w:line="360" w:lineRule="auto"/>
        <w:jc w:val="both"/>
      </w:pPr>
      <w:r>
        <w:t>Set if the result was zero</w:t>
      </w:r>
    </w:p>
    <w:p w14:paraId="358A2034" w14:textId="3344668F" w:rsidR="00F476F4" w:rsidRDefault="00F476F4" w:rsidP="005F73E4">
      <w:pPr>
        <w:pStyle w:val="ListParagraph"/>
        <w:numPr>
          <w:ilvl w:val="0"/>
          <w:numId w:val="18"/>
        </w:numPr>
        <w:spacing w:line="360" w:lineRule="auto"/>
        <w:jc w:val="both"/>
      </w:pPr>
      <w:r>
        <w:t>C — Carry</w:t>
      </w:r>
    </w:p>
    <w:p w14:paraId="149B8458" w14:textId="520F1DF7" w:rsidR="00F476F4" w:rsidRDefault="00F476F4" w:rsidP="005F73E4">
      <w:pPr>
        <w:pStyle w:val="ListParagraph"/>
        <w:numPr>
          <w:ilvl w:val="1"/>
          <w:numId w:val="18"/>
        </w:numPr>
        <w:spacing w:line="360" w:lineRule="auto"/>
        <w:jc w:val="both"/>
      </w:pPr>
      <w:r>
        <w:t>Set if an addition, subtraction or compare causes a result bigger than 32bit, or is set from the output of the shifter for move and logical instructions.</w:t>
      </w:r>
    </w:p>
    <w:p w14:paraId="307AC3D1" w14:textId="0A46BB05" w:rsidR="006C7CB4" w:rsidRDefault="00F476F4" w:rsidP="005F73E4">
      <w:pPr>
        <w:pStyle w:val="ListParagraph"/>
        <w:numPr>
          <w:ilvl w:val="0"/>
          <w:numId w:val="18"/>
        </w:numPr>
        <w:spacing w:line="360" w:lineRule="auto"/>
        <w:jc w:val="both"/>
      </w:pPr>
      <w:r>
        <w:t>V — Overflow</w:t>
      </w:r>
    </w:p>
    <w:p w14:paraId="32C96329" w14:textId="5681601E" w:rsidR="005F73E4" w:rsidRDefault="005F73E4" w:rsidP="005F73E4">
      <w:pPr>
        <w:pStyle w:val="ListParagraph"/>
        <w:numPr>
          <w:ilvl w:val="1"/>
          <w:numId w:val="18"/>
        </w:numPr>
        <w:spacing w:line="360" w:lineRule="auto"/>
        <w:jc w:val="both"/>
      </w:pPr>
      <w:r>
        <w:rPr>
          <w:noProof/>
        </w:rPr>
        <mc:AlternateContent>
          <mc:Choice Requires="wpg">
            <w:drawing>
              <wp:anchor distT="0" distB="0" distL="114300" distR="114300" simplePos="0" relativeHeight="251682816" behindDoc="0" locked="0" layoutInCell="1" allowOverlap="1" wp14:anchorId="369609CC" wp14:editId="488D7381">
                <wp:simplePos x="0" y="0"/>
                <wp:positionH relativeFrom="margin">
                  <wp:align>center</wp:align>
                </wp:positionH>
                <wp:positionV relativeFrom="margin">
                  <wp:align>center</wp:align>
                </wp:positionV>
                <wp:extent cx="3129915" cy="120967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3129915" cy="1209675"/>
                          <a:chOff x="0" y="0"/>
                          <a:chExt cx="3009900" cy="1209821"/>
                        </a:xfrm>
                      </wpg:grpSpPr>
                      <pic:pic xmlns:pic="http://schemas.openxmlformats.org/drawingml/2006/picture">
                        <pic:nvPicPr>
                          <pic:cNvPr id="19" name="Picture 19"/>
                          <pic:cNvPicPr>
                            <a:picLocks noChangeAspect="1"/>
                          </pic:cNvPicPr>
                        </pic:nvPicPr>
                        <pic:blipFill>
                          <a:blip r:embed="rId24">
                            <a:biLevel thresh="75000"/>
                            <a:extLst>
                              <a:ext uri="{28A0092B-C50C-407E-A947-70E740481C1C}">
                                <a14:useLocalDpi xmlns:a14="http://schemas.microsoft.com/office/drawing/2010/main" val="0"/>
                              </a:ext>
                            </a:extLst>
                          </a:blip>
                          <a:stretch>
                            <a:fillRect/>
                          </a:stretch>
                        </pic:blipFill>
                        <pic:spPr>
                          <a:xfrm>
                            <a:off x="0" y="0"/>
                            <a:ext cx="3009900" cy="873760"/>
                          </a:xfrm>
                          <a:prstGeom prst="rect">
                            <a:avLst/>
                          </a:prstGeom>
                        </pic:spPr>
                      </pic:pic>
                      <wps:wsp>
                        <wps:cNvPr id="20" name="Text Box 20"/>
                        <wps:cNvSpPr txBox="1"/>
                        <wps:spPr>
                          <a:xfrm>
                            <a:off x="0" y="928370"/>
                            <a:ext cx="3009900" cy="281451"/>
                          </a:xfrm>
                          <a:prstGeom prst="rect">
                            <a:avLst/>
                          </a:prstGeom>
                          <a:solidFill>
                            <a:prstClr val="white"/>
                          </a:solidFill>
                          <a:ln>
                            <a:noFill/>
                          </a:ln>
                        </wps:spPr>
                        <wps:txbx>
                          <w:txbxContent>
                            <w:p w14:paraId="56CE8E4F" w14:textId="77777777" w:rsidR="005F73E4" w:rsidRPr="00D529C7" w:rsidRDefault="005F73E4" w:rsidP="005F73E4">
                              <w:pPr>
                                <w:pStyle w:val="Caption"/>
                                <w:rPr>
                                  <w:b/>
                                  <w:bCs/>
                                  <w:noProof/>
                                  <w:color w:val="auto"/>
                                  <w:sz w:val="24"/>
                                  <w:szCs w:val="24"/>
                                </w:rPr>
                              </w:pPr>
                              <w:bookmarkStart w:id="15" w:name="_Toc523687149"/>
                              <w:r>
                                <w:t xml:space="preserve">Figure </w:t>
                              </w:r>
                              <w:r>
                                <w:fldChar w:fldCharType="begin"/>
                              </w:r>
                              <w:r>
                                <w:instrText xml:space="preserve"> SEQ Figure \* ARABIC </w:instrText>
                              </w:r>
                              <w:r>
                                <w:fldChar w:fldCharType="separate"/>
                              </w:r>
                              <w:r>
                                <w:rPr>
                                  <w:noProof/>
                                </w:rPr>
                                <w:t>4</w:t>
                              </w:r>
                              <w:r>
                                <w:fldChar w:fldCharType="end"/>
                              </w:r>
                              <w:r>
                                <w:t xml:space="preserve">: Flag Bits of the ARM7TDMI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bookmarkEnd w:id="1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9609CC" id="Group 21" o:spid="_x0000_s1035" style="position:absolute;left:0;text-align:left;margin-left:0;margin-top:0;width:246.45pt;height:95.25pt;z-index:251682816;mso-position-horizontal:center;mso-position-horizontal-relative:margin;mso-position-vertical:center;mso-position-vertical-relative:margin;mso-width-relative:margin;mso-height-relative:margin" coordsize="30099,1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">
                <v:shape id="Picture 19" o:spid="_x0000_s1036" type="#_x0000_t75" style="position:absolute;width:30099;height:8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">
                  <v:imagedata r:id="rId25" o:title="" grayscale="t" bilevel="t"/>
                </v:shape>
                <v:shape id="Text Box 20" o:spid="_x0000_s1037" type="#_x0000_t202" style="position:absolute;top:9283;width:30099;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6CE8E4F" w14:textId="77777777" w:rsidR="005F73E4" w:rsidRPr="00D529C7" w:rsidRDefault="005F73E4" w:rsidP="005F73E4">
                        <w:pPr>
                          <w:pStyle w:val="Caption"/>
                          <w:rPr>
                            <w:b/>
                            <w:bCs/>
                            <w:noProof/>
                            <w:color w:val="auto"/>
                            <w:sz w:val="24"/>
                            <w:szCs w:val="24"/>
                          </w:rPr>
                        </w:pPr>
                        <w:bookmarkStart w:id="16" w:name="_Toc523687149"/>
                        <w:r>
                          <w:t xml:space="preserve">Figure </w:t>
                        </w:r>
                        <w:r>
                          <w:fldChar w:fldCharType="begin"/>
                        </w:r>
                        <w:r>
                          <w:instrText xml:space="preserve"> SEQ Figure \* ARABIC </w:instrText>
                        </w:r>
                        <w:r>
                          <w:fldChar w:fldCharType="separate"/>
                        </w:r>
                        <w:r>
                          <w:rPr>
                            <w:noProof/>
                          </w:rPr>
                          <w:t>4</w:t>
                        </w:r>
                        <w:r>
                          <w:fldChar w:fldCharType="end"/>
                        </w:r>
                        <w:r>
                          <w:t xml:space="preserve">: Flag Bits of the ARM7TDMI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bookmarkEnd w:id="16"/>
                        <w:r>
                          <w:fldChar w:fldCharType="end"/>
                        </w:r>
                      </w:p>
                    </w:txbxContent>
                  </v:textbox>
                </v:shape>
                <w10:wrap type="topAndBottom" anchorx="margin" anchory="margin"/>
              </v:group>
            </w:pict>
          </mc:Fallback>
        </mc:AlternateContent>
      </w:r>
      <w:r w:rsidR="00F476F4">
        <w:t xml:space="preserve">Set if an </w:t>
      </w:r>
      <w:r w:rsidR="00F476F4" w:rsidRPr="00F476F4">
        <w:t>addition, subtraction or compare produces a signed result bigger than 31 bits.</w:t>
      </w:r>
    </w:p>
    <w:tbl>
      <w:tblPr>
        <w:tblStyle w:val="GridTable4-Accent5"/>
        <w:tblW w:w="0" w:type="auto"/>
        <w:tblLook w:val="04A0" w:firstRow="1" w:lastRow="0" w:firstColumn="1" w:lastColumn="0" w:noHBand="0" w:noVBand="1"/>
      </w:tblPr>
      <w:tblGrid>
        <w:gridCol w:w="2337"/>
        <w:gridCol w:w="1202"/>
        <w:gridCol w:w="3969"/>
        <w:gridCol w:w="1842"/>
      </w:tblGrid>
      <w:tr w:rsidR="00455B94" w14:paraId="5628E417" w14:textId="77777777" w:rsidTr="004C5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664A871" w14:textId="040011D5" w:rsidR="00455B94" w:rsidRPr="004C5A37" w:rsidRDefault="006C7CB4" w:rsidP="004C5A37">
            <w:pPr>
              <w:ind w:firstLine="0"/>
              <w:jc w:val="both"/>
              <w:rPr>
                <w:rFonts w:ascii="Calibri" w:hAnsi="Calibri" w:cs="Calibri"/>
                <w:b w:val="0"/>
                <w:sz w:val="22"/>
              </w:rPr>
            </w:pPr>
            <w:r>
              <w:br w:type="page"/>
            </w:r>
            <w:r w:rsidR="00455B94" w:rsidRPr="004C5A37">
              <w:rPr>
                <w:rFonts w:ascii="Calibri" w:hAnsi="Calibri" w:cs="Calibri"/>
                <w:b w:val="0"/>
                <w:sz w:val="22"/>
              </w:rPr>
              <w:t>Code</w:t>
            </w:r>
          </w:p>
        </w:tc>
        <w:tc>
          <w:tcPr>
            <w:tcW w:w="1202" w:type="dxa"/>
          </w:tcPr>
          <w:p w14:paraId="0E9EDE28" w14:textId="4801B017" w:rsidR="00455B94" w:rsidRPr="004C5A37"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4C5A37">
              <w:rPr>
                <w:rFonts w:ascii="Calibri" w:hAnsi="Calibri" w:cs="Calibri"/>
                <w:b w:val="0"/>
                <w:sz w:val="22"/>
              </w:rPr>
              <w:t>Suffix</w:t>
            </w:r>
          </w:p>
        </w:tc>
        <w:tc>
          <w:tcPr>
            <w:tcW w:w="3969" w:type="dxa"/>
          </w:tcPr>
          <w:p w14:paraId="7FBD559B" w14:textId="133C9661" w:rsidR="00455B94" w:rsidRPr="004C5A37"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4C5A37">
              <w:rPr>
                <w:rFonts w:ascii="Calibri" w:hAnsi="Calibri" w:cs="Calibri"/>
                <w:b w:val="0"/>
                <w:sz w:val="22"/>
              </w:rPr>
              <w:t>Description</w:t>
            </w:r>
          </w:p>
        </w:tc>
        <w:tc>
          <w:tcPr>
            <w:tcW w:w="1842" w:type="dxa"/>
          </w:tcPr>
          <w:p w14:paraId="1D8A1A8A" w14:textId="4E32A309" w:rsidR="00455B94" w:rsidRPr="004C5A37"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4C5A37">
              <w:rPr>
                <w:rFonts w:ascii="Calibri" w:hAnsi="Calibri" w:cs="Calibri"/>
                <w:b w:val="0"/>
                <w:sz w:val="22"/>
              </w:rPr>
              <w:t>Flags</w:t>
            </w:r>
          </w:p>
        </w:tc>
      </w:tr>
      <w:tr w:rsidR="00D55342" w14:paraId="32BE55BC"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9C33CE4" w14:textId="77315A07" w:rsidR="00D55342" w:rsidRPr="004C5A37" w:rsidRDefault="00D55342" w:rsidP="004C5A37">
            <w:pPr>
              <w:ind w:firstLine="0"/>
              <w:jc w:val="both"/>
              <w:rPr>
                <w:rFonts w:ascii="Calibri" w:hAnsi="Calibri" w:cs="Calibri"/>
                <w:sz w:val="22"/>
              </w:rPr>
            </w:pPr>
            <w:r w:rsidRPr="004C5A37">
              <w:rPr>
                <w:rFonts w:ascii="Calibri" w:hAnsi="Calibri" w:cs="Calibri"/>
                <w:sz w:val="22"/>
              </w:rPr>
              <w:t>0000</w:t>
            </w:r>
          </w:p>
        </w:tc>
        <w:tc>
          <w:tcPr>
            <w:tcW w:w="1202" w:type="dxa"/>
          </w:tcPr>
          <w:p w14:paraId="5203DE4E" w14:textId="71BED081"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EQ</w:t>
            </w:r>
          </w:p>
        </w:tc>
        <w:tc>
          <w:tcPr>
            <w:tcW w:w="3969" w:type="dxa"/>
          </w:tcPr>
          <w:p w14:paraId="79742A54" w14:textId="4BFBD9B3"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Equal / equals zero</w:t>
            </w:r>
          </w:p>
        </w:tc>
        <w:tc>
          <w:tcPr>
            <w:tcW w:w="1842" w:type="dxa"/>
          </w:tcPr>
          <w:p w14:paraId="7888CA1B" w14:textId="175615F9"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Z</w:t>
            </w:r>
          </w:p>
        </w:tc>
      </w:tr>
      <w:tr w:rsidR="00D55342" w14:paraId="1EB02B77"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AEBE4BD" w14:textId="3B57BCDF" w:rsidR="00D55342" w:rsidRPr="004C5A37" w:rsidRDefault="00D55342" w:rsidP="004C5A37">
            <w:pPr>
              <w:ind w:firstLine="0"/>
              <w:jc w:val="both"/>
              <w:rPr>
                <w:rFonts w:ascii="Calibri" w:hAnsi="Calibri" w:cs="Calibri"/>
                <w:sz w:val="22"/>
              </w:rPr>
            </w:pPr>
            <w:r w:rsidRPr="004C5A37">
              <w:rPr>
                <w:rFonts w:ascii="Calibri" w:hAnsi="Calibri" w:cs="Calibri"/>
                <w:sz w:val="22"/>
              </w:rPr>
              <w:t>0001</w:t>
            </w:r>
          </w:p>
        </w:tc>
        <w:tc>
          <w:tcPr>
            <w:tcW w:w="1202" w:type="dxa"/>
          </w:tcPr>
          <w:p w14:paraId="56B2FF86" w14:textId="1C91DFC1"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NE</w:t>
            </w:r>
          </w:p>
        </w:tc>
        <w:tc>
          <w:tcPr>
            <w:tcW w:w="3969" w:type="dxa"/>
          </w:tcPr>
          <w:p w14:paraId="2C01A1DB" w14:textId="14B7A74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Not equal</w:t>
            </w:r>
          </w:p>
        </w:tc>
        <w:tc>
          <w:tcPr>
            <w:tcW w:w="1842" w:type="dxa"/>
          </w:tcPr>
          <w:p w14:paraId="55AB10CB" w14:textId="769157B7"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!Z</w:t>
            </w:r>
            <w:proofErr w:type="gramEnd"/>
          </w:p>
        </w:tc>
      </w:tr>
      <w:tr w:rsidR="00D55342" w14:paraId="6CD2698D"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804766" w14:textId="2FF59A71" w:rsidR="00D55342" w:rsidRPr="004C5A37" w:rsidRDefault="00D55342" w:rsidP="004C5A37">
            <w:pPr>
              <w:ind w:firstLine="0"/>
              <w:jc w:val="both"/>
              <w:rPr>
                <w:rFonts w:ascii="Calibri" w:hAnsi="Calibri" w:cs="Calibri"/>
                <w:sz w:val="22"/>
              </w:rPr>
            </w:pPr>
            <w:r w:rsidRPr="004C5A37">
              <w:rPr>
                <w:rFonts w:ascii="Calibri" w:hAnsi="Calibri" w:cs="Calibri"/>
                <w:sz w:val="22"/>
              </w:rPr>
              <w:t>0010</w:t>
            </w:r>
          </w:p>
        </w:tc>
        <w:tc>
          <w:tcPr>
            <w:tcW w:w="1202" w:type="dxa"/>
          </w:tcPr>
          <w:p w14:paraId="3F4005B9" w14:textId="6211DBE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CS / HS</w:t>
            </w:r>
          </w:p>
        </w:tc>
        <w:tc>
          <w:tcPr>
            <w:tcW w:w="3969" w:type="dxa"/>
          </w:tcPr>
          <w:p w14:paraId="162852BE" w14:textId="5B4EBCE2"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Carry set / unsigned higher or same</w:t>
            </w:r>
          </w:p>
        </w:tc>
        <w:tc>
          <w:tcPr>
            <w:tcW w:w="1842" w:type="dxa"/>
          </w:tcPr>
          <w:p w14:paraId="23FAEFE8" w14:textId="40DEF181"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w:t>
            </w:r>
          </w:p>
        </w:tc>
      </w:tr>
      <w:tr w:rsidR="00D55342" w14:paraId="5C475D5B"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5F2830FE" w14:textId="7C32BC4F" w:rsidR="00D55342" w:rsidRPr="004C5A37" w:rsidRDefault="00D55342" w:rsidP="004C5A37">
            <w:pPr>
              <w:ind w:firstLine="0"/>
              <w:jc w:val="both"/>
              <w:rPr>
                <w:rFonts w:ascii="Calibri" w:hAnsi="Calibri" w:cs="Calibri"/>
                <w:sz w:val="22"/>
              </w:rPr>
            </w:pPr>
            <w:r w:rsidRPr="004C5A37">
              <w:rPr>
                <w:rFonts w:ascii="Calibri" w:hAnsi="Calibri" w:cs="Calibri"/>
                <w:sz w:val="22"/>
              </w:rPr>
              <w:t>0011</w:t>
            </w:r>
          </w:p>
        </w:tc>
        <w:tc>
          <w:tcPr>
            <w:tcW w:w="1202" w:type="dxa"/>
          </w:tcPr>
          <w:p w14:paraId="23EC7A55" w14:textId="2F9E5BAD"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CC / LO</w:t>
            </w:r>
          </w:p>
        </w:tc>
        <w:tc>
          <w:tcPr>
            <w:tcW w:w="3969" w:type="dxa"/>
          </w:tcPr>
          <w:p w14:paraId="421DE499" w14:textId="6245DB89"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Carry clear / unsigned lower</w:t>
            </w:r>
          </w:p>
        </w:tc>
        <w:tc>
          <w:tcPr>
            <w:tcW w:w="1842" w:type="dxa"/>
          </w:tcPr>
          <w:p w14:paraId="0FD793A2" w14:textId="12C73883"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!C</w:t>
            </w:r>
            <w:proofErr w:type="gramEnd"/>
          </w:p>
        </w:tc>
      </w:tr>
      <w:tr w:rsidR="00D55342" w14:paraId="34D6E5BB"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8D54C0B" w14:textId="416F2C0B" w:rsidR="00D55342" w:rsidRPr="004C5A37" w:rsidRDefault="00D55342" w:rsidP="004C5A37">
            <w:pPr>
              <w:ind w:firstLine="0"/>
              <w:jc w:val="both"/>
              <w:rPr>
                <w:rFonts w:ascii="Calibri" w:hAnsi="Calibri" w:cs="Calibri"/>
                <w:sz w:val="22"/>
              </w:rPr>
            </w:pPr>
            <w:r w:rsidRPr="004C5A37">
              <w:rPr>
                <w:rFonts w:ascii="Calibri" w:hAnsi="Calibri" w:cs="Calibri"/>
                <w:sz w:val="22"/>
              </w:rPr>
              <w:t>0100</w:t>
            </w:r>
          </w:p>
        </w:tc>
        <w:tc>
          <w:tcPr>
            <w:tcW w:w="1202" w:type="dxa"/>
          </w:tcPr>
          <w:p w14:paraId="69D30F9F" w14:textId="68EF4C16"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MI</w:t>
            </w:r>
          </w:p>
        </w:tc>
        <w:tc>
          <w:tcPr>
            <w:tcW w:w="3969" w:type="dxa"/>
          </w:tcPr>
          <w:p w14:paraId="610B277E" w14:textId="30332A27"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Minus / negative</w:t>
            </w:r>
          </w:p>
        </w:tc>
        <w:tc>
          <w:tcPr>
            <w:tcW w:w="1842" w:type="dxa"/>
          </w:tcPr>
          <w:p w14:paraId="03F6F9B9" w14:textId="7FCFC7E3"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N</w:t>
            </w:r>
          </w:p>
        </w:tc>
      </w:tr>
      <w:tr w:rsidR="00D55342" w14:paraId="2F8B84F7"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33380143" w14:textId="60F979E3" w:rsidR="00D55342" w:rsidRPr="004C5A37" w:rsidRDefault="00D55342" w:rsidP="004C5A37">
            <w:pPr>
              <w:ind w:firstLine="0"/>
              <w:jc w:val="both"/>
              <w:rPr>
                <w:rFonts w:ascii="Calibri" w:hAnsi="Calibri" w:cs="Calibri"/>
                <w:sz w:val="22"/>
              </w:rPr>
            </w:pPr>
            <w:r w:rsidRPr="004C5A37">
              <w:rPr>
                <w:rFonts w:ascii="Calibri" w:hAnsi="Calibri" w:cs="Calibri"/>
                <w:sz w:val="22"/>
              </w:rPr>
              <w:t>0101</w:t>
            </w:r>
          </w:p>
        </w:tc>
        <w:tc>
          <w:tcPr>
            <w:tcW w:w="1202" w:type="dxa"/>
          </w:tcPr>
          <w:p w14:paraId="06954860" w14:textId="19643018"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PL</w:t>
            </w:r>
          </w:p>
        </w:tc>
        <w:tc>
          <w:tcPr>
            <w:tcW w:w="3969" w:type="dxa"/>
          </w:tcPr>
          <w:p w14:paraId="280646F8" w14:textId="68787AE3"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Plus / positive or zero</w:t>
            </w:r>
          </w:p>
        </w:tc>
        <w:tc>
          <w:tcPr>
            <w:tcW w:w="1842" w:type="dxa"/>
          </w:tcPr>
          <w:p w14:paraId="13DD657F" w14:textId="2DD01115"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!N</w:t>
            </w:r>
            <w:proofErr w:type="gramEnd"/>
          </w:p>
        </w:tc>
      </w:tr>
      <w:tr w:rsidR="00D55342" w14:paraId="5EBBBEF2"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678CAAE" w14:textId="5DC5D5C6" w:rsidR="00D55342" w:rsidRPr="004C5A37" w:rsidRDefault="00D55342" w:rsidP="004C5A37">
            <w:pPr>
              <w:ind w:firstLine="0"/>
              <w:jc w:val="both"/>
              <w:rPr>
                <w:rFonts w:ascii="Calibri" w:hAnsi="Calibri" w:cs="Calibri"/>
                <w:sz w:val="22"/>
              </w:rPr>
            </w:pPr>
            <w:r w:rsidRPr="004C5A37">
              <w:rPr>
                <w:rFonts w:ascii="Calibri" w:hAnsi="Calibri" w:cs="Calibri"/>
                <w:sz w:val="22"/>
              </w:rPr>
              <w:t>0110</w:t>
            </w:r>
          </w:p>
        </w:tc>
        <w:tc>
          <w:tcPr>
            <w:tcW w:w="1202" w:type="dxa"/>
          </w:tcPr>
          <w:p w14:paraId="33042B9C" w14:textId="16808C60"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VS</w:t>
            </w:r>
          </w:p>
        </w:tc>
        <w:tc>
          <w:tcPr>
            <w:tcW w:w="3969" w:type="dxa"/>
          </w:tcPr>
          <w:p w14:paraId="4209D491" w14:textId="0D0CD522"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Overflow</w:t>
            </w:r>
          </w:p>
        </w:tc>
        <w:tc>
          <w:tcPr>
            <w:tcW w:w="1842" w:type="dxa"/>
          </w:tcPr>
          <w:p w14:paraId="0E2C90CD" w14:textId="222C0D86"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V</w:t>
            </w:r>
          </w:p>
        </w:tc>
      </w:tr>
      <w:tr w:rsidR="00D55342" w14:paraId="3153DD3A"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639925C6" w14:textId="09A704BE" w:rsidR="00D55342" w:rsidRPr="004C5A37" w:rsidRDefault="00D55342" w:rsidP="004C5A37">
            <w:pPr>
              <w:ind w:firstLine="0"/>
              <w:jc w:val="both"/>
              <w:rPr>
                <w:rFonts w:ascii="Calibri" w:hAnsi="Calibri" w:cs="Calibri"/>
                <w:sz w:val="22"/>
              </w:rPr>
            </w:pPr>
            <w:r w:rsidRPr="004C5A37">
              <w:rPr>
                <w:rFonts w:ascii="Calibri" w:hAnsi="Calibri" w:cs="Calibri"/>
                <w:sz w:val="22"/>
              </w:rPr>
              <w:t>0111</w:t>
            </w:r>
          </w:p>
        </w:tc>
        <w:tc>
          <w:tcPr>
            <w:tcW w:w="1202" w:type="dxa"/>
          </w:tcPr>
          <w:p w14:paraId="054B114C" w14:textId="02BDF2F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VC</w:t>
            </w:r>
          </w:p>
        </w:tc>
        <w:tc>
          <w:tcPr>
            <w:tcW w:w="3969" w:type="dxa"/>
          </w:tcPr>
          <w:p w14:paraId="2BE34775" w14:textId="22FAB5D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No overflow</w:t>
            </w:r>
          </w:p>
        </w:tc>
        <w:tc>
          <w:tcPr>
            <w:tcW w:w="1842" w:type="dxa"/>
          </w:tcPr>
          <w:p w14:paraId="49392BD8" w14:textId="65473A3F"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!V</w:t>
            </w:r>
            <w:proofErr w:type="gramEnd"/>
          </w:p>
        </w:tc>
      </w:tr>
      <w:tr w:rsidR="00D55342" w14:paraId="5858F2E6"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95AD927" w14:textId="676DB181" w:rsidR="00D55342" w:rsidRPr="004C5A37" w:rsidRDefault="00D55342" w:rsidP="004C5A37">
            <w:pPr>
              <w:ind w:firstLine="0"/>
              <w:jc w:val="both"/>
              <w:rPr>
                <w:rFonts w:ascii="Calibri" w:hAnsi="Calibri" w:cs="Calibri"/>
                <w:sz w:val="22"/>
              </w:rPr>
            </w:pPr>
            <w:r w:rsidRPr="004C5A37">
              <w:rPr>
                <w:rFonts w:ascii="Calibri" w:hAnsi="Calibri" w:cs="Calibri"/>
                <w:sz w:val="22"/>
              </w:rPr>
              <w:t>1000</w:t>
            </w:r>
          </w:p>
        </w:tc>
        <w:tc>
          <w:tcPr>
            <w:tcW w:w="1202" w:type="dxa"/>
          </w:tcPr>
          <w:p w14:paraId="2D499A44" w14:textId="7BC5D1F5"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HI</w:t>
            </w:r>
          </w:p>
        </w:tc>
        <w:tc>
          <w:tcPr>
            <w:tcW w:w="3969" w:type="dxa"/>
          </w:tcPr>
          <w:p w14:paraId="7BAFE829" w14:textId="593E5C7F"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Unsigned higher</w:t>
            </w:r>
          </w:p>
        </w:tc>
        <w:tc>
          <w:tcPr>
            <w:tcW w:w="1842" w:type="dxa"/>
          </w:tcPr>
          <w:p w14:paraId="266A5559" w14:textId="512D69CC"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 xml:space="preserve">C </w:t>
            </w:r>
            <w:proofErr w:type="gramStart"/>
            <w:r w:rsidRPr="004C5A37">
              <w:rPr>
                <w:rFonts w:ascii="Calibri" w:hAnsi="Calibri" w:cs="Calibri"/>
                <w:sz w:val="22"/>
              </w:rPr>
              <w:t>and !Z</w:t>
            </w:r>
            <w:proofErr w:type="gramEnd"/>
          </w:p>
        </w:tc>
      </w:tr>
      <w:tr w:rsidR="00D55342" w14:paraId="26F3948A"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676B4AE7" w14:textId="763FA2D0" w:rsidR="00D55342" w:rsidRPr="004C5A37" w:rsidRDefault="00D55342" w:rsidP="004C5A37">
            <w:pPr>
              <w:ind w:firstLine="0"/>
              <w:jc w:val="both"/>
              <w:rPr>
                <w:rFonts w:ascii="Calibri" w:hAnsi="Calibri" w:cs="Calibri"/>
                <w:sz w:val="22"/>
              </w:rPr>
            </w:pPr>
            <w:r w:rsidRPr="004C5A37">
              <w:rPr>
                <w:rFonts w:ascii="Calibri" w:hAnsi="Calibri" w:cs="Calibri"/>
                <w:sz w:val="22"/>
              </w:rPr>
              <w:t>1001</w:t>
            </w:r>
          </w:p>
        </w:tc>
        <w:tc>
          <w:tcPr>
            <w:tcW w:w="1202" w:type="dxa"/>
          </w:tcPr>
          <w:p w14:paraId="1A256898" w14:textId="04376AAA"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LS</w:t>
            </w:r>
          </w:p>
        </w:tc>
        <w:tc>
          <w:tcPr>
            <w:tcW w:w="3969" w:type="dxa"/>
          </w:tcPr>
          <w:p w14:paraId="282A5F8B" w14:textId="47959DF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Unsigned lower or same</w:t>
            </w:r>
          </w:p>
        </w:tc>
        <w:tc>
          <w:tcPr>
            <w:tcW w:w="1842" w:type="dxa"/>
          </w:tcPr>
          <w:p w14:paraId="7CA0268B" w14:textId="72B2319D"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!C</w:t>
            </w:r>
            <w:proofErr w:type="gramEnd"/>
            <w:r w:rsidRPr="004C5A37">
              <w:rPr>
                <w:rFonts w:ascii="Calibri" w:hAnsi="Calibri" w:cs="Calibri"/>
                <w:sz w:val="22"/>
              </w:rPr>
              <w:t xml:space="preserve"> or Z</w:t>
            </w:r>
          </w:p>
        </w:tc>
      </w:tr>
      <w:tr w:rsidR="00D55342" w14:paraId="7AD15223"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96374A" w14:textId="0255F68F" w:rsidR="00D55342" w:rsidRPr="004C5A37" w:rsidRDefault="00D55342" w:rsidP="004C5A37">
            <w:pPr>
              <w:ind w:firstLine="0"/>
              <w:jc w:val="both"/>
              <w:rPr>
                <w:rFonts w:ascii="Calibri" w:hAnsi="Calibri" w:cs="Calibri"/>
                <w:sz w:val="22"/>
              </w:rPr>
            </w:pPr>
            <w:r w:rsidRPr="004C5A37">
              <w:rPr>
                <w:rFonts w:ascii="Calibri" w:hAnsi="Calibri" w:cs="Calibri"/>
                <w:sz w:val="22"/>
              </w:rPr>
              <w:t>1010</w:t>
            </w:r>
          </w:p>
        </w:tc>
        <w:tc>
          <w:tcPr>
            <w:tcW w:w="1202" w:type="dxa"/>
          </w:tcPr>
          <w:p w14:paraId="42D404D3" w14:textId="6E868393"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GE</w:t>
            </w:r>
          </w:p>
        </w:tc>
        <w:tc>
          <w:tcPr>
            <w:tcW w:w="3969" w:type="dxa"/>
          </w:tcPr>
          <w:p w14:paraId="5AC9DE8E" w14:textId="43579681"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Signed greater than or equal</w:t>
            </w:r>
          </w:p>
        </w:tc>
        <w:tc>
          <w:tcPr>
            <w:tcW w:w="1842" w:type="dxa"/>
          </w:tcPr>
          <w:p w14:paraId="0D6BC781" w14:textId="1336B208"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N == V</w:t>
            </w:r>
          </w:p>
        </w:tc>
      </w:tr>
      <w:tr w:rsidR="00D55342" w14:paraId="06B07274"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B490459" w14:textId="36E07C21" w:rsidR="00D55342" w:rsidRPr="004C5A37" w:rsidRDefault="00D55342" w:rsidP="004C5A37">
            <w:pPr>
              <w:ind w:firstLine="0"/>
              <w:jc w:val="both"/>
              <w:rPr>
                <w:rFonts w:ascii="Calibri" w:hAnsi="Calibri" w:cs="Calibri"/>
                <w:sz w:val="22"/>
              </w:rPr>
            </w:pPr>
            <w:r w:rsidRPr="004C5A37">
              <w:rPr>
                <w:rFonts w:ascii="Calibri" w:hAnsi="Calibri" w:cs="Calibri"/>
                <w:sz w:val="22"/>
              </w:rPr>
              <w:t>1011</w:t>
            </w:r>
          </w:p>
        </w:tc>
        <w:tc>
          <w:tcPr>
            <w:tcW w:w="1202" w:type="dxa"/>
          </w:tcPr>
          <w:p w14:paraId="4B389915" w14:textId="7A4A53E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LT</w:t>
            </w:r>
          </w:p>
        </w:tc>
        <w:tc>
          <w:tcPr>
            <w:tcW w:w="3969" w:type="dxa"/>
          </w:tcPr>
          <w:p w14:paraId="555590CC" w14:textId="60835CB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Signed less than</w:t>
            </w:r>
          </w:p>
        </w:tc>
        <w:tc>
          <w:tcPr>
            <w:tcW w:w="1842" w:type="dxa"/>
          </w:tcPr>
          <w:p w14:paraId="4EA0B79A" w14:textId="6734A341"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N !</w:t>
            </w:r>
            <w:proofErr w:type="gramEnd"/>
            <w:r w:rsidRPr="004C5A37">
              <w:rPr>
                <w:rFonts w:ascii="Calibri" w:hAnsi="Calibri" w:cs="Calibri"/>
                <w:sz w:val="22"/>
              </w:rPr>
              <w:t>= V</w:t>
            </w:r>
          </w:p>
        </w:tc>
      </w:tr>
      <w:tr w:rsidR="00D55342" w14:paraId="58C65867"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A238802" w14:textId="5D06CFF6" w:rsidR="00D55342" w:rsidRPr="004C5A37" w:rsidRDefault="00D55342" w:rsidP="004C5A37">
            <w:pPr>
              <w:ind w:firstLine="0"/>
              <w:jc w:val="both"/>
              <w:rPr>
                <w:rFonts w:ascii="Calibri" w:hAnsi="Calibri" w:cs="Calibri"/>
                <w:sz w:val="22"/>
              </w:rPr>
            </w:pPr>
            <w:r w:rsidRPr="004C5A37">
              <w:rPr>
                <w:rFonts w:ascii="Calibri" w:hAnsi="Calibri" w:cs="Calibri"/>
                <w:sz w:val="22"/>
              </w:rPr>
              <w:t>1100</w:t>
            </w:r>
          </w:p>
        </w:tc>
        <w:tc>
          <w:tcPr>
            <w:tcW w:w="1202" w:type="dxa"/>
          </w:tcPr>
          <w:p w14:paraId="00259397" w14:textId="0D40C166"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GT</w:t>
            </w:r>
          </w:p>
        </w:tc>
        <w:tc>
          <w:tcPr>
            <w:tcW w:w="3969" w:type="dxa"/>
          </w:tcPr>
          <w:p w14:paraId="3C9BB9AF" w14:textId="4039B6F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Signed greater than</w:t>
            </w:r>
          </w:p>
        </w:tc>
        <w:tc>
          <w:tcPr>
            <w:tcW w:w="1842" w:type="dxa"/>
          </w:tcPr>
          <w:p w14:paraId="3D2F4066" w14:textId="6549D1EA"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!Z</w:t>
            </w:r>
            <w:proofErr w:type="gramEnd"/>
            <w:r w:rsidRPr="004C5A37">
              <w:rPr>
                <w:rFonts w:ascii="Calibri" w:hAnsi="Calibri" w:cs="Calibri"/>
                <w:sz w:val="22"/>
              </w:rPr>
              <w:t xml:space="preserve"> and (N == V)</w:t>
            </w:r>
          </w:p>
        </w:tc>
      </w:tr>
      <w:tr w:rsidR="00D55342" w14:paraId="025F181D"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C3A4EF8" w14:textId="6964F644" w:rsidR="00D55342" w:rsidRPr="004C5A37" w:rsidRDefault="00D55342" w:rsidP="004C5A37">
            <w:pPr>
              <w:ind w:firstLine="0"/>
              <w:jc w:val="both"/>
              <w:rPr>
                <w:rFonts w:ascii="Calibri" w:hAnsi="Calibri" w:cs="Calibri"/>
                <w:sz w:val="22"/>
              </w:rPr>
            </w:pPr>
            <w:r w:rsidRPr="004C5A37">
              <w:rPr>
                <w:rFonts w:ascii="Calibri" w:hAnsi="Calibri" w:cs="Calibri"/>
                <w:sz w:val="22"/>
              </w:rPr>
              <w:t>1101</w:t>
            </w:r>
          </w:p>
        </w:tc>
        <w:tc>
          <w:tcPr>
            <w:tcW w:w="1202" w:type="dxa"/>
          </w:tcPr>
          <w:p w14:paraId="73F45AFB" w14:textId="4F44FC62"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LE</w:t>
            </w:r>
          </w:p>
        </w:tc>
        <w:tc>
          <w:tcPr>
            <w:tcW w:w="3969" w:type="dxa"/>
          </w:tcPr>
          <w:p w14:paraId="005335B1" w14:textId="00D32ABA"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Signed less than or equal</w:t>
            </w:r>
          </w:p>
        </w:tc>
        <w:tc>
          <w:tcPr>
            <w:tcW w:w="1842" w:type="dxa"/>
          </w:tcPr>
          <w:p w14:paraId="133F6700" w14:textId="6DFEF294"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Z or (</w:t>
            </w:r>
            <w:proofErr w:type="gramStart"/>
            <w:r w:rsidRPr="004C5A37">
              <w:rPr>
                <w:rFonts w:ascii="Calibri" w:hAnsi="Calibri" w:cs="Calibri"/>
                <w:sz w:val="22"/>
              </w:rPr>
              <w:t>N !</w:t>
            </w:r>
            <w:proofErr w:type="gramEnd"/>
            <w:r w:rsidRPr="004C5A37">
              <w:rPr>
                <w:rFonts w:ascii="Calibri" w:hAnsi="Calibri" w:cs="Calibri"/>
                <w:sz w:val="22"/>
              </w:rPr>
              <w:t>= V)</w:t>
            </w:r>
          </w:p>
        </w:tc>
      </w:tr>
      <w:tr w:rsidR="00D55342" w14:paraId="0632722F"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52CB95B" w14:textId="6148901A" w:rsidR="00D55342" w:rsidRPr="004C5A37" w:rsidRDefault="00D55342" w:rsidP="004C5A37">
            <w:pPr>
              <w:ind w:firstLine="0"/>
              <w:jc w:val="both"/>
              <w:rPr>
                <w:rFonts w:ascii="Calibri" w:hAnsi="Calibri" w:cs="Calibri"/>
                <w:sz w:val="22"/>
              </w:rPr>
            </w:pPr>
            <w:r w:rsidRPr="004C5A37">
              <w:rPr>
                <w:rFonts w:ascii="Calibri" w:hAnsi="Calibri" w:cs="Calibri"/>
                <w:sz w:val="22"/>
              </w:rPr>
              <w:t>1110</w:t>
            </w:r>
          </w:p>
        </w:tc>
        <w:tc>
          <w:tcPr>
            <w:tcW w:w="1202" w:type="dxa"/>
          </w:tcPr>
          <w:p w14:paraId="6FCF9328" w14:textId="38D2CB6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AL</w:t>
            </w:r>
          </w:p>
        </w:tc>
        <w:tc>
          <w:tcPr>
            <w:tcW w:w="3969" w:type="dxa"/>
          </w:tcPr>
          <w:p w14:paraId="094D6A4A" w14:textId="401ACB02" w:rsidR="00D55342" w:rsidRPr="004C5A37" w:rsidRDefault="00D55342" w:rsidP="004C5A37">
            <w:pPr>
              <w:spacing w:line="300" w:lineRule="atLeast"/>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 w:val="22"/>
              </w:rPr>
            </w:pPr>
            <w:r w:rsidRPr="004C5A37">
              <w:rPr>
                <w:rFonts w:ascii="Calibri" w:hAnsi="Calibri" w:cs="Calibri"/>
                <w:sz w:val="22"/>
              </w:rPr>
              <w:t>Always (default)</w:t>
            </w:r>
          </w:p>
        </w:tc>
        <w:tc>
          <w:tcPr>
            <w:tcW w:w="1842" w:type="dxa"/>
          </w:tcPr>
          <w:p w14:paraId="79F34F34" w14:textId="3642C194" w:rsidR="00D55342" w:rsidRPr="004C5A37" w:rsidRDefault="004C5A37" w:rsidP="004C5A37">
            <w:pPr>
              <w:keepNext/>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any</w:t>
            </w:r>
          </w:p>
        </w:tc>
      </w:tr>
    </w:tbl>
    <w:p w14:paraId="49A20F8D" w14:textId="10221CB3" w:rsidR="00455B94" w:rsidRPr="00455B94" w:rsidRDefault="004C5A37" w:rsidP="004C5A37">
      <w:pPr>
        <w:pStyle w:val="Caption"/>
        <w:jc w:val="center"/>
      </w:pPr>
      <w:r>
        <w:t xml:space="preserve">Table </w:t>
      </w:r>
      <w:r>
        <w:fldChar w:fldCharType="begin"/>
      </w:r>
      <w:r>
        <w:instrText xml:space="preserve"> SEQ Table \* ARABIC </w:instrText>
      </w:r>
      <w:r>
        <w:fldChar w:fldCharType="separate"/>
      </w:r>
      <w:r>
        <w:rPr>
          <w:noProof/>
        </w:rPr>
        <w:t>1</w:t>
      </w:r>
      <w:r>
        <w:fldChar w:fldCharType="end"/>
      </w:r>
      <w:r>
        <w:t xml:space="preserve">: </w:t>
      </w:r>
      <w:r w:rsidRPr="009E61CC">
        <w:t>Condition Codes of the ARM7TDMI</w:t>
      </w:r>
      <w:r>
        <w:t xml:space="preserve">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r>
        <w:fldChar w:fldCharType="end"/>
      </w:r>
    </w:p>
    <w:p w14:paraId="677E43FC" w14:textId="0025FD4F" w:rsidR="005F73E4" w:rsidRDefault="005F73E4">
      <w:r>
        <w:br w:type="page"/>
      </w:r>
    </w:p>
    <w:p w14:paraId="5E987678" w14:textId="77777777" w:rsidR="00EF3AFD" w:rsidRDefault="00EF3AFD" w:rsidP="006C7CB4">
      <w:pPr>
        <w:pStyle w:val="Heading1"/>
      </w:pPr>
      <w:bookmarkStart w:id="17" w:name="_Toc523687139"/>
      <w:r>
        <w:lastRenderedPageBreak/>
        <w:t>The Thumb Instruction Set</w:t>
      </w:r>
      <w:bookmarkEnd w:id="17"/>
    </w:p>
    <w:p w14:paraId="63CF2886" w14:textId="55FD3E5C" w:rsidR="00F32566" w:rsidRDefault="00EF3AFD" w:rsidP="00B227F2">
      <w:pPr>
        <w:jc w:val="both"/>
      </w:pPr>
      <w:r>
        <w:t xml:space="preserve">The thumb instruction set is a subset of the most commonly used 32-bit ARM instructions. Each thumb instruction is 16 bits long, with a corresponding 32-bit ARM instruction that preforms the same operation. There is </w:t>
      </w:r>
      <w:r w:rsidRPr="00D457DC">
        <w:rPr>
          <w:lang w:val="en-AU"/>
        </w:rPr>
        <w:t>excellent</w:t>
      </w:r>
      <w:r>
        <w:t xml:space="preserve"> interoperability between ARM and Thumb states due to the thumb instructions operating with the standard ARM register configuration. 16-bit thumb instructions are transparently decompressed to full 32-bit instructions on execution without performance loss. </w:t>
      </w:r>
      <w:r>
        <w:fldChar w:fldCharType="begin"/>
      </w:r>
      <w:r w:rsidR="00D50D76">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sidR="00D50D76">
        <w:rPr>
          <w:noProof/>
        </w:rPr>
        <w:t>(ATMEL, 2004)</w:t>
      </w:r>
      <w:r>
        <w:fldChar w:fldCharType="end"/>
      </w:r>
      <w:r w:rsidR="00482DAB">
        <w:t xml:space="preserve"> </w:t>
      </w:r>
      <w:r w:rsidR="00482DAB" w:rsidRPr="00482DAB">
        <w:t>The Thumb instruction set contains a subset of 36 instruction formats taken from the standard 32-bit ARM instruction set which has then been recoded into 16-bit op-codes.</w:t>
      </w:r>
      <w:r w:rsidR="00B86D63">
        <w:t xml:space="preserve"> </w:t>
      </w:r>
      <w:r w:rsidR="00B86D63" w:rsidRPr="00B86D63">
        <w:t>The first implementation of Thumb in an ARM microprocessor is on the ARM7TDMI, where the T indicates Thumb-awareness.</w:t>
      </w:r>
      <w:r w:rsidR="00B86D63">
        <w:t xml:space="preserve"> </w:t>
      </w:r>
      <w:r w:rsidR="00482DAB">
        <w:fldChar w:fldCharType="begin"/>
      </w:r>
      <w:r w:rsidR="00482DAB">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482DAB">
        <w:fldChar w:fldCharType="separate"/>
      </w:r>
      <w:r w:rsidR="00482DAB">
        <w:rPr>
          <w:noProof/>
        </w:rPr>
        <w:t>(Goudge and Segars, 1996)</w:t>
      </w:r>
      <w:r w:rsidR="00482DAB">
        <w:fldChar w:fldCharType="end"/>
      </w:r>
    </w:p>
    <w:p w14:paraId="6F4E3B8A" w14:textId="312C7293" w:rsidR="00F32566" w:rsidRDefault="00F32566">
      <w:r>
        <w:rPr>
          <w:noProof/>
        </w:rPr>
        <mc:AlternateContent>
          <mc:Choice Requires="wpg">
            <w:drawing>
              <wp:anchor distT="0" distB="0" distL="114300" distR="114300" simplePos="0" relativeHeight="251654144" behindDoc="0" locked="0" layoutInCell="1" allowOverlap="1" wp14:anchorId="5BFA0605" wp14:editId="7BEF7FB9">
                <wp:simplePos x="0" y="0"/>
                <wp:positionH relativeFrom="margin">
                  <wp:align>center</wp:align>
                </wp:positionH>
                <wp:positionV relativeFrom="paragraph">
                  <wp:posOffset>1368572</wp:posOffset>
                </wp:positionV>
                <wp:extent cx="4254500" cy="3347085"/>
                <wp:effectExtent l="0" t="0" r="0" b="5715"/>
                <wp:wrapTopAndBottom/>
                <wp:docPr id="9" name="Group 9"/>
                <wp:cNvGraphicFramePr/>
                <a:graphic xmlns:a="http://schemas.openxmlformats.org/drawingml/2006/main">
                  <a:graphicData uri="http://schemas.microsoft.com/office/word/2010/wordprocessingGroup">
                    <wpg:wgp>
                      <wpg:cNvGrpSpPr/>
                      <wpg:grpSpPr>
                        <a:xfrm>
                          <a:off x="0" y="0"/>
                          <a:ext cx="4254500" cy="3347085"/>
                          <a:chOff x="0" y="0"/>
                          <a:chExt cx="4254500" cy="3347085"/>
                        </a:xfrm>
                      </wpg:grpSpPr>
                      <pic:pic xmlns:pic="http://schemas.openxmlformats.org/drawingml/2006/picture">
                        <pic:nvPicPr>
                          <pic:cNvPr id="1" name="Picture 1" descr="https://www.cs.umd.edu/~meesh/cmsc411/website/proj01/arm/fig214.gif"/>
                          <pic:cNvPicPr>
                            <a:picLocks noChangeAspect="1"/>
                          </pic:cNvPicPr>
                        </pic:nvPicPr>
                        <pic:blipFill>
                          <a:blip r:embed="rId26">
                            <a:biLevel thresh="75000"/>
                            <a:extLst>
                              <a:ext uri="{BEBA8EAE-BF5A-486C-A8C5-ECC9F3942E4B}">
                                <a14:imgProps xmlns:a14="http://schemas.microsoft.com/office/drawing/2010/main">
                                  <a14:imgLayer r:embed="rId27">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54500" cy="2679700"/>
                          </a:xfrm>
                          <a:prstGeom prst="rect">
                            <a:avLst/>
                          </a:prstGeom>
                          <a:noFill/>
                          <a:ln>
                            <a:noFill/>
                          </a:ln>
                        </pic:spPr>
                      </pic:pic>
                      <wps:wsp>
                        <wps:cNvPr id="7" name="Text Box 7"/>
                        <wps:cNvSpPr txBox="1"/>
                        <wps:spPr>
                          <a:xfrm>
                            <a:off x="0" y="2771775"/>
                            <a:ext cx="4254500" cy="575310"/>
                          </a:xfrm>
                          <a:prstGeom prst="rect">
                            <a:avLst/>
                          </a:prstGeom>
                          <a:solidFill>
                            <a:prstClr val="white"/>
                          </a:solidFill>
                          <a:ln>
                            <a:noFill/>
                          </a:ln>
                        </wps:spPr>
                        <wps:txbx>
                          <w:txbxContent>
                            <w:p w14:paraId="005B4697" w14:textId="2B6D39C0" w:rsidR="006C7CB4" w:rsidRDefault="006C7CB4" w:rsidP="006C7CB4">
                              <w:pPr>
                                <w:pStyle w:val="Caption"/>
                                <w:jc w:val="center"/>
                              </w:pPr>
                              <w:bookmarkStart w:id="18" w:name="_Toc523133490"/>
                              <w:bookmarkStart w:id="19" w:name="_Toc523687150"/>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E</w:t>
                              </w:r>
                              <w:r w:rsidRPr="00737612">
                                <w:t>xample of how the ADD instruction is converted</w:t>
                              </w:r>
                              <w:bookmarkEnd w:id="18"/>
                              <w:bookmarkEnd w:id="19"/>
                            </w:p>
                            <w:p w14:paraId="48AFC2DB" w14:textId="1E600954" w:rsidR="006C7CB4" w:rsidRPr="000F31AD" w:rsidRDefault="006C7CB4" w:rsidP="006C7CB4">
                              <w:pPr>
                                <w:pStyle w:val="Caption"/>
                                <w:jc w:val="center"/>
                                <w:rPr>
                                  <w:noProof/>
                                </w:rPr>
                              </w:pPr>
                              <w:r w:rsidRPr="00737612">
                                <w:t xml:space="preserve">from Thumb to ARM. </w:t>
                              </w:r>
                              <w:r>
                                <w:fldChar w:fldCharType="begin"/>
                              </w:r>
                              <w:r>
                                <w:instrText xml:space="preserve"> ADDIN EN.CITE &lt;EndNote&gt;&lt;Cite&gt;&lt;Author&gt;Bong-Ho&lt;/Author&gt;&lt;Year&gt;1998&lt;/Year&gt;&lt;RecNum&gt;5&lt;/RecNum&gt;&lt;IDText&gt;Introduction to Thumb&lt;/IDText&gt;&lt;DisplayText&gt;(Bong-Ho, 1998)&lt;/DisplayText&gt;&lt;record&gt;&lt;rec-number&gt;5&lt;/rec-number&gt;&lt;foreign-keys&gt;&lt;key app="EN" db-id="sztd0aewezsrs7e2rpaparrvv2vawsezsfp0" timestamp="1535265940"&gt;5&lt;/key&gt;&lt;/foreign-keys&gt;&lt;ref-type name="Journal Article"&gt;17&lt;/ref-type&gt;&lt;contributors&gt;&lt;authors&gt;&lt;author&gt;Bong-Ho, Kang&lt;/author&gt;&lt;/authors&gt;&lt;/contributors&gt;&lt;titles&gt;&lt;title&gt;Introduction to Thumb&lt;/title&gt;&lt;secondary-title&gt;Characteristics of ARM Processor&lt;/secondary-title&gt;&lt;/titles&gt;&lt;periodical&gt;&lt;full-title&gt;Characteristics of ARM Processor&lt;/full-title&gt;&lt;/periodical&gt;&lt;pages&gt;2-10&lt;/pages&gt;&lt;dates&gt;&lt;year&gt;1998&lt;/year&gt;&lt;/dates&gt;&lt;urls&gt;&lt;/urls&gt;&lt;/record&gt;&lt;/Cite&gt;&lt;/EndNote&gt;</w:instrText>
                              </w:r>
                              <w:r>
                                <w:fldChar w:fldCharType="separate"/>
                              </w:r>
                              <w:r>
                                <w:rPr>
                                  <w:noProof/>
                                </w:rPr>
                                <w:t>(Bong-Ho, 1998)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FA0605" id="Group 9" o:spid="_x0000_s1038" style="position:absolute;left:0;text-align:left;margin-left:0;margin-top:107.75pt;width:335pt;height:263.55pt;z-index:251654144;mso-position-horizontal:center;mso-position-horizontal-relative:margin" coordsize="42545,33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">
                <v:shape id="Picture 1" o:spid="_x0000_s1039" type="#_x0000_t75" alt="https://www.cs.umd.edu/~meesh/cmsc411/website/proj01/arm/fig214.gif" style="position:absolute;width:42545;height:2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">
                  <v:imagedata r:id="rId28" o:title="fig214" grayscale="t" bilevel="t"/>
                </v:shape>
                <v:shape id="Text Box 7" o:spid="_x0000_s1040" type="#_x0000_t202" style="position:absolute;top:27717;width:42545;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05B4697" w14:textId="2B6D39C0" w:rsidR="006C7CB4" w:rsidRDefault="006C7CB4" w:rsidP="006C7CB4">
                        <w:pPr>
                          <w:pStyle w:val="Caption"/>
                          <w:jc w:val="center"/>
                        </w:pPr>
                        <w:bookmarkStart w:id="20" w:name="_Toc523133490"/>
                        <w:bookmarkStart w:id="21" w:name="_Toc523687150"/>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E</w:t>
                        </w:r>
                        <w:r w:rsidRPr="00737612">
                          <w:t>xample of how the ADD instruction is converted</w:t>
                        </w:r>
                        <w:bookmarkEnd w:id="20"/>
                        <w:bookmarkEnd w:id="21"/>
                      </w:p>
                      <w:p w14:paraId="48AFC2DB" w14:textId="1E600954" w:rsidR="006C7CB4" w:rsidRPr="000F31AD" w:rsidRDefault="006C7CB4" w:rsidP="006C7CB4">
                        <w:pPr>
                          <w:pStyle w:val="Caption"/>
                          <w:jc w:val="center"/>
                          <w:rPr>
                            <w:noProof/>
                          </w:rPr>
                        </w:pPr>
                        <w:r w:rsidRPr="00737612">
                          <w:t xml:space="preserve">from Thumb to ARM. </w:t>
                        </w:r>
                        <w:r>
                          <w:fldChar w:fldCharType="begin"/>
                        </w:r>
                        <w:r>
                          <w:instrText xml:space="preserve"> ADDIN EN.CITE &lt;EndNote&gt;&lt;Cite&gt;&lt;Author&gt;Bong-Ho&lt;/Author&gt;&lt;Year&gt;1998&lt;/Year&gt;&lt;RecNum&gt;5&lt;/RecNum&gt;&lt;IDText&gt;Introduction to Thumb&lt;/IDText&gt;&lt;DisplayText&gt;(Bong-Ho, 1998)&lt;/DisplayText&gt;&lt;record&gt;&lt;rec-number&gt;5&lt;/rec-number&gt;&lt;foreign-keys&gt;&lt;key app="EN" db-id="sztd0aewezsrs7e2rpaparrvv2vawsezsfp0" timestamp="1535265940"&gt;5&lt;/key&gt;&lt;/foreign-keys&gt;&lt;ref-type name="Journal Article"&gt;17&lt;/ref-type&gt;&lt;contributors&gt;&lt;authors&gt;&lt;author&gt;Bong-Ho, Kang&lt;/author&gt;&lt;/authors&gt;&lt;/contributors&gt;&lt;titles&gt;&lt;title&gt;Introduction to Thumb&lt;/title&gt;&lt;secondary-title&gt;Characteristics of ARM Processor&lt;/secondary-title&gt;&lt;/titles&gt;&lt;periodical&gt;&lt;full-title&gt;Characteristics of ARM Processor&lt;/full-title&gt;&lt;/periodical&gt;&lt;pages&gt;2-10&lt;/pages&gt;&lt;dates&gt;&lt;year&gt;1998&lt;/year&gt;&lt;/dates&gt;&lt;urls&gt;&lt;/urls&gt;&lt;/record&gt;&lt;/Cite&gt;&lt;/EndNote&gt;</w:instrText>
                        </w:r>
                        <w:r>
                          <w:fldChar w:fldCharType="separate"/>
                        </w:r>
                        <w:r>
                          <w:rPr>
                            <w:noProof/>
                          </w:rPr>
                          <w:t>(Bong-Ho, 1998)</w:t>
                        </w:r>
                        <w:r>
                          <w:fldChar w:fldCharType="end"/>
                        </w:r>
                      </w:p>
                    </w:txbxContent>
                  </v:textbox>
                </v:shape>
                <w10:wrap type="topAndBottom" anchorx="margin"/>
              </v:group>
            </w:pict>
          </mc:Fallback>
        </mc:AlternateContent>
      </w:r>
      <w:r>
        <w:br w:type="page"/>
      </w:r>
    </w:p>
    <w:p w14:paraId="1F551C25" w14:textId="0BD544D2" w:rsidR="0025759F" w:rsidRDefault="0025759F" w:rsidP="0025759F">
      <w:pPr>
        <w:pStyle w:val="Heading2"/>
      </w:pPr>
      <w:bookmarkStart w:id="22" w:name="_Toc523687140"/>
      <w:r>
        <w:lastRenderedPageBreak/>
        <w:t>Design of Thumb</w:t>
      </w:r>
      <w:bookmarkEnd w:id="22"/>
    </w:p>
    <w:p w14:paraId="6C612983" w14:textId="2C5DBC7A" w:rsidR="0025759F" w:rsidRDefault="0025759F" w:rsidP="0025759F">
      <w:pPr>
        <w:ind w:firstLine="0"/>
        <w:jc w:val="both"/>
      </w:pPr>
      <w:r>
        <w:t>There were three different types of ARM instruction that were considered in creating a compressed instruction set.</w:t>
      </w:r>
    </w:p>
    <w:p w14:paraId="4B29C39B" w14:textId="77777777" w:rsidR="0025759F" w:rsidRDefault="0025759F" w:rsidP="0025759F">
      <w:pPr>
        <w:pStyle w:val="ListParagraph"/>
        <w:numPr>
          <w:ilvl w:val="0"/>
          <w:numId w:val="17"/>
        </w:numPr>
        <w:jc w:val="both"/>
      </w:pPr>
      <w:r>
        <w:t>Instructions which were shown to be the most frequently used and hence the most important</w:t>
      </w:r>
    </w:p>
    <w:p w14:paraId="27561767" w14:textId="77777777" w:rsidR="0025759F" w:rsidRDefault="0025759F" w:rsidP="0025759F">
      <w:pPr>
        <w:pStyle w:val="ListParagraph"/>
        <w:numPr>
          <w:ilvl w:val="0"/>
          <w:numId w:val="17"/>
        </w:numPr>
        <w:jc w:val="both"/>
      </w:pPr>
      <w:r>
        <w:t>Instructions needed by the compiler to produce compact code</w:t>
      </w:r>
    </w:p>
    <w:p w14:paraId="4AC5154B" w14:textId="1CF82A75" w:rsidR="0025759F" w:rsidRDefault="0025759F" w:rsidP="0025759F">
      <w:pPr>
        <w:pStyle w:val="ListParagraph"/>
        <w:numPr>
          <w:ilvl w:val="0"/>
          <w:numId w:val="17"/>
        </w:numPr>
        <w:jc w:val="both"/>
      </w:pPr>
      <w:r>
        <w:t>Instructions that had some redundancy in the fixed length op-code.</w:t>
      </w:r>
    </w:p>
    <w:p w14:paraId="42FED95A" w14:textId="6F8C8ADD" w:rsidR="00451978" w:rsidRDefault="0025759F" w:rsidP="006C7CB4">
      <w:pPr>
        <w:ind w:firstLine="0"/>
        <w:jc w:val="both"/>
      </w:pPr>
      <w:r>
        <w:t>Trade-offs were made between code size, execution speed, ease of implementation and architectural elegance. Minimalistic code was the primary goal, however not at the expense of performance.</w:t>
      </w:r>
      <w:r w:rsidR="00BC12A2">
        <w:t xml:space="preserve"> </w:t>
      </w:r>
      <w:r w:rsidR="00BC12A2">
        <w:fldChar w:fldCharType="begin"/>
      </w:r>
      <w:r w:rsidR="00BC12A2">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BC12A2">
        <w:fldChar w:fldCharType="separate"/>
      </w:r>
      <w:r w:rsidR="00BC12A2">
        <w:rPr>
          <w:noProof/>
        </w:rPr>
        <w:t>(Goudge and Segars, 1996)</w:t>
      </w:r>
      <w:r w:rsidR="00BC12A2">
        <w:fldChar w:fldCharType="end"/>
      </w:r>
    </w:p>
    <w:p w14:paraId="7DB83266" w14:textId="77777777" w:rsidR="006C7CB4" w:rsidRDefault="006C7CB4" w:rsidP="006C7CB4">
      <w:pPr>
        <w:ind w:firstLine="0"/>
        <w:jc w:val="both"/>
      </w:pPr>
    </w:p>
    <w:p w14:paraId="351D907B" w14:textId="77777777" w:rsidR="00EF3AFD" w:rsidRPr="00C31D30" w:rsidRDefault="00EF3AFD" w:rsidP="006C7CB4">
      <w:pPr>
        <w:pStyle w:val="Heading2"/>
      </w:pPr>
      <w:bookmarkStart w:id="23" w:name="_Toc523687141"/>
      <w:r>
        <w:t>Why do we use thumb?</w:t>
      </w:r>
      <w:bookmarkEnd w:id="23"/>
    </w:p>
    <w:p w14:paraId="4A3C81E5" w14:textId="54E2200F" w:rsidR="00EF3AFD" w:rsidRDefault="00EF3AFD" w:rsidP="006C7CB4">
      <w:pPr>
        <w:pStyle w:val="NoSpacing"/>
      </w:pPr>
      <w:r>
        <w:t>Thumb has all the advantages of using a 32-bit core such as:</w:t>
      </w:r>
    </w:p>
    <w:p w14:paraId="0E500569" w14:textId="77777777" w:rsidR="00EF3AFD" w:rsidRDefault="00EF3AFD" w:rsidP="006C7CB4">
      <w:pPr>
        <w:pStyle w:val="NoSpacing"/>
        <w:numPr>
          <w:ilvl w:val="0"/>
          <w:numId w:val="16"/>
        </w:numPr>
        <w:sectPr w:rsidR="00EF3AFD" w:rsidSect="006C7CB4">
          <w:headerReference w:type="default" r:id="rId29"/>
          <w:headerReference w:type="first" r:id="rId30"/>
          <w:footnotePr>
            <w:pos w:val="beneathText"/>
          </w:footnotePr>
          <w:pgSz w:w="12240" w:h="15840"/>
          <w:pgMar w:top="1440" w:right="1440" w:bottom="1440" w:left="1440" w:header="720" w:footer="720" w:gutter="0"/>
          <w:cols w:space="720"/>
          <w:titlePg/>
          <w:docGrid w:linePitch="360"/>
          <w15:footnoteColumns w:val="1"/>
        </w:sectPr>
      </w:pPr>
    </w:p>
    <w:p w14:paraId="2EEC511B" w14:textId="52C08007" w:rsidR="00EF3AFD" w:rsidRDefault="00EF3AFD" w:rsidP="006C7CB4">
      <w:pPr>
        <w:pStyle w:val="NoSpacing"/>
        <w:numPr>
          <w:ilvl w:val="0"/>
          <w:numId w:val="16"/>
        </w:numPr>
      </w:pPr>
      <w:r>
        <w:t>32-bit registers</w:t>
      </w:r>
    </w:p>
    <w:p w14:paraId="3AF048FC" w14:textId="1FB2D237" w:rsidR="00EF3AFD" w:rsidRDefault="00EF3AFD" w:rsidP="006C7CB4">
      <w:pPr>
        <w:pStyle w:val="NoSpacing"/>
        <w:numPr>
          <w:ilvl w:val="0"/>
          <w:numId w:val="16"/>
        </w:numPr>
      </w:pPr>
      <w:r>
        <w:t>32-bit shifter</w:t>
      </w:r>
    </w:p>
    <w:p w14:paraId="2F2CACA9" w14:textId="6E103B97" w:rsidR="00EF3AFD" w:rsidRDefault="00EF3AFD" w:rsidP="006C7CB4">
      <w:pPr>
        <w:pStyle w:val="NoSpacing"/>
        <w:numPr>
          <w:ilvl w:val="0"/>
          <w:numId w:val="16"/>
        </w:numPr>
      </w:pPr>
      <w:r>
        <w:t>32-bit Arithmetic Logic Unit (ALU)</w:t>
      </w:r>
    </w:p>
    <w:p w14:paraId="5FE8A350" w14:textId="77777777" w:rsidR="00EF3AFD" w:rsidRDefault="00EF3AFD" w:rsidP="006C7CB4">
      <w:pPr>
        <w:pStyle w:val="NoSpacing"/>
        <w:numPr>
          <w:ilvl w:val="0"/>
          <w:numId w:val="16"/>
        </w:numPr>
      </w:pPr>
      <w:r>
        <w:t>32-bit address space</w:t>
      </w:r>
    </w:p>
    <w:p w14:paraId="7ACE1EAF" w14:textId="77777777" w:rsidR="00EF3AFD" w:rsidRDefault="00EF3AFD" w:rsidP="006C7CB4">
      <w:pPr>
        <w:pStyle w:val="NoSpacing"/>
        <w:numPr>
          <w:ilvl w:val="0"/>
          <w:numId w:val="16"/>
        </w:numPr>
      </w:pPr>
      <w:r>
        <w:t>32-bit memory transfer</w:t>
      </w:r>
    </w:p>
    <w:p w14:paraId="507C0B9F" w14:textId="77777777" w:rsidR="00EF3AFD" w:rsidRDefault="00EF3AFD" w:rsidP="006C7CB4">
      <w:pPr>
        <w:pStyle w:val="Heading3"/>
        <w:sectPr w:rsidR="00EF3AFD" w:rsidSect="006C7CB4">
          <w:footnotePr>
            <w:pos w:val="beneathText"/>
          </w:footnotePr>
          <w:type w:val="continuous"/>
          <w:pgSz w:w="12240" w:h="15840"/>
          <w:pgMar w:top="1440" w:right="1440" w:bottom="1440" w:left="1440" w:header="720" w:footer="720" w:gutter="0"/>
          <w:cols w:num="2" w:space="0"/>
          <w:titlePg/>
          <w:docGrid w:linePitch="360"/>
        </w:sectPr>
      </w:pPr>
    </w:p>
    <w:p w14:paraId="41D6A9E7" w14:textId="5F13F8D0" w:rsidR="00EF3AFD" w:rsidRDefault="00EF3AFD" w:rsidP="005532EF">
      <w:pPr>
        <w:ind w:firstLine="0"/>
        <w:jc w:val="both"/>
      </w:pPr>
      <w:r>
        <w:t>Thumb offers a long branch range, powerful arithmetic operations and a large address space.  Thumb Code is typically 65% of the size of ARM code and provides 160% of the performance of ARM code when running from a 16-bit memory system. Therefore, the ARM7TDMI core is ideally suited to embedded applications where there is restricted memory bandwidth and code density as well as footprint is integral.</w:t>
      </w:r>
      <w:r w:rsidR="00451978">
        <w:t xml:space="preserve"> </w:t>
      </w:r>
      <w:r w:rsidR="005532EF">
        <w:fldChar w:fldCharType="begin"/>
      </w:r>
      <w:r w:rsidR="005532EF">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5532EF">
        <w:fldChar w:fldCharType="separate"/>
      </w:r>
      <w:r w:rsidR="005532EF">
        <w:rPr>
          <w:noProof/>
        </w:rPr>
        <w:t>(ATMEL, 2004)</w:t>
      </w:r>
      <w:r w:rsidR="005532EF">
        <w:fldChar w:fldCharType="end"/>
      </w:r>
      <w:r w:rsidR="005532EF">
        <w:t xml:space="preserve"> </w:t>
      </w:r>
      <w:r w:rsidR="006125F5" w:rsidRPr="006125F5">
        <w:t xml:space="preserve">By making the ARM7TDMI core Thumb aware, the silicon area </w:t>
      </w:r>
      <w:r w:rsidR="006125F5">
        <w:t>is</w:t>
      </w:r>
      <w:r w:rsidR="006125F5" w:rsidRPr="006125F5">
        <w:t xml:space="preserve"> able to be kept small and hence maintain low-power and high-MIPS/W performance. </w:t>
      </w:r>
      <w:r w:rsidR="006125F5">
        <w:fldChar w:fldCharType="begin"/>
      </w:r>
      <w:r w:rsidR="006125F5">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6125F5">
        <w:fldChar w:fldCharType="separate"/>
      </w:r>
      <w:r w:rsidR="006125F5">
        <w:rPr>
          <w:noProof/>
        </w:rPr>
        <w:t>(Segars et al., 1995)</w:t>
      </w:r>
      <w:r w:rsidR="006125F5">
        <w:fldChar w:fldCharType="end"/>
      </w:r>
      <w:r w:rsidR="006125F5">
        <w:t xml:space="preserve"> </w:t>
      </w:r>
      <w:r w:rsidR="00630C8E" w:rsidRPr="00630C8E">
        <w:t xml:space="preserve">The Thumb instruction set is not a replacement for the ARM </w:t>
      </w:r>
      <w:r w:rsidR="00630C8E" w:rsidRPr="00630C8E">
        <w:lastRenderedPageBreak/>
        <w:t xml:space="preserve">instruction set. A Thumb-aware processor is able to execute both </w:t>
      </w:r>
      <w:r w:rsidR="005532EF" w:rsidRPr="00630C8E">
        <w:t>instructions</w:t>
      </w:r>
      <w:r w:rsidR="00630C8E" w:rsidRPr="00630C8E">
        <w:t xml:space="preserve"> sets, allowing for the designer to </w:t>
      </w:r>
      <w:proofErr w:type="spellStart"/>
      <w:r w:rsidR="00630C8E" w:rsidRPr="00630C8E">
        <w:t>optimise</w:t>
      </w:r>
      <w:proofErr w:type="spellEnd"/>
      <w:r w:rsidR="00630C8E" w:rsidRPr="00630C8E">
        <w:t xml:space="preserve"> their code at a subroutine level for either an extra fifteen percent performance with ARM or thirty percent better code size with Thumb. Code which requires the absolute maximum performance of ARM can execute in the ARM state from </w:t>
      </w:r>
      <w:r w:rsidR="005532EF" w:rsidRPr="00630C8E">
        <w:t>32-bit</w:t>
      </w:r>
      <w:r w:rsidR="00630C8E" w:rsidRPr="00630C8E">
        <w:t xml:space="preserve"> wide memory and code which requires the absolute maximum code density can be run in the Thumb state from </w:t>
      </w:r>
      <w:r w:rsidR="005532EF" w:rsidRPr="00630C8E">
        <w:t>sixteen-</w:t>
      </w:r>
      <w:r w:rsidR="005532EF">
        <w:t>bit</w:t>
      </w:r>
      <w:r w:rsidR="005532EF" w:rsidRPr="00630C8E">
        <w:t xml:space="preserve"> or eight-bit</w:t>
      </w:r>
      <w:r w:rsidR="00630C8E" w:rsidRPr="00630C8E">
        <w:t xml:space="preserve"> wide memory.</w:t>
      </w:r>
      <w:r w:rsidR="005532EF">
        <w:t xml:space="preserve"> </w:t>
      </w:r>
      <w:r w:rsidR="005532EF">
        <w:fldChar w:fldCharType="begin"/>
      </w:r>
      <w:r w:rsidR="005532EF">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5532EF">
        <w:fldChar w:fldCharType="separate"/>
      </w:r>
      <w:r w:rsidR="005532EF">
        <w:rPr>
          <w:noProof/>
        </w:rPr>
        <w:t>(Goudge and Segars, 1996)</w:t>
      </w:r>
      <w:r w:rsidR="005532EF">
        <w:fldChar w:fldCharType="end"/>
      </w:r>
    </w:p>
    <w:p w14:paraId="21AAE525" w14:textId="1C3D1CF4" w:rsidR="00EF3AFD" w:rsidRDefault="006C7CB4" w:rsidP="00482DAB">
      <w:pPr>
        <w:ind w:firstLine="0"/>
      </w:pPr>
      <w:r>
        <w:rPr>
          <w:noProof/>
        </w:rPr>
        <mc:AlternateContent>
          <mc:Choice Requires="wpg">
            <w:drawing>
              <wp:anchor distT="0" distB="0" distL="114300" distR="114300" simplePos="0" relativeHeight="251666432" behindDoc="0" locked="0" layoutInCell="1" allowOverlap="1" wp14:anchorId="63307A1C" wp14:editId="2E03D4D8">
                <wp:simplePos x="0" y="0"/>
                <wp:positionH relativeFrom="margin">
                  <wp:posOffset>1966400</wp:posOffset>
                </wp:positionH>
                <wp:positionV relativeFrom="paragraph">
                  <wp:posOffset>844061</wp:posOffset>
                </wp:positionV>
                <wp:extent cx="2503805" cy="217995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2503805" cy="2179955"/>
                          <a:chOff x="0" y="0"/>
                          <a:chExt cx="1956435" cy="1705769"/>
                        </a:xfrm>
                      </wpg:grpSpPr>
                      <pic:pic xmlns:pic="http://schemas.openxmlformats.org/drawingml/2006/picture">
                        <pic:nvPicPr>
                          <pic:cNvPr id="2" name="Picture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956435" cy="1296670"/>
                          </a:xfrm>
                          <a:prstGeom prst="rect">
                            <a:avLst/>
                          </a:prstGeom>
                        </pic:spPr>
                      </pic:pic>
                      <wps:wsp>
                        <wps:cNvPr id="6" name="Text Box 6"/>
                        <wps:cNvSpPr txBox="1"/>
                        <wps:spPr>
                          <a:xfrm>
                            <a:off x="0" y="1350010"/>
                            <a:ext cx="1956435" cy="355759"/>
                          </a:xfrm>
                          <a:prstGeom prst="rect">
                            <a:avLst/>
                          </a:prstGeom>
                          <a:solidFill>
                            <a:prstClr val="white"/>
                          </a:solidFill>
                          <a:ln>
                            <a:noFill/>
                          </a:ln>
                        </wps:spPr>
                        <wps:txbx>
                          <w:txbxContent>
                            <w:p w14:paraId="2308D1F4" w14:textId="03E53396" w:rsidR="006C7CB4" w:rsidRPr="004B7F82" w:rsidRDefault="006C7CB4" w:rsidP="00451978">
                              <w:pPr>
                                <w:pStyle w:val="Caption"/>
                                <w:jc w:val="center"/>
                                <w:rPr>
                                  <w:noProof/>
                                  <w:sz w:val="24"/>
                                  <w:szCs w:val="24"/>
                                </w:rPr>
                              </w:pPr>
                              <w:bookmarkStart w:id="24" w:name="_Toc523687151"/>
                              <w:r>
                                <w:t xml:space="preserve">Figure </w:t>
                              </w:r>
                              <w:r>
                                <w:fldChar w:fldCharType="begin"/>
                              </w:r>
                              <w:r>
                                <w:instrText xml:space="preserve"> SEQ Figure \* ARABIC </w:instrText>
                              </w:r>
                              <w:r>
                                <w:fldChar w:fldCharType="separate"/>
                              </w:r>
                              <w:r>
                                <w:rPr>
                                  <w:noProof/>
                                </w:rPr>
                                <w:t>6</w:t>
                              </w:r>
                              <w:r>
                                <w:fldChar w:fldCharType="end"/>
                              </w:r>
                              <w:r>
                                <w:t xml:space="preserve">: ARM to Thumb instruction set mapping. </w:t>
                              </w:r>
                              <w:r w:rsidRPr="00451978">
                                <w:fldChar w:fldCharType="begin"/>
                              </w:r>
                              <w:r w:rsidRPr="00451978">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Pr="00451978">
                                <w:fldChar w:fldCharType="separate"/>
                              </w:r>
                              <w:r w:rsidRPr="00451978">
                                <w:t>(</w:t>
                              </w:r>
                              <w:proofErr w:type="spellStart"/>
                              <w:r w:rsidRPr="00451978">
                                <w:t>Goudge</w:t>
                              </w:r>
                              <w:proofErr w:type="spellEnd"/>
                              <w:r w:rsidRPr="00451978">
                                <w:t xml:space="preserve"> and </w:t>
                              </w:r>
                              <w:proofErr w:type="spellStart"/>
                              <w:r w:rsidRPr="00451978">
                                <w:t>Segars</w:t>
                              </w:r>
                              <w:proofErr w:type="spellEnd"/>
                              <w:r w:rsidRPr="00451978">
                                <w:t>, 1996)</w:t>
                              </w:r>
                              <w:bookmarkEnd w:id="24"/>
                              <w:r w:rsidRPr="00451978">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07A1C" id="Group 18" o:spid="_x0000_s1041" style="position:absolute;margin-left:154.85pt;margin-top:66.45pt;width:197.15pt;height:171.65pt;z-index:251666432;mso-position-horizontal-relative:margin;mso-width-relative:margin;mso-height-relative:margin" coordsize="19564,17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">
                <v:shape id="Picture 2" o:spid="_x0000_s1042" type="#_x0000_t75" style="position:absolute;width:19564;height:1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">
                  <v:imagedata r:id="rId32" o:title=""/>
                </v:shape>
                <v:shape id="Text Box 6" o:spid="_x0000_s1043" type="#_x0000_t202" style="position:absolute;top:13500;width:19564;height:3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308D1F4" w14:textId="03E53396" w:rsidR="006C7CB4" w:rsidRPr="004B7F82" w:rsidRDefault="006C7CB4" w:rsidP="00451978">
                        <w:pPr>
                          <w:pStyle w:val="Caption"/>
                          <w:jc w:val="center"/>
                          <w:rPr>
                            <w:noProof/>
                            <w:sz w:val="24"/>
                            <w:szCs w:val="24"/>
                          </w:rPr>
                        </w:pPr>
                        <w:bookmarkStart w:id="25" w:name="_Toc523687151"/>
                        <w:r>
                          <w:t xml:space="preserve">Figure </w:t>
                        </w:r>
                        <w:r>
                          <w:fldChar w:fldCharType="begin"/>
                        </w:r>
                        <w:r>
                          <w:instrText xml:space="preserve"> SEQ Figure \* ARABIC </w:instrText>
                        </w:r>
                        <w:r>
                          <w:fldChar w:fldCharType="separate"/>
                        </w:r>
                        <w:r>
                          <w:rPr>
                            <w:noProof/>
                          </w:rPr>
                          <w:t>6</w:t>
                        </w:r>
                        <w:r>
                          <w:fldChar w:fldCharType="end"/>
                        </w:r>
                        <w:r>
                          <w:t xml:space="preserve">: ARM to Thumb instruction set mapping. </w:t>
                        </w:r>
                        <w:r w:rsidRPr="00451978">
                          <w:fldChar w:fldCharType="begin"/>
                        </w:r>
                        <w:r w:rsidRPr="00451978">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Pr="00451978">
                          <w:fldChar w:fldCharType="separate"/>
                        </w:r>
                        <w:r w:rsidRPr="00451978">
                          <w:t>(</w:t>
                        </w:r>
                        <w:proofErr w:type="spellStart"/>
                        <w:r w:rsidRPr="00451978">
                          <w:t>Goudge</w:t>
                        </w:r>
                        <w:proofErr w:type="spellEnd"/>
                        <w:r w:rsidRPr="00451978">
                          <w:t xml:space="preserve"> and </w:t>
                        </w:r>
                        <w:proofErr w:type="spellStart"/>
                        <w:r w:rsidRPr="00451978">
                          <w:t>Segars</w:t>
                        </w:r>
                        <w:proofErr w:type="spellEnd"/>
                        <w:r w:rsidRPr="00451978">
                          <w:t>, 1996)</w:t>
                        </w:r>
                        <w:bookmarkEnd w:id="25"/>
                        <w:r w:rsidRPr="00451978">
                          <w:fldChar w:fldCharType="end"/>
                        </w:r>
                      </w:p>
                    </w:txbxContent>
                  </v:textbox>
                </v:shape>
                <w10:wrap type="topAndBottom" anchorx="margin"/>
              </v:group>
            </w:pict>
          </mc:Fallback>
        </mc:AlternateContent>
      </w:r>
      <w:r w:rsidR="00EF3AFD">
        <w:br w:type="page"/>
      </w:r>
    </w:p>
    <w:p w14:paraId="34256EF2" w14:textId="77777777" w:rsidR="00EF3AFD" w:rsidRDefault="00EF3AFD" w:rsidP="006C7CB4">
      <w:pPr>
        <w:pStyle w:val="Heading1"/>
      </w:pPr>
      <w:bookmarkStart w:id="26" w:name="_Toc523687142"/>
      <w:r>
        <w:lastRenderedPageBreak/>
        <w:t>Arithmetic and the ARM7TDMI</w:t>
      </w:r>
      <w:bookmarkEnd w:id="26"/>
    </w:p>
    <w:p w14:paraId="1B1DFDBA" w14:textId="77777777" w:rsidR="00EF3AFD" w:rsidRDefault="00EF3AFD" w:rsidP="006C7CB4">
      <w:pPr>
        <w:jc w:val="both"/>
      </w:pPr>
      <w:r>
        <w:t>The ARM7TDMI Microprocessor includes integer arithmetic operations for add, subtract and multiply, however, no support is provided for division. The microprocessor supports 32-bit by 32-bit multiplication with either a 32-bit result or 64-bit result. Arithmetic instructions can either set or preserve the conditions bits at the will of the programmer. The ARM7TDMI offers a range of addressing modes such as:</w:t>
      </w:r>
    </w:p>
    <w:p w14:paraId="689B8ACE" w14:textId="77777777" w:rsidR="00EF3AFD" w:rsidRDefault="00EF3AFD" w:rsidP="006C7CB4">
      <w:pPr>
        <w:pStyle w:val="ListParagraph"/>
        <w:numPr>
          <w:ilvl w:val="0"/>
          <w:numId w:val="16"/>
        </w:numPr>
        <w:jc w:val="both"/>
      </w:pPr>
      <w:r>
        <w:t>Direct Addressing:</w:t>
      </w:r>
      <w:r>
        <w:tab/>
      </w:r>
      <w:r>
        <w:tab/>
      </w:r>
      <w:r>
        <w:tab/>
      </w:r>
      <w:r>
        <w:tab/>
      </w:r>
      <w:r>
        <w:tab/>
        <w:t xml:space="preserve">ADD r3, r0, r1 </w:t>
      </w:r>
    </w:p>
    <w:p w14:paraId="3228F08E" w14:textId="77777777" w:rsidR="00EF3AFD" w:rsidRDefault="00EF3AFD" w:rsidP="006C7CB4">
      <w:pPr>
        <w:pStyle w:val="ListParagraph"/>
        <w:numPr>
          <w:ilvl w:val="0"/>
          <w:numId w:val="16"/>
        </w:numPr>
        <w:jc w:val="both"/>
      </w:pPr>
      <w:r>
        <w:t>Immediate Addressing</w:t>
      </w:r>
      <w:r>
        <w:tab/>
      </w:r>
      <w:r>
        <w:tab/>
      </w:r>
      <w:r>
        <w:tab/>
      </w:r>
      <w:r>
        <w:tab/>
      </w:r>
      <w:r>
        <w:tab/>
        <w:t>ADD r3, r0, #7</w:t>
      </w:r>
    </w:p>
    <w:p w14:paraId="67A14AC1" w14:textId="77777777" w:rsidR="00EF3AFD" w:rsidRDefault="00EF3AFD" w:rsidP="006C7CB4">
      <w:pPr>
        <w:pStyle w:val="ListParagraph"/>
        <w:numPr>
          <w:ilvl w:val="0"/>
          <w:numId w:val="16"/>
        </w:numPr>
        <w:jc w:val="both"/>
      </w:pPr>
      <w:r>
        <w:t>Direct Addressing with A Shift or Rotate</w:t>
      </w:r>
      <w:r>
        <w:tab/>
      </w:r>
      <w:r>
        <w:tab/>
      </w:r>
      <w:r>
        <w:tab/>
        <w:t>ADD r3, r0, r1, LSL#2</w:t>
      </w:r>
    </w:p>
    <w:p w14:paraId="31BDBFC8" w14:textId="0FC6E2BC" w:rsidR="00EF3AFD" w:rsidRDefault="00EF3AFD" w:rsidP="006C7CB4">
      <w:pPr>
        <w:ind w:firstLine="0"/>
        <w:jc w:val="both"/>
      </w:pPr>
      <w:r>
        <w:t xml:space="preserve">The Microprocessor supports some basic logical operators: AND, OR, XOR and BIC </w:t>
      </w:r>
      <w:r>
        <w:fldChar w:fldCharType="begin"/>
      </w:r>
      <w:r>
        <w:instrText xml:space="preserve"> ADDIN EN.CITE &lt;EndNote&gt;&lt;Cite&gt;&lt;Author&gt;Diba&lt;/Author&gt;&lt;Year&gt;2014&lt;/Year&gt;&lt;RecNum&gt;4&lt;/RecNum&gt;&lt;IDText&gt;ARM Arithmetic and Bitweise Instructions&lt;/IDText&gt;&lt;DisplayText&gt;(Diba, 2014)&lt;/DisplayText&gt;&lt;record&gt;&lt;rec-number&gt;4&lt;/rec-number&gt;&lt;foreign-keys&gt;&lt;key app="EN" db-id="sztd0aewezsrs7e2rpaparrvv2vawsezsfp0" timestamp="1535265940"&gt;4&lt;/key&gt;&lt;/foreign-keys&gt;&lt;ref-type name="Journal Article"&gt;17&lt;/ref-type&gt;&lt;contributors&gt;&lt;authors&gt;&lt;author&gt;Diba, Mirza&lt;/author&gt;&lt;/authors&gt;&lt;/contributors&gt;&lt;titles&gt;&lt;title&gt;ARM Arithmetic and Bitweise Instructions&lt;/title&gt;&lt;secondary-title&gt;Computer Organization and Systems Programming&lt;/secondary-title&gt;&lt;/titles&gt;&lt;periodical&gt;&lt;full-title&gt;Computer Organization and Systems Programming&lt;/full-title&gt;&lt;/periodical&gt;&lt;pages&gt;5-20&lt;/pages&gt;&lt;dates&gt;&lt;year&gt;2014&lt;/year&gt;&lt;/dates&gt;&lt;urls&gt;&lt;/urls&gt;&lt;/record&gt;&lt;/Cite&gt;&lt;/EndNote&gt;</w:instrText>
      </w:r>
      <w:r>
        <w:fldChar w:fldCharType="separate"/>
      </w:r>
      <w:r>
        <w:rPr>
          <w:noProof/>
        </w:rPr>
        <w:t>(Diba, 2014)</w:t>
      </w:r>
      <w:r>
        <w:fldChar w:fldCharType="end"/>
      </w:r>
    </w:p>
    <w:p w14:paraId="57732430" w14:textId="77777777" w:rsidR="00EF3AFD" w:rsidRPr="000E6A6B" w:rsidRDefault="00EF3AFD" w:rsidP="006C7CB4">
      <w:pPr>
        <w:ind w:firstLine="0"/>
      </w:pPr>
    </w:p>
    <w:p w14:paraId="774018AE" w14:textId="77777777" w:rsidR="00EF3AFD" w:rsidRDefault="00EF3AFD" w:rsidP="006C7CB4">
      <w:r>
        <w:rPr>
          <w:noProof/>
        </w:rPr>
        <mc:AlternateContent>
          <mc:Choice Requires="wpg">
            <w:drawing>
              <wp:anchor distT="0" distB="0" distL="114300" distR="114300" simplePos="0" relativeHeight="251655168" behindDoc="0" locked="0" layoutInCell="1" allowOverlap="1" wp14:anchorId="3F7FFC0D" wp14:editId="64092707">
                <wp:simplePos x="0" y="0"/>
                <wp:positionH relativeFrom="column">
                  <wp:posOffset>0</wp:posOffset>
                </wp:positionH>
                <wp:positionV relativeFrom="paragraph">
                  <wp:posOffset>2404745</wp:posOffset>
                </wp:positionV>
                <wp:extent cx="5943600" cy="1497330"/>
                <wp:effectExtent l="0" t="0" r="0" b="7620"/>
                <wp:wrapTopAndBottom/>
                <wp:docPr id="12" name="Group 12"/>
                <wp:cNvGraphicFramePr/>
                <a:graphic xmlns:a="http://schemas.openxmlformats.org/drawingml/2006/main">
                  <a:graphicData uri="http://schemas.microsoft.com/office/word/2010/wordprocessingGroup">
                    <wpg:wgp>
                      <wpg:cNvGrpSpPr/>
                      <wpg:grpSpPr>
                        <a:xfrm>
                          <a:off x="0" y="0"/>
                          <a:ext cx="5943600" cy="1497330"/>
                          <a:chOff x="0" y="0"/>
                          <a:chExt cx="5943600" cy="1497330"/>
                        </a:xfrm>
                      </wpg:grpSpPr>
                      <pic:pic xmlns:pic="http://schemas.openxmlformats.org/drawingml/2006/picture">
                        <pic:nvPicPr>
                          <pic:cNvPr id="10" name="Picture 10"/>
                          <pic:cNvPicPr>
                            <a:picLocks noChangeAspect="1"/>
                          </pic:cNvPicPr>
                        </pic:nvPicPr>
                        <pic:blipFill>
                          <a:blip r:embed="rId33">
                            <a:biLevel thresh="75000"/>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wps:wsp>
                        <wps:cNvPr id="11" name="Text Box 11"/>
                        <wps:cNvSpPr txBox="1"/>
                        <wps:spPr>
                          <a:xfrm>
                            <a:off x="0" y="1209675"/>
                            <a:ext cx="5943600" cy="287655"/>
                          </a:xfrm>
                          <a:prstGeom prst="rect">
                            <a:avLst/>
                          </a:prstGeom>
                          <a:solidFill>
                            <a:prstClr val="white"/>
                          </a:solidFill>
                          <a:ln>
                            <a:noFill/>
                          </a:ln>
                        </wps:spPr>
                        <wps:txbx>
                          <w:txbxContent>
                            <w:p w14:paraId="19D327A6" w14:textId="10744BB6" w:rsidR="006C7CB4" w:rsidRPr="00EE64BE" w:rsidRDefault="006C7CB4" w:rsidP="006C7CB4">
                              <w:pPr>
                                <w:pStyle w:val="Caption"/>
                                <w:jc w:val="center"/>
                                <w:rPr>
                                  <w:noProof/>
                                  <w:sz w:val="24"/>
                                  <w:szCs w:val="24"/>
                                </w:rPr>
                              </w:pPr>
                              <w:bookmarkStart w:id="27" w:name="_Toc523133491"/>
                              <w:bookmarkStart w:id="28" w:name="_Toc523687152"/>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The conversion of High-Level C, to Low Level ARM. </w:t>
                              </w:r>
                              <w:r>
                                <w:fldChar w:fldCharType="begin"/>
                              </w:r>
                              <w:r>
                                <w:instrText xml:space="preserve"> ADDIN EN.CITE &lt;EndNote&gt;&lt;Cite&gt;&lt;Author&gt;Suh&lt;/Author&gt;&lt;Year&gt;2015&lt;/Year&gt;&lt;RecNum&gt;1&lt;/RecNum&gt;&lt;IDText&gt;Arm Instructions I&lt;/IDText&gt;&lt;DisplayText&gt;(Suh, 2015)&lt;/DisplayText&gt;&lt;record&gt;&lt;rec-number&gt;1&lt;/rec-number&gt;&lt;foreign-keys&gt;&lt;key app="EN" db-id="sztd0aewezsrs7e2rpaparrvv2vawsezsfp0" timestamp="1535265940"&gt;1&lt;/key&gt;&lt;/foreign-keys&gt;&lt;ref-type name="Journal Article"&gt;17&lt;/ref-type&gt;&lt;contributors&gt;&lt;authors&gt;&lt;author&gt;Suh, Prof. Taeweon&lt;/author&gt;&lt;/authors&gt;&lt;/contributors&gt;&lt;titles&gt;&lt;title&gt;Arm Instructions I&lt;/title&gt;&lt;secondary-title&gt;Computer Science Engineering, Korea University&lt;/secondary-title&gt;&lt;/titles&gt;&lt;periodical&gt;&lt;full-title&gt;Computer Science Engineering, Korea University&lt;/full-title&gt;&lt;/periodical&gt;&lt;pages&gt;5&lt;/pages&gt;&lt;dates&gt;&lt;year&gt;2015&lt;/year&gt;&lt;/dates&gt;&lt;urls&gt;&lt;/urls&gt;&lt;/record&gt;&lt;/Cite&gt;&lt;/EndNote&gt;</w:instrText>
                              </w:r>
                              <w:r>
                                <w:fldChar w:fldCharType="separate"/>
                              </w:r>
                              <w:r>
                                <w:rPr>
                                  <w:noProof/>
                                </w:rPr>
                                <w:t>(Suh, 2015)</w:t>
                              </w:r>
                              <w:bookmarkEnd w:id="27"/>
                              <w:bookmarkEnd w:id="2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FFC0D" id="Group 12" o:spid="_x0000_s1044" style="position:absolute;left:0;text-align:left;margin-left:0;margin-top:189.35pt;width:468pt;height:117.9pt;z-index:251655168" coordsize="59436,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">
                <v:shape id="Picture 10" o:spid="_x0000_s1045" type="#_x0000_t75" style="position:absolute;width:59436;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">
                  <v:imagedata r:id="rId34" o:title="" grayscale="t" bilevel="t"/>
                </v:shape>
                <v:shape id="Text Box 11" o:spid="_x0000_s1046" type="#_x0000_t202" style="position:absolute;top:12096;width:5943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19D327A6" w14:textId="10744BB6" w:rsidR="006C7CB4" w:rsidRPr="00EE64BE" w:rsidRDefault="006C7CB4" w:rsidP="006C7CB4">
                        <w:pPr>
                          <w:pStyle w:val="Caption"/>
                          <w:jc w:val="center"/>
                          <w:rPr>
                            <w:noProof/>
                            <w:sz w:val="24"/>
                            <w:szCs w:val="24"/>
                          </w:rPr>
                        </w:pPr>
                        <w:bookmarkStart w:id="29" w:name="_Toc523133491"/>
                        <w:bookmarkStart w:id="30" w:name="_Toc523687152"/>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The conversion of High-Level C, to Low Level ARM. </w:t>
                        </w:r>
                        <w:r>
                          <w:fldChar w:fldCharType="begin"/>
                        </w:r>
                        <w:r>
                          <w:instrText xml:space="preserve"> ADDIN EN.CITE &lt;EndNote&gt;&lt;Cite&gt;&lt;Author&gt;Suh&lt;/Author&gt;&lt;Year&gt;2015&lt;/Year&gt;&lt;RecNum&gt;1&lt;/RecNum&gt;&lt;IDText&gt;Arm Instructions I&lt;/IDText&gt;&lt;DisplayText&gt;(Suh, 2015)&lt;/DisplayText&gt;&lt;record&gt;&lt;rec-number&gt;1&lt;/rec-number&gt;&lt;foreign-keys&gt;&lt;key app="EN" db-id="sztd0aewezsrs7e2rpaparrvv2vawsezsfp0" timestamp="1535265940"&gt;1&lt;/key&gt;&lt;/foreign-keys&gt;&lt;ref-type name="Journal Article"&gt;17&lt;/ref-type&gt;&lt;contributors&gt;&lt;authors&gt;&lt;author&gt;Suh, Prof. Taeweon&lt;/author&gt;&lt;/authors&gt;&lt;/contributors&gt;&lt;titles&gt;&lt;title&gt;Arm Instructions I&lt;/title&gt;&lt;secondary-title&gt;Computer Science Engineering, Korea University&lt;/secondary-title&gt;&lt;/titles&gt;&lt;periodical&gt;&lt;full-title&gt;Computer Science Engineering, Korea University&lt;/full-title&gt;&lt;/periodical&gt;&lt;pages&gt;5&lt;/pages&gt;&lt;dates&gt;&lt;year&gt;2015&lt;/year&gt;&lt;/dates&gt;&lt;urls&gt;&lt;/urls&gt;&lt;/record&gt;&lt;/Cite&gt;&lt;/EndNote&gt;</w:instrText>
                        </w:r>
                        <w:r>
                          <w:fldChar w:fldCharType="separate"/>
                        </w:r>
                        <w:r>
                          <w:rPr>
                            <w:noProof/>
                          </w:rPr>
                          <w:t>(Suh, 2015)</w:t>
                        </w:r>
                        <w:bookmarkEnd w:id="29"/>
                        <w:bookmarkEnd w:id="30"/>
                        <w:r>
                          <w:fldChar w:fldCharType="end"/>
                        </w:r>
                      </w:p>
                    </w:txbxContent>
                  </v:textbox>
                </v:shape>
                <w10:wrap type="topAndBottom"/>
              </v:group>
            </w:pict>
          </mc:Fallback>
        </mc:AlternateContent>
      </w:r>
      <w:r>
        <w:br w:type="page"/>
      </w:r>
    </w:p>
    <w:p w14:paraId="70FFC3D8" w14:textId="77777777" w:rsidR="00EF3AFD" w:rsidRDefault="00EF3AFD" w:rsidP="006C7CB4">
      <w:pPr>
        <w:pStyle w:val="Heading1"/>
      </w:pPr>
      <w:bookmarkStart w:id="31" w:name="_Toc523687143"/>
      <w:r>
        <w:lastRenderedPageBreak/>
        <w:t>Registers in the ARM7TDMI</w:t>
      </w:r>
      <w:bookmarkEnd w:id="31"/>
    </w:p>
    <w:p w14:paraId="3C2C7DF6" w14:textId="32D7435E" w:rsidR="00EF3AFD" w:rsidRPr="005D0B72" w:rsidRDefault="00BE0489" w:rsidP="00EF3AFD">
      <w:pPr>
        <w:ind w:firstLine="0"/>
        <w:jc w:val="both"/>
      </w:pPr>
      <w:r>
        <w:rPr>
          <w:noProof/>
        </w:rPr>
        <mc:AlternateContent>
          <mc:Choice Requires="wpg">
            <w:drawing>
              <wp:anchor distT="0" distB="0" distL="114300" distR="114300" simplePos="0" relativeHeight="251660288" behindDoc="0" locked="0" layoutInCell="1" allowOverlap="1" wp14:anchorId="2C943EF0" wp14:editId="4E2B1919">
                <wp:simplePos x="0" y="0"/>
                <wp:positionH relativeFrom="margin">
                  <wp:align>center</wp:align>
                </wp:positionH>
                <wp:positionV relativeFrom="paragraph">
                  <wp:posOffset>5645150</wp:posOffset>
                </wp:positionV>
                <wp:extent cx="4521200" cy="223075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4521200" cy="2230755"/>
                          <a:chOff x="0" y="0"/>
                          <a:chExt cx="4521200" cy="2230755"/>
                        </a:xfrm>
                      </wpg:grpSpPr>
                      <pic:pic xmlns:pic="http://schemas.openxmlformats.org/drawingml/2006/picture">
                        <pic:nvPicPr>
                          <pic:cNvPr id="8" name="Picture 8"/>
                          <pic:cNvPicPr>
                            <a:picLocks noChangeAspect="1"/>
                          </pic:cNvPicPr>
                        </pic:nvPicPr>
                        <pic:blipFill rotWithShape="1">
                          <a:blip r:embed="rId35">
                            <a:extLst>
                              <a:ext uri="{28A0092B-C50C-407E-A947-70E740481C1C}">
                                <a14:useLocalDpi xmlns:a14="http://schemas.microsoft.com/office/drawing/2010/main" val="0"/>
                              </a:ext>
                            </a:extLst>
                          </a:blip>
                          <a:srcRect l="3846" t="2049" r="214" b="1896"/>
                          <a:stretch/>
                        </pic:blipFill>
                        <pic:spPr bwMode="auto">
                          <a:xfrm>
                            <a:off x="0" y="0"/>
                            <a:ext cx="4521200" cy="1887855"/>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1943100"/>
                            <a:ext cx="4521200" cy="287655"/>
                          </a:xfrm>
                          <a:prstGeom prst="rect">
                            <a:avLst/>
                          </a:prstGeom>
                          <a:solidFill>
                            <a:prstClr val="white"/>
                          </a:solidFill>
                          <a:ln>
                            <a:noFill/>
                          </a:ln>
                        </wps:spPr>
                        <wps:txbx>
                          <w:txbxContent>
                            <w:p w14:paraId="7AB1AB8A" w14:textId="67531427" w:rsidR="006C7CB4" w:rsidRPr="00A35626" w:rsidRDefault="006C7CB4" w:rsidP="00BE0489">
                              <w:pPr>
                                <w:pStyle w:val="Caption"/>
                                <w:jc w:val="center"/>
                                <w:rPr>
                                  <w:noProof/>
                                  <w:sz w:val="24"/>
                                  <w:szCs w:val="24"/>
                                </w:rPr>
                              </w:pPr>
                              <w:bookmarkStart w:id="32" w:name="_Toc523133492"/>
                              <w:bookmarkStart w:id="33" w:name="_Toc523687153"/>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1348D3">
                                <w:t>Program status register format</w:t>
                              </w:r>
                              <w:r>
                                <w:t xml:space="preserve"> </w:t>
                              </w:r>
                              <w:r>
                                <w:fldChar w:fldCharType="begin"/>
                              </w:r>
                              <w:r>
                                <w:instrText xml:space="preserve"> ADDIN EN.CITE &lt;EndNote&gt;&lt;Cite AuthorYear="1"&gt;&lt;Author&gt;ATMEL&lt;/Author&gt;&lt;Year&gt;2004&lt;/Year&gt;&lt;RecNum&gt;6&lt;/RecNum&gt;&lt;DisplayText&gt;ATMEL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2"/>
                              <w:bookmarkEnd w:id="3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943EF0" id="Group 17" o:spid="_x0000_s1047" style="position:absolute;left:0;text-align:left;margin-left:0;margin-top:444.5pt;width:356pt;height:175.65pt;z-index:251660288;mso-position-horizontal:center;mso-position-horizontal-relative:margin" coordsize="45212,22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">
                <v:shape id="Picture 8" o:spid="_x0000_s1048" type="#_x0000_t75" style="position:absolute;width:45212;height:1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">
                  <v:imagedata r:id="rId36" o:title="" croptop="1343f" cropbottom="1243f" cropleft="2521f" cropright="140f"/>
                </v:shape>
                <v:shape id="Text Box 15" o:spid="_x0000_s1049" type="#_x0000_t202" style="position:absolute;top:19431;width:4521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1AB8A" w14:textId="67531427" w:rsidR="006C7CB4" w:rsidRPr="00A35626" w:rsidRDefault="006C7CB4" w:rsidP="00BE0489">
                        <w:pPr>
                          <w:pStyle w:val="Caption"/>
                          <w:jc w:val="center"/>
                          <w:rPr>
                            <w:noProof/>
                            <w:sz w:val="24"/>
                            <w:szCs w:val="24"/>
                          </w:rPr>
                        </w:pPr>
                        <w:bookmarkStart w:id="34" w:name="_Toc523133492"/>
                        <w:bookmarkStart w:id="35" w:name="_Toc523687153"/>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1348D3">
                          <w:t>Program status register format</w:t>
                        </w:r>
                        <w:r>
                          <w:t xml:space="preserve"> </w:t>
                        </w:r>
                        <w:r>
                          <w:fldChar w:fldCharType="begin"/>
                        </w:r>
                        <w:r>
                          <w:instrText xml:space="preserve"> ADDIN EN.CITE &lt;EndNote&gt;&lt;Cite AuthorYear="1"&gt;&lt;Author&gt;ATMEL&lt;/Author&gt;&lt;Year&gt;2004&lt;/Year&gt;&lt;RecNum&gt;6&lt;/RecNum&gt;&lt;DisplayText&gt;ATMEL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4"/>
                        <w:bookmarkEnd w:id="35"/>
                        <w:r>
                          <w:fldChar w:fldCharType="end"/>
                        </w:r>
                      </w:p>
                    </w:txbxContent>
                  </v:textbox>
                </v:shape>
                <w10:wrap type="topAndBottom" anchorx="margin"/>
              </v:group>
            </w:pict>
          </mc:Fallback>
        </mc:AlternateContent>
      </w:r>
      <w:r w:rsidR="00EF3AFD">
        <w:t>The ARM7TDMI Microprocessor has a total of thirty-seven registers – thirty-one general-purpose 32-bit registers and six status registers - but these cannot all be seen at once. The processor state and operating mode dictate which registers are available to the programmer. In ARM state, 16 general registers and one or two status registers are visible at any one time. The ARM state register set contains 16 directly accessible registers: R0 to R15. All of these except R15 are general-purpose and may be used to hold either data or address values. In addition to these, there is a seventeenth register used to store status information.</w:t>
      </w:r>
      <w:r w:rsidR="00124858" w:rsidRPr="00124858">
        <w:rPr>
          <w:noProof/>
        </w:rPr>
        <w:t xml:space="preserve"> </w:t>
      </w:r>
      <w:r w:rsidR="00D50D76">
        <w:rPr>
          <w:noProof/>
        </w:rPr>
        <w:fldChar w:fldCharType="begin"/>
      </w:r>
      <w:r w:rsidR="00D50D76">
        <w:rPr>
          <w:noProof/>
        </w:rPr>
        <w:instrText xml:space="preserve"> ADDIN EN.CITE &lt;EndNote&gt;&lt;Cite&gt;&lt;Year&gt;2004&lt;/Year&gt;&lt;RecNum&gt;6&lt;/RecNum&gt;&lt;DisplayText&gt;(ATMEL,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Cite AuthorYear="1"&gt;&lt;Year&gt;2004&lt;/Year&gt;&lt;RecNum&gt;6&lt;/RecNum&gt;&lt;record&gt;&lt;rec-number&gt;6&lt;/rec-number&gt;&lt;foreign-keys&gt;&lt;key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D50D76">
        <w:rPr>
          <w:noProof/>
        </w:rPr>
        <w:fldChar w:fldCharType="separate"/>
      </w:r>
      <w:r w:rsidR="00D50D76">
        <w:rPr>
          <w:noProof/>
        </w:rPr>
        <w:t>(ATMEL, 2004)</w:t>
      </w:r>
      <w:r w:rsidR="00D50D76">
        <w:rPr>
          <w:noProof/>
        </w:rPr>
        <w:fldChar w:fldCharType="end"/>
      </w:r>
      <w:r w:rsidR="00D50D76">
        <w:rPr>
          <w:noProof/>
        </w:rPr>
        <w:t xml:space="preserve"> </w:t>
      </w:r>
      <w:r w:rsidR="00F461ED">
        <w:rPr>
          <w:noProof/>
        </w:rPr>
        <w:t>For thumb code however c</w:t>
      </w:r>
      <w:r w:rsidR="00F461ED" w:rsidRPr="00F461ED">
        <w:rPr>
          <w:noProof/>
        </w:rPr>
        <w:t xml:space="preserve">onditional execution is not supported since the condition code would not have left enough space for a useful set of instructions. </w:t>
      </w:r>
      <w:r w:rsidR="00F461ED">
        <w:rPr>
          <w:noProof/>
        </w:rPr>
        <w:t>Ano</w:t>
      </w:r>
      <w:r w:rsidR="00F461ED" w:rsidRPr="00F461ED">
        <w:rPr>
          <w:noProof/>
        </w:rPr>
        <w:t xml:space="preserve">ther compromise made </w:t>
      </w:r>
      <w:r w:rsidR="00F461ED">
        <w:rPr>
          <w:noProof/>
        </w:rPr>
        <w:t xml:space="preserve">was how </w:t>
      </w:r>
      <w:r w:rsidR="00F461ED" w:rsidRPr="00F461ED">
        <w:rPr>
          <w:noProof/>
        </w:rPr>
        <w:t>the register bank</w:t>
      </w:r>
      <w:r w:rsidR="00F461ED">
        <w:rPr>
          <w:noProof/>
        </w:rPr>
        <w:t xml:space="preserve"> is access</w:t>
      </w:r>
      <w:r w:rsidR="00F461ED" w:rsidRPr="00F461ED">
        <w:rPr>
          <w:noProof/>
        </w:rPr>
        <w:t>. ARM code has free access to 16 registers at once and uses three or four operand instructions with 4-bit register specifiers. Again, to allow enough opcode space, there is free access to only eight registers. Instructions consist of the more conventional two or three operands and use 3- bit register specifiers</w:t>
      </w:r>
      <w:r w:rsidR="00D50D76">
        <w:rPr>
          <w:noProof/>
        </w:rPr>
        <w:t xml:space="preserve">. </w:t>
      </w:r>
      <w:r w:rsidR="00D50D76">
        <w:rPr>
          <w:noProof/>
        </w:rPr>
        <w:fldChar w:fldCharType="begin"/>
      </w:r>
      <w:r w:rsidR="00D50D76">
        <w:rPr>
          <w:noProof/>
        </w:rPr>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D50D76">
        <w:rPr>
          <w:noProof/>
        </w:rPr>
        <w:fldChar w:fldCharType="separate"/>
      </w:r>
      <w:r w:rsidR="00D50D76">
        <w:rPr>
          <w:noProof/>
        </w:rPr>
        <w:t>(Segars et al., 1995)</w:t>
      </w:r>
      <w:r w:rsidR="00D50D76">
        <w:rPr>
          <w:noProof/>
        </w:rPr>
        <w:fldChar w:fldCharType="end"/>
      </w:r>
      <w:r w:rsidR="00EF3AFD">
        <w:br w:type="page"/>
      </w:r>
      <w:r w:rsidR="00EF3AFD">
        <w:fldChar w:fldCharType="begin"/>
      </w:r>
      <w:r w:rsidR="00EF3AFD">
        <w:instrText xml:space="preserve"> ADDIN EN.CITE &lt;EndNote&gt;&lt;Cite ExcludeAuth="1" ExcludeYear="1" Hidden="1"&gt;&lt;Author&gt;Segars&lt;/Author&gt;&lt;Year&gt;1995&lt;/Year&gt;&lt;RecNum&gt;10&lt;/RecNum&gt;&lt;record&gt;&lt;rec-number&gt;10&lt;/rec-number&gt;&lt;foreign-keys&gt;&lt;key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EF3AFD">
        <w:fldChar w:fldCharType="end"/>
      </w:r>
    </w:p>
    <w:p w14:paraId="73D9BDD9" w14:textId="1F6D79D9" w:rsidR="00631A64" w:rsidRDefault="00DE69E8" w:rsidP="00A82807">
      <w:pPr>
        <w:pStyle w:val="Heading1"/>
      </w:pPr>
      <w:bookmarkStart w:id="36" w:name="_Toc523687144"/>
      <w:r>
        <w:lastRenderedPageBreak/>
        <w:t>Cache and the ARM7TDMI</w:t>
      </w:r>
      <w:bookmarkEnd w:id="36"/>
    </w:p>
    <w:p w14:paraId="4A17C425" w14:textId="2C8AEBBB" w:rsidR="005737A6" w:rsidRDefault="00DE69E8" w:rsidP="00A82807">
      <w:pPr>
        <w:jc w:val="both"/>
      </w:pPr>
      <w:r w:rsidRPr="00DE69E8">
        <w:t xml:space="preserve">The ARM7TDMI microprocessor does not have an memory </w:t>
      </w:r>
      <w:r w:rsidR="005737A6" w:rsidRPr="00DE69E8">
        <w:t>management</w:t>
      </w:r>
      <w:r w:rsidRPr="00DE69E8">
        <w:t xml:space="preserve"> unit</w:t>
      </w:r>
      <w:r w:rsidR="005737A6">
        <w:t xml:space="preserve"> </w:t>
      </w:r>
      <w:r w:rsidR="005737A6">
        <w:fldChar w:fldCharType="begin"/>
      </w:r>
      <w:r w:rsidR="005737A6">
        <w:instrText xml:space="preserve"> ADDIN EN.CITE &lt;EndNote&gt;&lt;Cite&gt;&lt;Author&gt;Lee&lt;/Author&gt;&lt;Year&gt;2004&lt;/Year&gt;&lt;RecNum&gt;15&lt;/RecNum&gt;&lt;DisplayText&gt;(Lee et al., 2004)&lt;/DisplayText&gt;&lt;record&gt;&lt;rec-number&gt;15&lt;/rec-number&gt;&lt;foreign-keys&gt;&lt;key app="EN" db-id="sztd0aewezsrs7e2rpaparrvv2vawsezsfp0" timestamp="1535881435"&gt;15&lt;/key&gt;&lt;/foreign-keys&gt;&lt;ref-type name="Journal Article"&gt;17&lt;/ref-type&gt;&lt;contributors&gt;&lt;authors&gt;&lt;author&gt;Lee, Ikhwan&lt;/author&gt;&lt;author&gt;Choi, Yongseok&lt;/author&gt;&lt;author&gt;Cho, Youngjin&lt;/author&gt;&lt;author&gt;Joo, Yongsoo&lt;/author&gt;&lt;author&gt;Lim, Hyeonmin&lt;/author&gt;&lt;author&gt;Shim, Hyung Gyu Lee Hojun&lt;/author&gt;&lt;author&gt;Chang, Naehyuck %J IEEE design&lt;/author&gt;&lt;author&gt;test of computers&lt;/author&gt;&lt;/authors&gt;&lt;/contributors&gt;&lt;titles&gt;&lt;title&gt;Web-based energy exploration tool for embedded systems&lt;/title&gt;&lt;/titles&gt;&lt;pages&gt;572-586&lt;/pages&gt;&lt;volume&gt;21&lt;/volume&gt;&lt;number&gt;6&lt;/number&gt;&lt;dates&gt;&lt;year&gt;2004&lt;/year&gt;&lt;/dates&gt;&lt;isbn&gt;0740-7475&lt;/isbn&gt;&lt;urls&gt;&lt;/urls&gt;&lt;/record&gt;&lt;/Cite&gt;&lt;/EndNote&gt;</w:instrText>
      </w:r>
      <w:r w:rsidR="005737A6">
        <w:fldChar w:fldCharType="separate"/>
      </w:r>
      <w:r w:rsidR="005737A6">
        <w:rPr>
          <w:noProof/>
        </w:rPr>
        <w:t>(Lee et al., 2004)</w:t>
      </w:r>
      <w:r w:rsidR="005737A6">
        <w:fldChar w:fldCharType="end"/>
      </w:r>
      <w:r w:rsidRPr="00DE69E8">
        <w:t>, instruction cache or data cache and is mainly used as a controller core rather than for data processing. Hence, It is of great importance to reduce memory accesses as far as possible when applying it to processing applications.</w:t>
      </w:r>
      <w:r w:rsidR="005737A6">
        <w:t xml:space="preserve"> </w:t>
      </w:r>
      <w:r>
        <w:fldChar w:fldCharType="begin"/>
      </w:r>
      <w:r>
        <w:instrText xml:space="preserve"> ADDIN EN.CITE &lt;EndNote&gt;&lt;Cite&gt;&lt;Author&gt;Ramkishor&lt;/Author&gt;&lt;Year&gt;2001&lt;/Year&gt;&lt;RecNum&gt;14&lt;/RecNum&gt;&lt;DisplayText&gt;(Ramkishor and Gunashree, 2001)&lt;/DisplayText&gt;&lt;record&gt;&lt;rec-number&gt;14&lt;/rec-number&gt;&lt;foreign-keys&gt;&lt;key app="EN" db-id="sztd0aewezsrs7e2rpaparrvv2vawsezsfp0" timestamp="1535881367"&gt;14&lt;/key&gt;&lt;/foreign-keys&gt;&lt;ref-type name="Conference Proceedings"&gt;10&lt;/ref-type&gt;&lt;contributors&gt;&lt;authors&gt;&lt;author&gt;Ramkishor, K&lt;/author&gt;&lt;author&gt;Gunashree, V&lt;/author&gt;&lt;/authors&gt;&lt;/contributors&gt;&lt;titles&gt;&lt;title&gt;Real time implementation of MPEG-4 video decoder on ARM7TDMI&lt;/title&gt;&lt;secondary-title&gt;Intelligent Multimedia, Video and Speech Processing, 2001. Proceedings of 2001 International Symposium on&lt;/secondary-title&gt;&lt;/titles&gt;&lt;pages&gt;522-526&lt;/pages&gt;&lt;dates&gt;&lt;year&gt;2001&lt;/year&gt;&lt;/dates&gt;&lt;publisher&gt;IEEE&lt;/publisher&gt;&lt;isbn&gt;9628576623&lt;/isbn&gt;&lt;urls&gt;&lt;/urls&gt;&lt;/record&gt;&lt;/Cite&gt;&lt;/EndNote&gt;</w:instrText>
      </w:r>
      <w:r>
        <w:fldChar w:fldCharType="separate"/>
      </w:r>
      <w:r>
        <w:rPr>
          <w:noProof/>
        </w:rPr>
        <w:t>(Ramkishor and Gunashree, 2001)</w:t>
      </w:r>
      <w:r>
        <w:fldChar w:fldCharType="end"/>
      </w:r>
      <w:r w:rsidR="005737A6">
        <w:t xml:space="preserve"> </w:t>
      </w:r>
      <w:r w:rsidR="005737A6" w:rsidRPr="005737A6">
        <w:t>It is known that on chip caches using static RAM consume power in the range of 25% to 45% of the total chip power. This is why its omission greatly improves power efficiency.</w:t>
      </w:r>
      <w:r w:rsidR="005737A6">
        <w:t xml:space="preserve"> </w:t>
      </w:r>
      <w:r w:rsidR="005737A6">
        <w:fldChar w:fldCharType="begin"/>
      </w:r>
      <w:r w:rsidR="005737A6">
        <w:instrText xml:space="preserve"> ADDIN EN.CITE &lt;EndNote&gt;&lt;Cite&gt;&lt;Author&gt;Panda&lt;/Author&gt;&lt;Year&gt;2012&lt;/Year&gt;&lt;RecNum&gt;16&lt;/RecNum&gt;&lt;DisplayText&gt;(Panda et al., 2012)&lt;/DisplayText&gt;&lt;record&gt;&lt;rec-number&gt;16&lt;/rec-number&gt;&lt;foreign-keys&gt;&lt;key app="EN" db-id="sztd0aewezsrs7e2rpaparrvv2vawsezsfp0" timestamp="1535881908"&gt;16&lt;/key&gt;&lt;/foreign-keys&gt;&lt;ref-type name="Book"&gt;6&lt;/ref-type&gt;&lt;contributors&gt;&lt;authors&gt;&lt;author&gt;Panda, Preeti Ranjan&lt;/author&gt;&lt;author&gt;Dutt, Nikil D&lt;/author&gt;&lt;author&gt;Nicolau, Alexandru&lt;/author&gt;&lt;/authors&gt;&lt;/contributors&gt;&lt;titles&gt;&lt;title&gt;Memory issues in embedded systems-on-chip: optimizations and exploration&lt;/title&gt;&lt;/titles&gt;&lt;dates&gt;&lt;year&gt;2012&lt;/year&gt;&lt;/dates&gt;&lt;publisher&gt;Springer Science &amp;amp; Business Media&lt;/publisher&gt;&lt;isbn&gt;1461551072&lt;/isbn&gt;&lt;urls&gt;&lt;/urls&gt;&lt;/record&gt;&lt;/Cite&gt;&lt;/EndNote&gt;</w:instrText>
      </w:r>
      <w:r w:rsidR="005737A6">
        <w:fldChar w:fldCharType="separate"/>
      </w:r>
      <w:r w:rsidR="005737A6">
        <w:rPr>
          <w:noProof/>
        </w:rPr>
        <w:t>(Panda et al., 2012)</w:t>
      </w:r>
      <w:r w:rsidR="005737A6">
        <w:fldChar w:fldCharType="end"/>
      </w:r>
      <w:r w:rsidR="005737A6">
        <w:t xml:space="preserve"> </w:t>
      </w:r>
      <w:r w:rsidR="00A82807">
        <w:t xml:space="preserve"> </w:t>
      </w:r>
      <w:r w:rsidR="00A82807" w:rsidRPr="00A82807">
        <w:t xml:space="preserve">For situations where a cache is necessary, the ARM720T hard </w:t>
      </w:r>
      <w:proofErr w:type="spellStart"/>
      <w:r w:rsidR="00A82807" w:rsidRPr="00A82807">
        <w:t>macrocell</w:t>
      </w:r>
      <w:proofErr w:type="spellEnd"/>
      <w:r w:rsidR="00A82807" w:rsidRPr="00A82807">
        <w:t xml:space="preserve"> contains the ARM7TDMI core as well as a 8kb unified cache and a Memory Management Unit (MMU).</w:t>
      </w:r>
      <w:r w:rsidR="00A82807">
        <w:t xml:space="preserve"> </w:t>
      </w:r>
      <w:r w:rsidR="006C7CB4">
        <w:fldChar w:fldCharType="begin"/>
      </w:r>
      <w:r w:rsidR="006C7CB4">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6C7CB4">
        <w:fldChar w:fldCharType="separate"/>
      </w:r>
      <w:r w:rsidR="006C7CB4">
        <w:rPr>
          <w:noProof/>
        </w:rPr>
        <w:t>(ATMEL, 2004)</w:t>
      </w:r>
      <w:r w:rsidR="006C7CB4">
        <w:fldChar w:fldCharType="end"/>
      </w:r>
    </w:p>
    <w:p w14:paraId="741934EE" w14:textId="72682335" w:rsidR="00631A64" w:rsidRDefault="00631A64">
      <w:pPr>
        <w:rPr>
          <w:rFonts w:ascii="Times New Roman" w:hAnsi="Times New Roman" w:cs="Times New Roman"/>
          <w:noProof/>
        </w:rPr>
      </w:pPr>
      <w:r>
        <w:br w:type="page"/>
      </w:r>
    </w:p>
    <w:p w14:paraId="788DAF03" w14:textId="77777777" w:rsidR="0005291E" w:rsidRDefault="0005291E" w:rsidP="0005291E">
      <w:pPr>
        <w:pStyle w:val="Heading2"/>
      </w:pPr>
      <w:bookmarkStart w:id="37" w:name="_Toc523687145"/>
      <w:r>
        <w:lastRenderedPageBreak/>
        <w:t>Memory Spaces in the ARM7TDMI</w:t>
      </w:r>
      <w:bookmarkEnd w:id="37"/>
    </w:p>
    <w:p w14:paraId="08EF2E0F" w14:textId="296C68AD" w:rsidR="00631A64" w:rsidRDefault="0005291E" w:rsidP="0005291E">
      <w:r>
        <w:tab/>
        <w:t xml:space="preserve">Other than registers, the other type of memory available to </w:t>
      </w:r>
      <w:r w:rsidR="00631A64">
        <w:br w:type="page"/>
      </w:r>
    </w:p>
    <w:p w14:paraId="4D22FAC8" w14:textId="7D824071" w:rsidR="00631A64" w:rsidRDefault="00631A64" w:rsidP="00631A64">
      <w:pPr>
        <w:pStyle w:val="Title"/>
      </w:pPr>
      <w:r>
        <w:lastRenderedPageBreak/>
        <w:t>BIBLIOGRAPHY</w:t>
      </w:r>
    </w:p>
    <w:p w14:paraId="7496B4DC" w14:textId="0A4F6A80" w:rsidR="005F73E4" w:rsidRPr="005F73E4" w:rsidRDefault="00EF3AFD" w:rsidP="005F73E4">
      <w:pPr>
        <w:pStyle w:val="EndNoteBibliography"/>
        <w:ind w:left="720" w:hanging="720"/>
      </w:pPr>
      <w:r>
        <w:fldChar w:fldCharType="begin"/>
      </w:r>
      <w:r>
        <w:instrText xml:space="preserve"> ADDIN EN.REFLIST </w:instrText>
      </w:r>
      <w:r>
        <w:fldChar w:fldCharType="separate"/>
      </w:r>
      <w:r w:rsidR="005F73E4" w:rsidRPr="005F73E4">
        <w:t xml:space="preserve">ATMEL. 2004. ARM7TDMI Technical Reference Manual. </w:t>
      </w:r>
      <w:r w:rsidR="005F73E4" w:rsidRPr="005F73E4">
        <w:rPr>
          <w:i/>
        </w:rPr>
        <w:t xml:space="preserve">Infocentre ARM </w:t>
      </w:r>
      <w:r w:rsidR="005F73E4" w:rsidRPr="005F73E4">
        <w:t xml:space="preserve">[Online]. Available: </w:t>
      </w:r>
      <w:hyperlink r:id="rId37" w:history="1">
        <w:r w:rsidR="005F73E4" w:rsidRPr="005F73E4">
          <w:rPr>
            <w:rStyle w:val="Hyperlink"/>
          </w:rPr>
          <w:t>http://infocenter.arm.com/help/index.jsp?topic=/com.arm.doc.ddi0210c/CACBCAAE.html</w:t>
        </w:r>
      </w:hyperlink>
      <w:r w:rsidR="005F73E4" w:rsidRPr="005F73E4">
        <w:t>.</w:t>
      </w:r>
    </w:p>
    <w:p w14:paraId="650E7D57" w14:textId="77777777" w:rsidR="005F73E4" w:rsidRPr="005F73E4" w:rsidRDefault="005F73E4" w:rsidP="005F73E4">
      <w:pPr>
        <w:pStyle w:val="EndNoteBibliography"/>
        <w:ind w:left="720" w:hanging="720"/>
      </w:pPr>
      <w:r w:rsidRPr="005F73E4">
        <w:t xml:space="preserve">BONG-HO, K. 1998. Introduction to Thumb. </w:t>
      </w:r>
      <w:r w:rsidRPr="005F73E4">
        <w:rPr>
          <w:i/>
        </w:rPr>
        <w:t>Characteristics of ARM Processor</w:t>
      </w:r>
      <w:r w:rsidRPr="005F73E4">
        <w:rPr>
          <w:b/>
        </w:rPr>
        <w:t>,</w:t>
      </w:r>
      <w:r w:rsidRPr="005F73E4">
        <w:t xml:space="preserve"> 2-10.</w:t>
      </w:r>
    </w:p>
    <w:p w14:paraId="5402FEB4" w14:textId="77777777" w:rsidR="005F73E4" w:rsidRPr="005F73E4" w:rsidRDefault="005F73E4" w:rsidP="005F73E4">
      <w:pPr>
        <w:pStyle w:val="EndNoteBibliography"/>
        <w:ind w:left="720" w:hanging="720"/>
      </w:pPr>
      <w:r w:rsidRPr="005F73E4">
        <w:t xml:space="preserve">DIBA, M. 2014. ARM Arithmetic and Bitweise Instructions. </w:t>
      </w:r>
      <w:r w:rsidRPr="005F73E4">
        <w:rPr>
          <w:i/>
        </w:rPr>
        <w:t>Computer Organization and Systems Programming</w:t>
      </w:r>
      <w:r w:rsidRPr="005F73E4">
        <w:rPr>
          <w:b/>
        </w:rPr>
        <w:t>,</w:t>
      </w:r>
      <w:r w:rsidRPr="005F73E4">
        <w:t xml:space="preserve"> 5-20.</w:t>
      </w:r>
    </w:p>
    <w:p w14:paraId="13BD3928" w14:textId="77777777" w:rsidR="005F73E4" w:rsidRPr="005F73E4" w:rsidRDefault="005F73E4" w:rsidP="005F73E4">
      <w:pPr>
        <w:pStyle w:val="EndNoteBibliography"/>
        <w:ind w:left="720" w:hanging="720"/>
      </w:pPr>
      <w:r w:rsidRPr="005F73E4">
        <w:t>GOUDGE, L. &amp; SEGARS, S. Thumb: reducing the cost of 32-bit RISC performance in portable and consumer applications.  Compcon'96.'Technologies for the Information Superhighway'Digest of Papers, 1996. IEEE, 176-181.</w:t>
      </w:r>
    </w:p>
    <w:p w14:paraId="7140C584" w14:textId="77777777" w:rsidR="005F73E4" w:rsidRPr="005F73E4" w:rsidRDefault="005F73E4" w:rsidP="005F73E4">
      <w:pPr>
        <w:pStyle w:val="EndNoteBibliography"/>
        <w:ind w:left="720" w:hanging="720"/>
      </w:pPr>
      <w:r w:rsidRPr="005F73E4">
        <w:t>LEE, I., CHOI, Y., CHO, Y., JOO, Y., LIM, H., SHIM, H. G. L. H., CHANG, N. J. I. D. &amp; COMPUTERS, T. O. 2004. Web-based energy exploration tool for embedded systems. 21</w:t>
      </w:r>
      <w:r w:rsidRPr="005F73E4">
        <w:rPr>
          <w:b/>
        </w:rPr>
        <w:t>,</w:t>
      </w:r>
      <w:r w:rsidRPr="005F73E4">
        <w:t xml:space="preserve"> 572-586.</w:t>
      </w:r>
    </w:p>
    <w:p w14:paraId="725C5245" w14:textId="77777777" w:rsidR="005F73E4" w:rsidRPr="005F73E4" w:rsidRDefault="005F73E4" w:rsidP="005F73E4">
      <w:pPr>
        <w:pStyle w:val="EndNoteBibliography"/>
        <w:ind w:left="720" w:hanging="720"/>
      </w:pPr>
      <w:r w:rsidRPr="005F73E4">
        <w:t xml:space="preserve">MCDERMOTT, M. 2008. The ARM Instruction Set Architecture. </w:t>
      </w:r>
      <w:r w:rsidRPr="005F73E4">
        <w:rPr>
          <w:i/>
        </w:rPr>
        <w:t>The University of Texas at Austin</w:t>
      </w:r>
      <w:r w:rsidRPr="005F73E4">
        <w:rPr>
          <w:b/>
        </w:rPr>
        <w:t>,</w:t>
      </w:r>
      <w:r w:rsidRPr="005F73E4">
        <w:t xml:space="preserve"> 2-2.</w:t>
      </w:r>
    </w:p>
    <w:p w14:paraId="07298C5B" w14:textId="77777777" w:rsidR="005F73E4" w:rsidRPr="005F73E4" w:rsidRDefault="005F73E4" w:rsidP="005F73E4">
      <w:pPr>
        <w:pStyle w:val="EndNoteBibliography"/>
        <w:ind w:left="720" w:hanging="720"/>
      </w:pPr>
      <w:r w:rsidRPr="005F73E4">
        <w:t xml:space="preserve">PANDA, P. R., DUTT, N. D. &amp; NICOLAU, A. 2012. </w:t>
      </w:r>
      <w:r w:rsidRPr="005F73E4">
        <w:rPr>
          <w:i/>
        </w:rPr>
        <w:t>Memory issues in embedded systems-on-chip: optimizations and exploration</w:t>
      </w:r>
      <w:r w:rsidRPr="005F73E4">
        <w:t>, Springer Science &amp; Business Media.</w:t>
      </w:r>
    </w:p>
    <w:p w14:paraId="5960D745" w14:textId="77777777" w:rsidR="005F73E4" w:rsidRPr="005F73E4" w:rsidRDefault="005F73E4" w:rsidP="005F73E4">
      <w:pPr>
        <w:pStyle w:val="EndNoteBibliography"/>
        <w:ind w:left="720" w:hanging="720"/>
      </w:pPr>
      <w:r w:rsidRPr="005F73E4">
        <w:t>RAMKISHOR, K. &amp; GUNASHREE, V. Real time implementation of MPEG-4 video decoder on ARM7TDMI.  Intelligent Multimedia, Video and Speech Processing, 2001. Proceedings of 2001 International Symposium on, 2001. IEEE, 522-526.</w:t>
      </w:r>
    </w:p>
    <w:p w14:paraId="645DA822" w14:textId="77777777" w:rsidR="005F73E4" w:rsidRPr="005F73E4" w:rsidRDefault="005F73E4" w:rsidP="005F73E4">
      <w:pPr>
        <w:pStyle w:val="EndNoteBibliography"/>
        <w:ind w:left="720" w:hanging="720"/>
      </w:pPr>
      <w:r w:rsidRPr="005F73E4">
        <w:t>SEGARS, S., CLARKE, K. &amp; GOUDGE, L. J. I. M. 1995. Embedded control problems, Thumb, and the ARM7TDMI. 22-30.</w:t>
      </w:r>
    </w:p>
    <w:p w14:paraId="69434B5C" w14:textId="77777777" w:rsidR="005F73E4" w:rsidRPr="005F73E4" w:rsidRDefault="005F73E4" w:rsidP="005F73E4">
      <w:pPr>
        <w:pStyle w:val="EndNoteBibliography"/>
        <w:ind w:left="720" w:hanging="720"/>
      </w:pPr>
      <w:r w:rsidRPr="005F73E4">
        <w:t>SHEE, S. L. 2004. The ARM Architecture. Sydney: UNSW.</w:t>
      </w:r>
    </w:p>
    <w:p w14:paraId="3718B1BA" w14:textId="77777777" w:rsidR="005F73E4" w:rsidRPr="005F73E4" w:rsidRDefault="005F73E4" w:rsidP="005F73E4">
      <w:pPr>
        <w:pStyle w:val="EndNoteBibliography"/>
        <w:ind w:left="720" w:hanging="720"/>
      </w:pPr>
      <w:r w:rsidRPr="005F73E4">
        <w:t xml:space="preserve">SUH, P. T. 2015. Arm Instructions I. </w:t>
      </w:r>
      <w:r w:rsidRPr="005F73E4">
        <w:rPr>
          <w:i/>
        </w:rPr>
        <w:t>Computer Science Engineering, Korea University</w:t>
      </w:r>
      <w:r w:rsidRPr="005F73E4">
        <w:rPr>
          <w:b/>
        </w:rPr>
        <w:t>,</w:t>
      </w:r>
      <w:r w:rsidRPr="005F73E4">
        <w:t xml:space="preserve"> 5.</w:t>
      </w:r>
    </w:p>
    <w:p w14:paraId="4EC02F3A" w14:textId="2E1D6E98" w:rsidR="005F73E4" w:rsidRPr="005F73E4" w:rsidRDefault="005F73E4" w:rsidP="005F73E4">
      <w:pPr>
        <w:pStyle w:val="EndNoteBibliography"/>
        <w:ind w:left="720" w:hanging="720"/>
      </w:pPr>
      <w:r w:rsidRPr="005F73E4">
        <w:t xml:space="preserve">THOMAS, D. 2012. </w:t>
      </w:r>
      <w:r w:rsidRPr="005F73E4">
        <w:rPr>
          <w:i/>
        </w:rPr>
        <w:t xml:space="preserve">ARM: Introduction to ARM: Conditional Execution </w:t>
      </w:r>
      <w:r w:rsidRPr="005F73E4">
        <w:t xml:space="preserve">[Online]. Available: </w:t>
      </w:r>
      <w:hyperlink r:id="rId38" w:history="1">
        <w:r w:rsidRPr="005F73E4">
          <w:rPr>
            <w:rStyle w:val="Hyperlink"/>
          </w:rPr>
          <w:t>http://www.davespace.co.uk/arm/introduction-to-arm/conditional.html</w:t>
        </w:r>
      </w:hyperlink>
      <w:r w:rsidRPr="005F73E4">
        <w:t xml:space="preserve"> [Accessed 02/09/18].</w:t>
      </w:r>
    </w:p>
    <w:p w14:paraId="6D58E257" w14:textId="77777777" w:rsidR="005F73E4" w:rsidRPr="005F73E4" w:rsidRDefault="005F73E4" w:rsidP="005F73E4">
      <w:pPr>
        <w:pStyle w:val="EndNoteBibliography"/>
        <w:ind w:left="720" w:hanging="720"/>
      </w:pPr>
      <w:r w:rsidRPr="005F73E4">
        <w:t>VARMA, R. R. 2015. Introduction to ARM Architecture.</w:t>
      </w:r>
    </w:p>
    <w:p w14:paraId="695E8221" w14:textId="3DE09FA2" w:rsidR="00EF3AFD" w:rsidRDefault="00EF3AFD" w:rsidP="006C7CB4">
      <w:pPr>
        <w:pStyle w:val="TableFigure"/>
      </w:pPr>
      <w:r>
        <w:fldChar w:fldCharType="end"/>
      </w:r>
    </w:p>
    <w:sectPr w:rsidR="00EF3AFD" w:rsidSect="0025408F">
      <w:footnotePr>
        <w:pos w:val="beneathText"/>
      </w:footnotePr>
      <w:type w:val="continuous"/>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14065" w14:textId="77777777" w:rsidR="001D5F54" w:rsidRDefault="001D5F54">
      <w:pPr>
        <w:spacing w:line="240" w:lineRule="auto"/>
      </w:pPr>
      <w:r>
        <w:separator/>
      </w:r>
    </w:p>
    <w:p w14:paraId="22404CDE" w14:textId="77777777" w:rsidR="001D5F54" w:rsidRDefault="001D5F54"/>
  </w:endnote>
  <w:endnote w:type="continuationSeparator" w:id="0">
    <w:p w14:paraId="6062A7D1" w14:textId="77777777" w:rsidR="001D5F54" w:rsidRDefault="001D5F54">
      <w:pPr>
        <w:spacing w:line="240" w:lineRule="auto"/>
      </w:pPr>
      <w:r>
        <w:continuationSeparator/>
      </w:r>
    </w:p>
    <w:p w14:paraId="43CCF676" w14:textId="77777777" w:rsidR="001D5F54" w:rsidRDefault="001D5F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F43C5" w14:textId="77777777" w:rsidR="001D5F54" w:rsidRDefault="001D5F54">
      <w:pPr>
        <w:spacing w:line="240" w:lineRule="auto"/>
      </w:pPr>
      <w:r>
        <w:separator/>
      </w:r>
    </w:p>
    <w:p w14:paraId="40F7CADC" w14:textId="77777777" w:rsidR="001D5F54" w:rsidRDefault="001D5F54"/>
  </w:footnote>
  <w:footnote w:type="continuationSeparator" w:id="0">
    <w:p w14:paraId="72AC78AE" w14:textId="77777777" w:rsidR="001D5F54" w:rsidRDefault="001D5F54">
      <w:pPr>
        <w:spacing w:line="240" w:lineRule="auto"/>
      </w:pPr>
      <w:r>
        <w:continuationSeparator/>
      </w:r>
    </w:p>
    <w:p w14:paraId="5D9E9323" w14:textId="77777777" w:rsidR="001D5F54" w:rsidRDefault="001D5F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6B7E9" w14:textId="7C624DD2" w:rsidR="006C7CB4" w:rsidRDefault="006C7CB4">
    <w:pPr>
      <w:pStyle w:val="Header"/>
    </w:pPr>
    <w:sdt>
      <w:sdtPr>
        <w:rPr>
          <w:rStyle w:val="Strong"/>
        </w:rPr>
        <w:alias w:val="Running head"/>
        <w:tag w:val=""/>
        <w:id w:val="12739865"/>
        <w:placeholder>
          <w:docPart w:val="213028AAFEFE4EC3B4AEA3D0821FAFF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The ARM Instruction Set Architecture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B9579" w14:textId="500E6D21" w:rsidR="006C7CB4" w:rsidRDefault="006C7CB4">
    <w:pPr>
      <w:pStyle w:val="Header"/>
      <w:rPr>
        <w:rStyle w:val="Strong"/>
      </w:rPr>
    </w:pPr>
    <w:sdt>
      <w:sdtPr>
        <w:rPr>
          <w:caps/>
        </w:rPr>
        <w:alias w:val="Running head"/>
        <w:tag w:val=""/>
        <w:id w:val="-696842620"/>
        <w:placeholder>
          <w:docPart w:val="D5EB1C87C78549CC9ADABA65AF852994"/>
        </w:placeholder>
        <w:dataBinding w:prefixMappings="xmlns:ns0='http://schemas.microsoft.com/office/2006/coverPageProps' " w:xpath="/ns0:CoverPageProperties[1]/ns0:Abstract[1]" w:storeItemID="{55AF091B-3C7A-41E3-B477-F2FDAA23CFDA}"/>
        <w15:appearance w15:val="hidden"/>
        <w:text/>
      </w:sdtPr>
      <w:sdtEndPr>
        <w:rPr>
          <w:caps w:val="0"/>
        </w:rPr>
      </w:sdtEndPr>
      <w:sdtContent>
        <w:r>
          <w:rPr>
            <w:caps/>
          </w:rPr>
          <w:t>The ARM Instruction Set Architecture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E1BD2"/>
    <w:multiLevelType w:val="hybridMultilevel"/>
    <w:tmpl w:val="8106699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046414"/>
    <w:multiLevelType w:val="hybridMultilevel"/>
    <w:tmpl w:val="433829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A93535"/>
    <w:multiLevelType w:val="hybridMultilevel"/>
    <w:tmpl w:val="3252FE34"/>
    <w:lvl w:ilvl="0" w:tplc="8B54B0E0">
      <w:numFmt w:val="bullet"/>
      <w:lvlText w:val="-"/>
      <w:lvlJc w:val="left"/>
      <w:pPr>
        <w:ind w:left="1080" w:hanging="360"/>
      </w:pPr>
      <w:rPr>
        <w:rFonts w:ascii="Times New Roman" w:eastAsiaTheme="minorEastAsia"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6"/>
  </w:num>
  <w:num w:numId="13">
    <w:abstractNumId w:val="12"/>
  </w:num>
  <w:num w:numId="14">
    <w:abstractNumId w:val="11"/>
  </w:num>
  <w:num w:numId="15">
    <w:abstractNumId w:val="15"/>
  </w:num>
  <w:num w:numId="16">
    <w:abstractNumId w:val="14"/>
  </w:num>
  <w:num w:numId="17">
    <w:abstractNumId w:val="1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ztd0aewezsrs7e2rpaparrvv2vawsezsfp0&quot;&gt;Reference Library&lt;record-ids&gt;&lt;item&gt;1&lt;/item&gt;&lt;item&gt;2&lt;/item&gt;&lt;item&gt;3&lt;/item&gt;&lt;item&gt;4&lt;/item&gt;&lt;item&gt;5&lt;/item&gt;&lt;item&gt;6&lt;/item&gt;&lt;item&gt;10&lt;/item&gt;&lt;item&gt;11&lt;/item&gt;&lt;item&gt;12&lt;/item&gt;&lt;item&gt;14&lt;/item&gt;&lt;item&gt;15&lt;/item&gt;&lt;item&gt;16&lt;/item&gt;&lt;item&gt;17&lt;/item&gt;&lt;/record-ids&gt;&lt;/item&gt;&lt;/Libraries&gt;"/>
  </w:docVars>
  <w:rsids>
    <w:rsidRoot w:val="001C439F"/>
    <w:rsid w:val="00004FDF"/>
    <w:rsid w:val="00022B43"/>
    <w:rsid w:val="0005291E"/>
    <w:rsid w:val="000D3F41"/>
    <w:rsid w:val="000E6A6B"/>
    <w:rsid w:val="000F31AD"/>
    <w:rsid w:val="00124858"/>
    <w:rsid w:val="00143B91"/>
    <w:rsid w:val="00155F9F"/>
    <w:rsid w:val="001C439F"/>
    <w:rsid w:val="001D5F54"/>
    <w:rsid w:val="002330D1"/>
    <w:rsid w:val="0025408F"/>
    <w:rsid w:val="0025759F"/>
    <w:rsid w:val="002964C4"/>
    <w:rsid w:val="002A6DBD"/>
    <w:rsid w:val="003512CA"/>
    <w:rsid w:val="00355DCA"/>
    <w:rsid w:val="00366D72"/>
    <w:rsid w:val="0039563C"/>
    <w:rsid w:val="003B3CFC"/>
    <w:rsid w:val="003F232D"/>
    <w:rsid w:val="00451978"/>
    <w:rsid w:val="00455B94"/>
    <w:rsid w:val="00482DAB"/>
    <w:rsid w:val="004C5A37"/>
    <w:rsid w:val="004D17E8"/>
    <w:rsid w:val="00551A02"/>
    <w:rsid w:val="005523C7"/>
    <w:rsid w:val="005532EF"/>
    <w:rsid w:val="005534FA"/>
    <w:rsid w:val="00556E56"/>
    <w:rsid w:val="005737A6"/>
    <w:rsid w:val="00580473"/>
    <w:rsid w:val="00582604"/>
    <w:rsid w:val="005B5F8B"/>
    <w:rsid w:val="005D0B72"/>
    <w:rsid w:val="005D30A4"/>
    <w:rsid w:val="005D3A03"/>
    <w:rsid w:val="005F73E4"/>
    <w:rsid w:val="006125F5"/>
    <w:rsid w:val="00630C8E"/>
    <w:rsid w:val="00631A64"/>
    <w:rsid w:val="006C0D90"/>
    <w:rsid w:val="006C7CB4"/>
    <w:rsid w:val="006D0AA9"/>
    <w:rsid w:val="00756702"/>
    <w:rsid w:val="00793E47"/>
    <w:rsid w:val="00797E0E"/>
    <w:rsid w:val="007C1F8A"/>
    <w:rsid w:val="008002C0"/>
    <w:rsid w:val="00846321"/>
    <w:rsid w:val="0087155D"/>
    <w:rsid w:val="008968C4"/>
    <w:rsid w:val="008A38EA"/>
    <w:rsid w:val="008B5F04"/>
    <w:rsid w:val="008C1F5A"/>
    <w:rsid w:val="008C49E4"/>
    <w:rsid w:val="008C5323"/>
    <w:rsid w:val="008D32FB"/>
    <w:rsid w:val="008E140D"/>
    <w:rsid w:val="008F206D"/>
    <w:rsid w:val="008F6674"/>
    <w:rsid w:val="00975111"/>
    <w:rsid w:val="00983542"/>
    <w:rsid w:val="00990C30"/>
    <w:rsid w:val="009A6A3B"/>
    <w:rsid w:val="00A10A93"/>
    <w:rsid w:val="00A81DB2"/>
    <w:rsid w:val="00A82807"/>
    <w:rsid w:val="00B03214"/>
    <w:rsid w:val="00B227F2"/>
    <w:rsid w:val="00B81E4A"/>
    <w:rsid w:val="00B823AA"/>
    <w:rsid w:val="00B86D63"/>
    <w:rsid w:val="00BA45DB"/>
    <w:rsid w:val="00BA71E9"/>
    <w:rsid w:val="00BC12A2"/>
    <w:rsid w:val="00BE0489"/>
    <w:rsid w:val="00BF4184"/>
    <w:rsid w:val="00C0601E"/>
    <w:rsid w:val="00C31D30"/>
    <w:rsid w:val="00C85F0C"/>
    <w:rsid w:val="00CA51A9"/>
    <w:rsid w:val="00CD6E39"/>
    <w:rsid w:val="00CF2CE5"/>
    <w:rsid w:val="00CF6E91"/>
    <w:rsid w:val="00D457DC"/>
    <w:rsid w:val="00D50D76"/>
    <w:rsid w:val="00D55342"/>
    <w:rsid w:val="00D85B68"/>
    <w:rsid w:val="00DA3935"/>
    <w:rsid w:val="00DE69E8"/>
    <w:rsid w:val="00E5595B"/>
    <w:rsid w:val="00E57420"/>
    <w:rsid w:val="00E6004D"/>
    <w:rsid w:val="00E81978"/>
    <w:rsid w:val="00EF3AFD"/>
    <w:rsid w:val="00F30B0D"/>
    <w:rsid w:val="00F32566"/>
    <w:rsid w:val="00F379B7"/>
    <w:rsid w:val="00F461ED"/>
    <w:rsid w:val="00F476F4"/>
    <w:rsid w:val="00F525FA"/>
    <w:rsid w:val="00FA24B9"/>
    <w:rsid w:val="00FD254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CB078"/>
  <w15:chartTrackingRefBased/>
  <w15:docId w15:val="{D0F42AC4-3BDB-41A7-8226-71F472F96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EndNoteBibliographyTitle">
    <w:name w:val="EndNote Bibliography Title"/>
    <w:basedOn w:val="Normal"/>
    <w:link w:val="EndNoteBibliographyTitleChar"/>
    <w:rsid w:val="00EF3AFD"/>
    <w:pPr>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F3AFD"/>
    <w:rPr>
      <w:rFonts w:ascii="Times New Roman" w:hAnsi="Times New Roman" w:cs="Times New Roman"/>
      <w:noProof/>
      <w:kern w:val="24"/>
    </w:rPr>
  </w:style>
  <w:style w:type="paragraph" w:customStyle="1" w:styleId="EndNoteBibliography">
    <w:name w:val="EndNote Bibliography"/>
    <w:basedOn w:val="Normal"/>
    <w:link w:val="EndNoteBibliographyChar"/>
    <w:rsid w:val="00EF3AFD"/>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F3AFD"/>
    <w:rPr>
      <w:rFonts w:ascii="Times New Roman" w:hAnsi="Times New Roman" w:cs="Times New Roman"/>
      <w:noProof/>
      <w:kern w:val="24"/>
    </w:rPr>
  </w:style>
  <w:style w:type="character" w:styleId="Hyperlink">
    <w:name w:val="Hyperlink"/>
    <w:basedOn w:val="DefaultParagraphFont"/>
    <w:uiPriority w:val="99"/>
    <w:unhideWhenUsed/>
    <w:rsid w:val="00EF3AFD"/>
    <w:rPr>
      <w:color w:val="5F5F5F" w:themeColor="hyperlink"/>
      <w:u w:val="single"/>
    </w:rPr>
  </w:style>
  <w:style w:type="character" w:styleId="UnresolvedMention">
    <w:name w:val="Unresolved Mention"/>
    <w:basedOn w:val="DefaultParagraphFont"/>
    <w:uiPriority w:val="99"/>
    <w:semiHidden/>
    <w:unhideWhenUsed/>
    <w:rsid w:val="00EF3AFD"/>
    <w:rPr>
      <w:color w:val="605E5C"/>
      <w:shd w:val="clear" w:color="auto" w:fill="E1DFDD"/>
    </w:rPr>
  </w:style>
  <w:style w:type="paragraph" w:styleId="TOC1">
    <w:name w:val="toc 1"/>
    <w:basedOn w:val="Normal"/>
    <w:next w:val="Normal"/>
    <w:autoRedefine/>
    <w:uiPriority w:val="39"/>
    <w:unhideWhenUsed/>
    <w:rsid w:val="006C0D90"/>
    <w:pPr>
      <w:spacing w:after="100"/>
    </w:pPr>
  </w:style>
  <w:style w:type="paragraph" w:styleId="TOC2">
    <w:name w:val="toc 2"/>
    <w:basedOn w:val="Normal"/>
    <w:next w:val="Normal"/>
    <w:autoRedefine/>
    <w:uiPriority w:val="39"/>
    <w:unhideWhenUsed/>
    <w:rsid w:val="006C0D90"/>
    <w:pPr>
      <w:spacing w:after="100"/>
      <w:ind w:left="240"/>
    </w:pPr>
  </w:style>
  <w:style w:type="table" w:styleId="GridTable4-Accent5">
    <w:name w:val="Grid Table 4 Accent 5"/>
    <w:basedOn w:val="TableNormal"/>
    <w:uiPriority w:val="49"/>
    <w:rsid w:val="004C5A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3038">
      <w:bodyDiv w:val="1"/>
      <w:marLeft w:val="0"/>
      <w:marRight w:val="0"/>
      <w:marTop w:val="0"/>
      <w:marBottom w:val="0"/>
      <w:divBdr>
        <w:top w:val="none" w:sz="0" w:space="0" w:color="auto"/>
        <w:left w:val="none" w:sz="0" w:space="0" w:color="auto"/>
        <w:bottom w:val="none" w:sz="0" w:space="0" w:color="auto"/>
        <w:right w:val="none" w:sz="0" w:space="0" w:color="auto"/>
      </w:divBdr>
    </w:div>
    <w:div w:id="56324194">
      <w:bodyDiv w:val="1"/>
      <w:marLeft w:val="0"/>
      <w:marRight w:val="0"/>
      <w:marTop w:val="0"/>
      <w:marBottom w:val="0"/>
      <w:divBdr>
        <w:top w:val="none" w:sz="0" w:space="0" w:color="auto"/>
        <w:left w:val="none" w:sz="0" w:space="0" w:color="auto"/>
        <w:bottom w:val="none" w:sz="0" w:space="0" w:color="auto"/>
        <w:right w:val="none" w:sz="0" w:space="0" w:color="auto"/>
      </w:divBdr>
    </w:div>
    <w:div w:id="77098178">
      <w:bodyDiv w:val="1"/>
      <w:marLeft w:val="0"/>
      <w:marRight w:val="0"/>
      <w:marTop w:val="0"/>
      <w:marBottom w:val="0"/>
      <w:divBdr>
        <w:top w:val="none" w:sz="0" w:space="0" w:color="auto"/>
        <w:left w:val="none" w:sz="0" w:space="0" w:color="auto"/>
        <w:bottom w:val="none" w:sz="0" w:space="0" w:color="auto"/>
        <w:right w:val="none" w:sz="0" w:space="0" w:color="auto"/>
      </w:divBdr>
    </w:div>
    <w:div w:id="91782884">
      <w:bodyDiv w:val="1"/>
      <w:marLeft w:val="0"/>
      <w:marRight w:val="0"/>
      <w:marTop w:val="0"/>
      <w:marBottom w:val="0"/>
      <w:divBdr>
        <w:top w:val="none" w:sz="0" w:space="0" w:color="auto"/>
        <w:left w:val="none" w:sz="0" w:space="0" w:color="auto"/>
        <w:bottom w:val="none" w:sz="0" w:space="0" w:color="auto"/>
        <w:right w:val="none" w:sz="0" w:space="0" w:color="auto"/>
      </w:divBdr>
    </w:div>
    <w:div w:id="12983135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67355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0841347">
      <w:bodyDiv w:val="1"/>
      <w:marLeft w:val="0"/>
      <w:marRight w:val="0"/>
      <w:marTop w:val="0"/>
      <w:marBottom w:val="0"/>
      <w:divBdr>
        <w:top w:val="none" w:sz="0" w:space="0" w:color="auto"/>
        <w:left w:val="none" w:sz="0" w:space="0" w:color="auto"/>
        <w:bottom w:val="none" w:sz="0" w:space="0" w:color="auto"/>
        <w:right w:val="none" w:sz="0" w:space="0" w:color="auto"/>
      </w:divBdr>
    </w:div>
    <w:div w:id="31067081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358210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3214878">
      <w:bodyDiv w:val="1"/>
      <w:marLeft w:val="0"/>
      <w:marRight w:val="0"/>
      <w:marTop w:val="0"/>
      <w:marBottom w:val="0"/>
      <w:divBdr>
        <w:top w:val="none" w:sz="0" w:space="0" w:color="auto"/>
        <w:left w:val="none" w:sz="0" w:space="0" w:color="auto"/>
        <w:bottom w:val="none" w:sz="0" w:space="0" w:color="auto"/>
        <w:right w:val="none" w:sz="0" w:space="0" w:color="auto"/>
      </w:divBdr>
    </w:div>
    <w:div w:id="407583052">
      <w:bodyDiv w:val="1"/>
      <w:marLeft w:val="0"/>
      <w:marRight w:val="0"/>
      <w:marTop w:val="0"/>
      <w:marBottom w:val="0"/>
      <w:divBdr>
        <w:top w:val="none" w:sz="0" w:space="0" w:color="auto"/>
        <w:left w:val="none" w:sz="0" w:space="0" w:color="auto"/>
        <w:bottom w:val="none" w:sz="0" w:space="0" w:color="auto"/>
        <w:right w:val="none" w:sz="0" w:space="0" w:color="auto"/>
      </w:divBdr>
    </w:div>
    <w:div w:id="431826656">
      <w:bodyDiv w:val="1"/>
      <w:marLeft w:val="0"/>
      <w:marRight w:val="0"/>
      <w:marTop w:val="0"/>
      <w:marBottom w:val="0"/>
      <w:divBdr>
        <w:top w:val="none" w:sz="0" w:space="0" w:color="auto"/>
        <w:left w:val="none" w:sz="0" w:space="0" w:color="auto"/>
        <w:bottom w:val="none" w:sz="0" w:space="0" w:color="auto"/>
        <w:right w:val="none" w:sz="0" w:space="0" w:color="auto"/>
      </w:divBdr>
    </w:div>
    <w:div w:id="433214509">
      <w:bodyDiv w:val="1"/>
      <w:marLeft w:val="0"/>
      <w:marRight w:val="0"/>
      <w:marTop w:val="0"/>
      <w:marBottom w:val="0"/>
      <w:divBdr>
        <w:top w:val="none" w:sz="0" w:space="0" w:color="auto"/>
        <w:left w:val="none" w:sz="0" w:space="0" w:color="auto"/>
        <w:bottom w:val="none" w:sz="0" w:space="0" w:color="auto"/>
        <w:right w:val="none" w:sz="0" w:space="0" w:color="auto"/>
      </w:divBdr>
    </w:div>
    <w:div w:id="443574785">
      <w:bodyDiv w:val="1"/>
      <w:marLeft w:val="0"/>
      <w:marRight w:val="0"/>
      <w:marTop w:val="0"/>
      <w:marBottom w:val="0"/>
      <w:divBdr>
        <w:top w:val="none" w:sz="0" w:space="0" w:color="auto"/>
        <w:left w:val="none" w:sz="0" w:space="0" w:color="auto"/>
        <w:bottom w:val="none" w:sz="0" w:space="0" w:color="auto"/>
        <w:right w:val="none" w:sz="0" w:space="0" w:color="auto"/>
      </w:divBdr>
    </w:div>
    <w:div w:id="44874222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3934765">
      <w:bodyDiv w:val="1"/>
      <w:marLeft w:val="0"/>
      <w:marRight w:val="0"/>
      <w:marTop w:val="0"/>
      <w:marBottom w:val="0"/>
      <w:divBdr>
        <w:top w:val="none" w:sz="0" w:space="0" w:color="auto"/>
        <w:left w:val="none" w:sz="0" w:space="0" w:color="auto"/>
        <w:bottom w:val="none" w:sz="0" w:space="0" w:color="auto"/>
        <w:right w:val="none" w:sz="0" w:space="0" w:color="auto"/>
      </w:divBdr>
    </w:div>
    <w:div w:id="477186794">
      <w:bodyDiv w:val="1"/>
      <w:marLeft w:val="0"/>
      <w:marRight w:val="0"/>
      <w:marTop w:val="0"/>
      <w:marBottom w:val="0"/>
      <w:divBdr>
        <w:top w:val="none" w:sz="0" w:space="0" w:color="auto"/>
        <w:left w:val="none" w:sz="0" w:space="0" w:color="auto"/>
        <w:bottom w:val="none" w:sz="0" w:space="0" w:color="auto"/>
        <w:right w:val="none" w:sz="0" w:space="0" w:color="auto"/>
      </w:divBdr>
    </w:div>
    <w:div w:id="539316526">
      <w:bodyDiv w:val="1"/>
      <w:marLeft w:val="0"/>
      <w:marRight w:val="0"/>
      <w:marTop w:val="0"/>
      <w:marBottom w:val="0"/>
      <w:divBdr>
        <w:top w:val="none" w:sz="0" w:space="0" w:color="auto"/>
        <w:left w:val="none" w:sz="0" w:space="0" w:color="auto"/>
        <w:bottom w:val="none" w:sz="0" w:space="0" w:color="auto"/>
        <w:right w:val="none" w:sz="0" w:space="0" w:color="auto"/>
      </w:divBdr>
    </w:div>
    <w:div w:id="557328413">
      <w:bodyDiv w:val="1"/>
      <w:marLeft w:val="0"/>
      <w:marRight w:val="0"/>
      <w:marTop w:val="0"/>
      <w:marBottom w:val="0"/>
      <w:divBdr>
        <w:top w:val="none" w:sz="0" w:space="0" w:color="auto"/>
        <w:left w:val="none" w:sz="0" w:space="0" w:color="auto"/>
        <w:bottom w:val="none" w:sz="0" w:space="0" w:color="auto"/>
        <w:right w:val="none" w:sz="0" w:space="0" w:color="auto"/>
      </w:divBdr>
    </w:div>
    <w:div w:id="616331082">
      <w:bodyDiv w:val="1"/>
      <w:marLeft w:val="0"/>
      <w:marRight w:val="0"/>
      <w:marTop w:val="0"/>
      <w:marBottom w:val="0"/>
      <w:divBdr>
        <w:top w:val="none" w:sz="0" w:space="0" w:color="auto"/>
        <w:left w:val="none" w:sz="0" w:space="0" w:color="auto"/>
        <w:bottom w:val="none" w:sz="0" w:space="0" w:color="auto"/>
        <w:right w:val="none" w:sz="0" w:space="0" w:color="auto"/>
      </w:divBdr>
    </w:div>
    <w:div w:id="626398019">
      <w:bodyDiv w:val="1"/>
      <w:marLeft w:val="0"/>
      <w:marRight w:val="0"/>
      <w:marTop w:val="0"/>
      <w:marBottom w:val="0"/>
      <w:divBdr>
        <w:top w:val="none" w:sz="0" w:space="0" w:color="auto"/>
        <w:left w:val="none" w:sz="0" w:space="0" w:color="auto"/>
        <w:bottom w:val="none" w:sz="0" w:space="0" w:color="auto"/>
        <w:right w:val="none" w:sz="0" w:space="0" w:color="auto"/>
      </w:divBdr>
    </w:div>
    <w:div w:id="65368030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699807">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1709653">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0666239">
      <w:bodyDiv w:val="1"/>
      <w:marLeft w:val="0"/>
      <w:marRight w:val="0"/>
      <w:marTop w:val="0"/>
      <w:marBottom w:val="0"/>
      <w:divBdr>
        <w:top w:val="none" w:sz="0" w:space="0" w:color="auto"/>
        <w:left w:val="none" w:sz="0" w:space="0" w:color="auto"/>
        <w:bottom w:val="none" w:sz="0" w:space="0" w:color="auto"/>
        <w:right w:val="none" w:sz="0" w:space="0" w:color="auto"/>
      </w:divBdr>
    </w:div>
    <w:div w:id="722141667">
      <w:bodyDiv w:val="1"/>
      <w:marLeft w:val="0"/>
      <w:marRight w:val="0"/>
      <w:marTop w:val="0"/>
      <w:marBottom w:val="0"/>
      <w:divBdr>
        <w:top w:val="none" w:sz="0" w:space="0" w:color="auto"/>
        <w:left w:val="none" w:sz="0" w:space="0" w:color="auto"/>
        <w:bottom w:val="none" w:sz="0" w:space="0" w:color="auto"/>
        <w:right w:val="none" w:sz="0" w:space="0" w:color="auto"/>
      </w:divBdr>
    </w:div>
    <w:div w:id="738867988">
      <w:bodyDiv w:val="1"/>
      <w:marLeft w:val="0"/>
      <w:marRight w:val="0"/>
      <w:marTop w:val="0"/>
      <w:marBottom w:val="0"/>
      <w:divBdr>
        <w:top w:val="none" w:sz="0" w:space="0" w:color="auto"/>
        <w:left w:val="none" w:sz="0" w:space="0" w:color="auto"/>
        <w:bottom w:val="none" w:sz="0" w:space="0" w:color="auto"/>
        <w:right w:val="none" w:sz="0" w:space="0" w:color="auto"/>
      </w:divBdr>
    </w:div>
    <w:div w:id="763113122">
      <w:bodyDiv w:val="1"/>
      <w:marLeft w:val="0"/>
      <w:marRight w:val="0"/>
      <w:marTop w:val="0"/>
      <w:marBottom w:val="0"/>
      <w:divBdr>
        <w:top w:val="none" w:sz="0" w:space="0" w:color="auto"/>
        <w:left w:val="none" w:sz="0" w:space="0" w:color="auto"/>
        <w:bottom w:val="none" w:sz="0" w:space="0" w:color="auto"/>
        <w:right w:val="none" w:sz="0" w:space="0" w:color="auto"/>
      </w:divBdr>
    </w:div>
    <w:div w:id="772433499">
      <w:bodyDiv w:val="1"/>
      <w:marLeft w:val="0"/>
      <w:marRight w:val="0"/>
      <w:marTop w:val="0"/>
      <w:marBottom w:val="0"/>
      <w:divBdr>
        <w:top w:val="none" w:sz="0" w:space="0" w:color="auto"/>
        <w:left w:val="none" w:sz="0" w:space="0" w:color="auto"/>
        <w:bottom w:val="none" w:sz="0" w:space="0" w:color="auto"/>
        <w:right w:val="none" w:sz="0" w:space="0" w:color="auto"/>
      </w:divBdr>
    </w:div>
    <w:div w:id="787509035">
      <w:bodyDiv w:val="1"/>
      <w:marLeft w:val="0"/>
      <w:marRight w:val="0"/>
      <w:marTop w:val="0"/>
      <w:marBottom w:val="0"/>
      <w:divBdr>
        <w:top w:val="none" w:sz="0" w:space="0" w:color="auto"/>
        <w:left w:val="none" w:sz="0" w:space="0" w:color="auto"/>
        <w:bottom w:val="none" w:sz="0" w:space="0" w:color="auto"/>
        <w:right w:val="none" w:sz="0" w:space="0" w:color="auto"/>
      </w:divBdr>
    </w:div>
    <w:div w:id="793407038">
      <w:bodyDiv w:val="1"/>
      <w:marLeft w:val="0"/>
      <w:marRight w:val="0"/>
      <w:marTop w:val="0"/>
      <w:marBottom w:val="0"/>
      <w:divBdr>
        <w:top w:val="none" w:sz="0" w:space="0" w:color="auto"/>
        <w:left w:val="none" w:sz="0" w:space="0" w:color="auto"/>
        <w:bottom w:val="none" w:sz="0" w:space="0" w:color="auto"/>
        <w:right w:val="none" w:sz="0" w:space="0" w:color="auto"/>
      </w:divBdr>
    </w:div>
    <w:div w:id="821392369">
      <w:bodyDiv w:val="1"/>
      <w:marLeft w:val="0"/>
      <w:marRight w:val="0"/>
      <w:marTop w:val="0"/>
      <w:marBottom w:val="0"/>
      <w:divBdr>
        <w:top w:val="none" w:sz="0" w:space="0" w:color="auto"/>
        <w:left w:val="none" w:sz="0" w:space="0" w:color="auto"/>
        <w:bottom w:val="none" w:sz="0" w:space="0" w:color="auto"/>
        <w:right w:val="none" w:sz="0" w:space="0" w:color="auto"/>
      </w:divBdr>
    </w:div>
    <w:div w:id="875775570">
      <w:bodyDiv w:val="1"/>
      <w:marLeft w:val="0"/>
      <w:marRight w:val="0"/>
      <w:marTop w:val="0"/>
      <w:marBottom w:val="0"/>
      <w:divBdr>
        <w:top w:val="none" w:sz="0" w:space="0" w:color="auto"/>
        <w:left w:val="none" w:sz="0" w:space="0" w:color="auto"/>
        <w:bottom w:val="none" w:sz="0" w:space="0" w:color="auto"/>
        <w:right w:val="none" w:sz="0" w:space="0" w:color="auto"/>
      </w:divBdr>
    </w:div>
    <w:div w:id="918636224">
      <w:bodyDiv w:val="1"/>
      <w:marLeft w:val="0"/>
      <w:marRight w:val="0"/>
      <w:marTop w:val="0"/>
      <w:marBottom w:val="0"/>
      <w:divBdr>
        <w:top w:val="none" w:sz="0" w:space="0" w:color="auto"/>
        <w:left w:val="none" w:sz="0" w:space="0" w:color="auto"/>
        <w:bottom w:val="none" w:sz="0" w:space="0" w:color="auto"/>
        <w:right w:val="none" w:sz="0" w:space="0" w:color="auto"/>
      </w:divBdr>
    </w:div>
    <w:div w:id="956452440">
      <w:bodyDiv w:val="1"/>
      <w:marLeft w:val="0"/>
      <w:marRight w:val="0"/>
      <w:marTop w:val="0"/>
      <w:marBottom w:val="0"/>
      <w:divBdr>
        <w:top w:val="none" w:sz="0" w:space="0" w:color="auto"/>
        <w:left w:val="none" w:sz="0" w:space="0" w:color="auto"/>
        <w:bottom w:val="none" w:sz="0" w:space="0" w:color="auto"/>
        <w:right w:val="none" w:sz="0" w:space="0" w:color="auto"/>
      </w:divBdr>
    </w:div>
    <w:div w:id="989096794">
      <w:bodyDiv w:val="1"/>
      <w:marLeft w:val="0"/>
      <w:marRight w:val="0"/>
      <w:marTop w:val="0"/>
      <w:marBottom w:val="0"/>
      <w:divBdr>
        <w:top w:val="none" w:sz="0" w:space="0" w:color="auto"/>
        <w:left w:val="none" w:sz="0" w:space="0" w:color="auto"/>
        <w:bottom w:val="none" w:sz="0" w:space="0" w:color="auto"/>
        <w:right w:val="none" w:sz="0" w:space="0" w:color="auto"/>
      </w:divBdr>
    </w:div>
    <w:div w:id="1001852640">
      <w:bodyDiv w:val="1"/>
      <w:marLeft w:val="0"/>
      <w:marRight w:val="0"/>
      <w:marTop w:val="0"/>
      <w:marBottom w:val="0"/>
      <w:divBdr>
        <w:top w:val="none" w:sz="0" w:space="0" w:color="auto"/>
        <w:left w:val="none" w:sz="0" w:space="0" w:color="auto"/>
        <w:bottom w:val="none" w:sz="0" w:space="0" w:color="auto"/>
        <w:right w:val="none" w:sz="0" w:space="0" w:color="auto"/>
      </w:divBdr>
    </w:div>
    <w:div w:id="10137965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8118056">
      <w:bodyDiv w:val="1"/>
      <w:marLeft w:val="0"/>
      <w:marRight w:val="0"/>
      <w:marTop w:val="0"/>
      <w:marBottom w:val="0"/>
      <w:divBdr>
        <w:top w:val="none" w:sz="0" w:space="0" w:color="auto"/>
        <w:left w:val="none" w:sz="0" w:space="0" w:color="auto"/>
        <w:bottom w:val="none" w:sz="0" w:space="0" w:color="auto"/>
        <w:right w:val="none" w:sz="0" w:space="0" w:color="auto"/>
      </w:divBdr>
    </w:div>
    <w:div w:id="1053502265">
      <w:bodyDiv w:val="1"/>
      <w:marLeft w:val="0"/>
      <w:marRight w:val="0"/>
      <w:marTop w:val="0"/>
      <w:marBottom w:val="0"/>
      <w:divBdr>
        <w:top w:val="none" w:sz="0" w:space="0" w:color="auto"/>
        <w:left w:val="none" w:sz="0" w:space="0" w:color="auto"/>
        <w:bottom w:val="none" w:sz="0" w:space="0" w:color="auto"/>
        <w:right w:val="none" w:sz="0" w:space="0" w:color="auto"/>
      </w:divBdr>
    </w:div>
    <w:div w:id="1055739235">
      <w:bodyDiv w:val="1"/>
      <w:marLeft w:val="0"/>
      <w:marRight w:val="0"/>
      <w:marTop w:val="0"/>
      <w:marBottom w:val="0"/>
      <w:divBdr>
        <w:top w:val="none" w:sz="0" w:space="0" w:color="auto"/>
        <w:left w:val="none" w:sz="0" w:space="0" w:color="auto"/>
        <w:bottom w:val="none" w:sz="0" w:space="0" w:color="auto"/>
        <w:right w:val="none" w:sz="0" w:space="0" w:color="auto"/>
      </w:divBdr>
    </w:div>
    <w:div w:id="1075710990">
      <w:bodyDiv w:val="1"/>
      <w:marLeft w:val="0"/>
      <w:marRight w:val="0"/>
      <w:marTop w:val="0"/>
      <w:marBottom w:val="0"/>
      <w:divBdr>
        <w:top w:val="none" w:sz="0" w:space="0" w:color="auto"/>
        <w:left w:val="none" w:sz="0" w:space="0" w:color="auto"/>
        <w:bottom w:val="none" w:sz="0" w:space="0" w:color="auto"/>
        <w:right w:val="none" w:sz="0" w:space="0" w:color="auto"/>
      </w:divBdr>
    </w:div>
    <w:div w:id="1174372197">
      <w:bodyDiv w:val="1"/>
      <w:marLeft w:val="0"/>
      <w:marRight w:val="0"/>
      <w:marTop w:val="0"/>
      <w:marBottom w:val="0"/>
      <w:divBdr>
        <w:top w:val="none" w:sz="0" w:space="0" w:color="auto"/>
        <w:left w:val="none" w:sz="0" w:space="0" w:color="auto"/>
        <w:bottom w:val="none" w:sz="0" w:space="0" w:color="auto"/>
        <w:right w:val="none" w:sz="0" w:space="0" w:color="auto"/>
      </w:divBdr>
    </w:div>
    <w:div w:id="117611358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9294533">
      <w:bodyDiv w:val="1"/>
      <w:marLeft w:val="0"/>
      <w:marRight w:val="0"/>
      <w:marTop w:val="0"/>
      <w:marBottom w:val="0"/>
      <w:divBdr>
        <w:top w:val="none" w:sz="0" w:space="0" w:color="auto"/>
        <w:left w:val="none" w:sz="0" w:space="0" w:color="auto"/>
        <w:bottom w:val="none" w:sz="0" w:space="0" w:color="auto"/>
        <w:right w:val="none" w:sz="0" w:space="0" w:color="auto"/>
      </w:divBdr>
    </w:div>
    <w:div w:id="1228373100">
      <w:bodyDiv w:val="1"/>
      <w:marLeft w:val="0"/>
      <w:marRight w:val="0"/>
      <w:marTop w:val="0"/>
      <w:marBottom w:val="0"/>
      <w:divBdr>
        <w:top w:val="none" w:sz="0" w:space="0" w:color="auto"/>
        <w:left w:val="none" w:sz="0" w:space="0" w:color="auto"/>
        <w:bottom w:val="none" w:sz="0" w:space="0" w:color="auto"/>
        <w:right w:val="none" w:sz="0" w:space="0" w:color="auto"/>
      </w:divBdr>
    </w:div>
    <w:div w:id="1232618706">
      <w:bodyDiv w:val="1"/>
      <w:marLeft w:val="0"/>
      <w:marRight w:val="0"/>
      <w:marTop w:val="0"/>
      <w:marBottom w:val="0"/>
      <w:divBdr>
        <w:top w:val="none" w:sz="0" w:space="0" w:color="auto"/>
        <w:left w:val="none" w:sz="0" w:space="0" w:color="auto"/>
        <w:bottom w:val="none" w:sz="0" w:space="0" w:color="auto"/>
        <w:right w:val="none" w:sz="0" w:space="0" w:color="auto"/>
      </w:divBdr>
    </w:div>
    <w:div w:id="127659895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0458798">
      <w:bodyDiv w:val="1"/>
      <w:marLeft w:val="0"/>
      <w:marRight w:val="0"/>
      <w:marTop w:val="0"/>
      <w:marBottom w:val="0"/>
      <w:divBdr>
        <w:top w:val="none" w:sz="0" w:space="0" w:color="auto"/>
        <w:left w:val="none" w:sz="0" w:space="0" w:color="auto"/>
        <w:bottom w:val="none" w:sz="0" w:space="0" w:color="auto"/>
        <w:right w:val="none" w:sz="0" w:space="0" w:color="auto"/>
      </w:divBdr>
    </w:div>
    <w:div w:id="1301307954">
      <w:bodyDiv w:val="1"/>
      <w:marLeft w:val="0"/>
      <w:marRight w:val="0"/>
      <w:marTop w:val="0"/>
      <w:marBottom w:val="0"/>
      <w:divBdr>
        <w:top w:val="none" w:sz="0" w:space="0" w:color="auto"/>
        <w:left w:val="none" w:sz="0" w:space="0" w:color="auto"/>
        <w:bottom w:val="none" w:sz="0" w:space="0" w:color="auto"/>
        <w:right w:val="none" w:sz="0" w:space="0" w:color="auto"/>
      </w:divBdr>
    </w:div>
    <w:div w:id="1318143443">
      <w:bodyDiv w:val="1"/>
      <w:marLeft w:val="0"/>
      <w:marRight w:val="0"/>
      <w:marTop w:val="0"/>
      <w:marBottom w:val="0"/>
      <w:divBdr>
        <w:top w:val="none" w:sz="0" w:space="0" w:color="auto"/>
        <w:left w:val="none" w:sz="0" w:space="0" w:color="auto"/>
        <w:bottom w:val="none" w:sz="0" w:space="0" w:color="auto"/>
        <w:right w:val="none" w:sz="0" w:space="0" w:color="auto"/>
      </w:divBdr>
    </w:div>
    <w:div w:id="1319260139">
      <w:bodyDiv w:val="1"/>
      <w:marLeft w:val="0"/>
      <w:marRight w:val="0"/>
      <w:marTop w:val="0"/>
      <w:marBottom w:val="0"/>
      <w:divBdr>
        <w:top w:val="none" w:sz="0" w:space="0" w:color="auto"/>
        <w:left w:val="none" w:sz="0" w:space="0" w:color="auto"/>
        <w:bottom w:val="none" w:sz="0" w:space="0" w:color="auto"/>
        <w:right w:val="none" w:sz="0" w:space="0" w:color="auto"/>
      </w:divBdr>
    </w:div>
    <w:div w:id="1338658553">
      <w:bodyDiv w:val="1"/>
      <w:marLeft w:val="0"/>
      <w:marRight w:val="0"/>
      <w:marTop w:val="0"/>
      <w:marBottom w:val="0"/>
      <w:divBdr>
        <w:top w:val="none" w:sz="0" w:space="0" w:color="auto"/>
        <w:left w:val="none" w:sz="0" w:space="0" w:color="auto"/>
        <w:bottom w:val="none" w:sz="0" w:space="0" w:color="auto"/>
        <w:right w:val="none" w:sz="0" w:space="0" w:color="auto"/>
      </w:divBdr>
    </w:div>
    <w:div w:id="137646548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276373">
      <w:bodyDiv w:val="1"/>
      <w:marLeft w:val="0"/>
      <w:marRight w:val="0"/>
      <w:marTop w:val="0"/>
      <w:marBottom w:val="0"/>
      <w:divBdr>
        <w:top w:val="none" w:sz="0" w:space="0" w:color="auto"/>
        <w:left w:val="none" w:sz="0" w:space="0" w:color="auto"/>
        <w:bottom w:val="none" w:sz="0" w:space="0" w:color="auto"/>
        <w:right w:val="none" w:sz="0" w:space="0" w:color="auto"/>
      </w:divBdr>
    </w:div>
    <w:div w:id="1457216397">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9692794">
      <w:bodyDiv w:val="1"/>
      <w:marLeft w:val="0"/>
      <w:marRight w:val="0"/>
      <w:marTop w:val="0"/>
      <w:marBottom w:val="0"/>
      <w:divBdr>
        <w:top w:val="none" w:sz="0" w:space="0" w:color="auto"/>
        <w:left w:val="none" w:sz="0" w:space="0" w:color="auto"/>
        <w:bottom w:val="none" w:sz="0" w:space="0" w:color="auto"/>
        <w:right w:val="none" w:sz="0" w:space="0" w:color="auto"/>
      </w:divBdr>
    </w:div>
    <w:div w:id="150840434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12366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3953741">
      <w:bodyDiv w:val="1"/>
      <w:marLeft w:val="0"/>
      <w:marRight w:val="0"/>
      <w:marTop w:val="0"/>
      <w:marBottom w:val="0"/>
      <w:divBdr>
        <w:top w:val="none" w:sz="0" w:space="0" w:color="auto"/>
        <w:left w:val="none" w:sz="0" w:space="0" w:color="auto"/>
        <w:bottom w:val="none" w:sz="0" w:space="0" w:color="auto"/>
        <w:right w:val="none" w:sz="0" w:space="0" w:color="auto"/>
      </w:divBdr>
    </w:div>
    <w:div w:id="1607154319">
      <w:bodyDiv w:val="1"/>
      <w:marLeft w:val="0"/>
      <w:marRight w:val="0"/>
      <w:marTop w:val="0"/>
      <w:marBottom w:val="0"/>
      <w:divBdr>
        <w:top w:val="none" w:sz="0" w:space="0" w:color="auto"/>
        <w:left w:val="none" w:sz="0" w:space="0" w:color="auto"/>
        <w:bottom w:val="none" w:sz="0" w:space="0" w:color="auto"/>
        <w:right w:val="none" w:sz="0" w:space="0" w:color="auto"/>
      </w:divBdr>
    </w:div>
    <w:div w:id="1636638815">
      <w:bodyDiv w:val="1"/>
      <w:marLeft w:val="0"/>
      <w:marRight w:val="0"/>
      <w:marTop w:val="0"/>
      <w:marBottom w:val="0"/>
      <w:divBdr>
        <w:top w:val="none" w:sz="0" w:space="0" w:color="auto"/>
        <w:left w:val="none" w:sz="0" w:space="0" w:color="auto"/>
        <w:bottom w:val="none" w:sz="0" w:space="0" w:color="auto"/>
        <w:right w:val="none" w:sz="0" w:space="0" w:color="auto"/>
      </w:divBdr>
    </w:div>
    <w:div w:id="1667586062">
      <w:bodyDiv w:val="1"/>
      <w:marLeft w:val="0"/>
      <w:marRight w:val="0"/>
      <w:marTop w:val="0"/>
      <w:marBottom w:val="0"/>
      <w:divBdr>
        <w:top w:val="none" w:sz="0" w:space="0" w:color="auto"/>
        <w:left w:val="none" w:sz="0" w:space="0" w:color="auto"/>
        <w:bottom w:val="none" w:sz="0" w:space="0" w:color="auto"/>
        <w:right w:val="none" w:sz="0" w:space="0" w:color="auto"/>
      </w:divBdr>
    </w:div>
    <w:div w:id="1677340006">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1780866">
      <w:bodyDiv w:val="1"/>
      <w:marLeft w:val="0"/>
      <w:marRight w:val="0"/>
      <w:marTop w:val="0"/>
      <w:marBottom w:val="0"/>
      <w:divBdr>
        <w:top w:val="none" w:sz="0" w:space="0" w:color="auto"/>
        <w:left w:val="none" w:sz="0" w:space="0" w:color="auto"/>
        <w:bottom w:val="none" w:sz="0" w:space="0" w:color="auto"/>
        <w:right w:val="none" w:sz="0" w:space="0" w:color="auto"/>
      </w:divBdr>
    </w:div>
    <w:div w:id="172166271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46429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9083142">
      <w:bodyDiv w:val="1"/>
      <w:marLeft w:val="0"/>
      <w:marRight w:val="0"/>
      <w:marTop w:val="0"/>
      <w:marBottom w:val="0"/>
      <w:divBdr>
        <w:top w:val="none" w:sz="0" w:space="0" w:color="auto"/>
        <w:left w:val="none" w:sz="0" w:space="0" w:color="auto"/>
        <w:bottom w:val="none" w:sz="0" w:space="0" w:color="auto"/>
        <w:right w:val="none" w:sz="0" w:space="0" w:color="auto"/>
      </w:divBdr>
    </w:div>
    <w:div w:id="181352090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8369807">
      <w:bodyDiv w:val="1"/>
      <w:marLeft w:val="0"/>
      <w:marRight w:val="0"/>
      <w:marTop w:val="0"/>
      <w:marBottom w:val="0"/>
      <w:divBdr>
        <w:top w:val="none" w:sz="0" w:space="0" w:color="auto"/>
        <w:left w:val="none" w:sz="0" w:space="0" w:color="auto"/>
        <w:bottom w:val="none" w:sz="0" w:space="0" w:color="auto"/>
        <w:right w:val="none" w:sz="0" w:space="0" w:color="auto"/>
      </w:divBdr>
    </w:div>
    <w:div w:id="1902248833">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271572">
      <w:bodyDiv w:val="1"/>
      <w:marLeft w:val="0"/>
      <w:marRight w:val="0"/>
      <w:marTop w:val="0"/>
      <w:marBottom w:val="0"/>
      <w:divBdr>
        <w:top w:val="none" w:sz="0" w:space="0" w:color="auto"/>
        <w:left w:val="none" w:sz="0" w:space="0" w:color="auto"/>
        <w:bottom w:val="none" w:sz="0" w:space="0" w:color="auto"/>
        <w:right w:val="none" w:sz="0" w:space="0" w:color="auto"/>
      </w:divBdr>
    </w:div>
    <w:div w:id="1957978420">
      <w:bodyDiv w:val="1"/>
      <w:marLeft w:val="0"/>
      <w:marRight w:val="0"/>
      <w:marTop w:val="0"/>
      <w:marBottom w:val="0"/>
      <w:divBdr>
        <w:top w:val="none" w:sz="0" w:space="0" w:color="auto"/>
        <w:left w:val="none" w:sz="0" w:space="0" w:color="auto"/>
        <w:bottom w:val="none" w:sz="0" w:space="0" w:color="auto"/>
        <w:right w:val="none" w:sz="0" w:space="0" w:color="auto"/>
      </w:divBdr>
    </w:div>
    <w:div w:id="197258761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0352970">
      <w:bodyDiv w:val="1"/>
      <w:marLeft w:val="0"/>
      <w:marRight w:val="0"/>
      <w:marTop w:val="0"/>
      <w:marBottom w:val="0"/>
      <w:divBdr>
        <w:top w:val="none" w:sz="0" w:space="0" w:color="auto"/>
        <w:left w:val="none" w:sz="0" w:space="0" w:color="auto"/>
        <w:bottom w:val="none" w:sz="0" w:space="0" w:color="auto"/>
        <w:right w:val="none" w:sz="0" w:space="0" w:color="auto"/>
      </w:divBdr>
    </w:div>
    <w:div w:id="2077967394">
      <w:bodyDiv w:val="1"/>
      <w:marLeft w:val="0"/>
      <w:marRight w:val="0"/>
      <w:marTop w:val="0"/>
      <w:marBottom w:val="0"/>
      <w:divBdr>
        <w:top w:val="none" w:sz="0" w:space="0" w:color="auto"/>
        <w:left w:val="none" w:sz="0" w:space="0" w:color="auto"/>
        <w:bottom w:val="none" w:sz="0" w:space="0" w:color="auto"/>
        <w:right w:val="none" w:sz="0" w:space="0" w:color="auto"/>
      </w:divBdr>
    </w:div>
    <w:div w:id="207978665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622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QB1T\Documents\GitHub\2121-Assignment---ARM7TDMI\The%20ARM%20Instruction%20Set%20Architecture.docx"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QB1T\Documents\GitHub\2121-Assignment---ARM7TDMI\The%20ARM%20Instruction%20Set%20Architecture.docx" TargetMode="External"/><Relationship Id="rId20" Type="http://schemas.microsoft.com/office/2007/relationships/hdphoto" Target="media/hdphoto1.wdp"/><Relationship Id="rId29" Type="http://schemas.openxmlformats.org/officeDocument/2006/relationships/header" Target="header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QB1T\Documents\GitHub\2121-Assignment---ARM7TDMI\The%20ARM%20Instruction%20Set%20Architecture.docx"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infocenter.arm.com/help/index.jsp?topic=/com.arm.doc.ddi0210c/CACBCAAE.html"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file:///C:\Users\QB1T\Documents\GitHub\2121-Assignment---ARM7TDMI\The%20ARM%20Instruction%20Set%20Architecture.docx"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yperlink" Target="file:///C:\Users\QB1T\Documents\GitHub\2121-Assignment---ARM7TDMI\The%20ARM%20Instruction%20Set%20Architecture.docx" TargetMode="External"/><Relationship Id="rId19" Type="http://schemas.openxmlformats.org/officeDocument/2006/relationships/image" Target="media/image3.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file:///C:\Users\QB1T\Documents\GitHub\2121-Assignment---ARM7TDMI\The%20ARM%20Instruction%20Set%20Architecture.docx" TargetMode="External"/><Relationship Id="rId14" Type="http://schemas.openxmlformats.org/officeDocument/2006/relationships/hyperlink" Target="file:///C:\Users\QB1T\Documents\GitHub\2121-Assignment---ARM7TDMI\The%20ARM%20Instruction%20Set%20Architecture.docx" TargetMode="External"/><Relationship Id="rId22" Type="http://schemas.openxmlformats.org/officeDocument/2006/relationships/image" Target="media/image5.png"/><Relationship Id="rId27" Type="http://schemas.microsoft.com/office/2007/relationships/hdphoto" Target="media/hdphoto2.wdp"/><Relationship Id="rId30" Type="http://schemas.openxmlformats.org/officeDocument/2006/relationships/header" Target="header2.xml"/><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QB1T\Documents\GitHub\2121-Assignment---ARM7TDMI\The%20ARM%20Instruction%20Set%20Architecture.docx"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www.davespace.co.uk/arm/introduction-to-arm/conditional.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vid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3028AAFEFE4EC3B4AEA3D0821FAFF7"/>
        <w:category>
          <w:name w:val="General"/>
          <w:gallery w:val="placeholder"/>
        </w:category>
        <w:types>
          <w:type w:val="bbPlcHdr"/>
        </w:types>
        <w:behaviors>
          <w:behavior w:val="content"/>
        </w:behaviors>
        <w:guid w:val="{98B37179-E91B-4C76-B7DE-2EEA71794009}"/>
      </w:docPartPr>
      <w:docPartBody>
        <w:p w:rsidR="001B79B8" w:rsidRDefault="00872341">
          <w:pPr>
            <w:pStyle w:val="213028AAFEFE4EC3B4AEA3D0821FAFF7"/>
          </w:pPr>
          <w:r w:rsidRPr="005D3A03">
            <w:t>Figures title:</w:t>
          </w:r>
        </w:p>
      </w:docPartBody>
    </w:docPart>
    <w:docPart>
      <w:docPartPr>
        <w:name w:val="D5EB1C87C78549CC9ADABA65AF852994"/>
        <w:category>
          <w:name w:val="General"/>
          <w:gallery w:val="placeholder"/>
        </w:category>
        <w:types>
          <w:type w:val="bbPlcHdr"/>
        </w:types>
        <w:behaviors>
          <w:behavior w:val="content"/>
        </w:behaviors>
        <w:guid w:val="{3EFA709E-A81E-4517-B83F-68588843ED2E}"/>
      </w:docPartPr>
      <w:docPartBody>
        <w:p w:rsidR="001B79B8" w:rsidRDefault="00872341">
          <w:pPr>
            <w:pStyle w:val="D5EB1C87C78549CC9ADABA65AF852994"/>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616010D4CFBB4C9BA3CC59ADDA0A8595"/>
        <w:category>
          <w:name w:val="General"/>
          <w:gallery w:val="placeholder"/>
        </w:category>
        <w:types>
          <w:type w:val="bbPlcHdr"/>
        </w:types>
        <w:behaviors>
          <w:behavior w:val="content"/>
        </w:behaviors>
        <w:guid w:val="{BAB1C9B4-3979-4A6C-9DC8-79CC753CD237}"/>
      </w:docPartPr>
      <w:docPartBody>
        <w:p w:rsidR="00A52933" w:rsidRDefault="000C4A13" w:rsidP="000C4A13">
          <w:pPr>
            <w:pStyle w:val="616010D4CFBB4C9BA3CC59ADDA0A8595"/>
          </w:pPr>
          <w:r>
            <w:t>[Title Here, up to 12 Words, on One to Two Lines]</w:t>
          </w:r>
        </w:p>
      </w:docPartBody>
    </w:docPart>
    <w:docPart>
      <w:docPartPr>
        <w:name w:val="D5E16E1F76044D418D18C7811E53C9A0"/>
        <w:category>
          <w:name w:val="General"/>
          <w:gallery w:val="placeholder"/>
        </w:category>
        <w:types>
          <w:type w:val="bbPlcHdr"/>
        </w:types>
        <w:behaviors>
          <w:behavior w:val="content"/>
        </w:behaviors>
        <w:guid w:val="{4C6EF66C-87E3-40D3-8FC7-C8709F2CD3E7}"/>
      </w:docPartPr>
      <w:docPartBody>
        <w:p w:rsidR="00A52933" w:rsidRDefault="000C4A13" w:rsidP="000C4A13">
          <w:pPr>
            <w:pStyle w:val="D5E16E1F76044D418D18C7811E53C9A0"/>
          </w:pPr>
          <w:r>
            <w:t>Author Note</w:t>
          </w:r>
        </w:p>
      </w:docPartBody>
    </w:docPart>
    <w:docPart>
      <w:docPartPr>
        <w:name w:val="7B11C9C579B44C9D92F85F6FDD2C871B"/>
        <w:category>
          <w:name w:val="General"/>
          <w:gallery w:val="placeholder"/>
        </w:category>
        <w:types>
          <w:type w:val="bbPlcHdr"/>
        </w:types>
        <w:behaviors>
          <w:behavior w:val="content"/>
        </w:behaviors>
        <w:guid w:val="{FCF465C6-F0BD-4D7D-911D-A84060BB8A30}"/>
      </w:docPartPr>
      <w:docPartBody>
        <w:p w:rsidR="00A52933" w:rsidRDefault="000C4A13" w:rsidP="000C4A13">
          <w:pPr>
            <w:pStyle w:val="7B11C9C579B44C9D92F85F6FDD2C871B"/>
          </w:pPr>
          <w:r>
            <w:t>[Title Here, up to 12 Words, on One to Two Lines]</w:t>
          </w:r>
        </w:p>
      </w:docPartBody>
    </w:docPart>
    <w:docPart>
      <w:docPartPr>
        <w:name w:val="F45F2911A5CF482991E5B5CEC02CCDC8"/>
        <w:category>
          <w:name w:val="General"/>
          <w:gallery w:val="placeholder"/>
        </w:category>
        <w:types>
          <w:type w:val="bbPlcHdr"/>
        </w:types>
        <w:behaviors>
          <w:behavior w:val="content"/>
        </w:behaviors>
        <w:guid w:val="{76586BEB-A420-415E-AFFB-23AC1D2152F9}"/>
      </w:docPartPr>
      <w:docPartBody>
        <w:p w:rsidR="00A52933" w:rsidRDefault="000C4A13" w:rsidP="000C4A13">
          <w:pPr>
            <w:pStyle w:val="F45F2911A5CF482991E5B5CEC02CCDC8"/>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341"/>
    <w:rsid w:val="000C4A13"/>
    <w:rsid w:val="0016651A"/>
    <w:rsid w:val="001B79B8"/>
    <w:rsid w:val="00336891"/>
    <w:rsid w:val="00387DF9"/>
    <w:rsid w:val="004B2DAA"/>
    <w:rsid w:val="005379FF"/>
    <w:rsid w:val="005E49DA"/>
    <w:rsid w:val="008369DA"/>
    <w:rsid w:val="00872341"/>
    <w:rsid w:val="009F3A3F"/>
    <w:rsid w:val="00A52933"/>
    <w:rsid w:val="00BE7A1E"/>
    <w:rsid w:val="00E745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5D50999524BBDB40E47F65D04862C">
    <w:name w:val="2335D50999524BBDB40E47F65D04862C"/>
  </w:style>
  <w:style w:type="paragraph" w:customStyle="1" w:styleId="AC21901AB98048238E70DE5527B41B53">
    <w:name w:val="AC21901AB98048238E70DE5527B41B53"/>
  </w:style>
  <w:style w:type="paragraph" w:customStyle="1" w:styleId="F7BE53FCD4C647819DAC32E7779DC355">
    <w:name w:val="F7BE53FCD4C647819DAC32E7779DC355"/>
  </w:style>
  <w:style w:type="paragraph" w:customStyle="1" w:styleId="F95B2CF0D9FB4532898588E5300F410B">
    <w:name w:val="F95B2CF0D9FB4532898588E5300F410B"/>
  </w:style>
  <w:style w:type="paragraph" w:customStyle="1" w:styleId="E4EE4773C5304140B20C91166A993EBE">
    <w:name w:val="E4EE4773C5304140B20C91166A993EBE"/>
  </w:style>
  <w:style w:type="paragraph" w:customStyle="1" w:styleId="81C67F3E913E4DA4A1DB8140304C9E4F">
    <w:name w:val="81C67F3E913E4DA4A1DB8140304C9E4F"/>
  </w:style>
  <w:style w:type="character" w:styleId="Emphasis">
    <w:name w:val="Emphasis"/>
    <w:basedOn w:val="DefaultParagraphFont"/>
    <w:uiPriority w:val="4"/>
    <w:unhideWhenUsed/>
    <w:qFormat/>
    <w:rsid w:val="000C4A13"/>
    <w:rPr>
      <w:i/>
      <w:iCs/>
    </w:rPr>
  </w:style>
  <w:style w:type="paragraph" w:customStyle="1" w:styleId="DC89B615D09E4E1BB1B36F5AC2AB4A8F">
    <w:name w:val="DC89B615D09E4E1BB1B36F5AC2AB4A8F"/>
  </w:style>
  <w:style w:type="paragraph" w:customStyle="1" w:styleId="61F21B2371CF4926B79C594A9C4D5584">
    <w:name w:val="61F21B2371CF4926B79C594A9C4D5584"/>
  </w:style>
  <w:style w:type="paragraph" w:customStyle="1" w:styleId="7E12029969114EF1BD93056FEEAA6103">
    <w:name w:val="7E12029969114EF1BD93056FEEAA6103"/>
  </w:style>
  <w:style w:type="paragraph" w:customStyle="1" w:styleId="A79AF0D51FCA455B84C612F76D71FBE9">
    <w:name w:val="A79AF0D51FCA455B84C612F76D71FBE9"/>
  </w:style>
  <w:style w:type="paragraph" w:customStyle="1" w:styleId="CB9D7F97F3A745F78BB7EC0B940D1677">
    <w:name w:val="CB9D7F97F3A745F78BB7EC0B940D1677"/>
  </w:style>
  <w:style w:type="paragraph" w:customStyle="1" w:styleId="7FBD27B0BF8549CAA408C5B5DA1F6617">
    <w:name w:val="7FBD27B0BF8549CAA408C5B5DA1F6617"/>
  </w:style>
  <w:style w:type="paragraph" w:customStyle="1" w:styleId="47464225688248C1A08075307D6B2770">
    <w:name w:val="47464225688248C1A08075307D6B2770"/>
  </w:style>
  <w:style w:type="paragraph" w:customStyle="1" w:styleId="DFEBDB8ECE35494E8F315473C5F1D046">
    <w:name w:val="DFEBDB8ECE35494E8F315473C5F1D046"/>
  </w:style>
  <w:style w:type="paragraph" w:customStyle="1" w:styleId="FEF952DF09454729B3BD54F540628DFB">
    <w:name w:val="FEF952DF09454729B3BD54F540628DFB"/>
  </w:style>
  <w:style w:type="paragraph" w:customStyle="1" w:styleId="6F01918DD88140F8BE13B97F4D368250">
    <w:name w:val="6F01918DD88140F8BE13B97F4D368250"/>
  </w:style>
  <w:style w:type="paragraph" w:customStyle="1" w:styleId="F13D23D26D174F28B530FC793F964E9C">
    <w:name w:val="F13D23D26D174F28B530FC793F964E9C"/>
  </w:style>
  <w:style w:type="paragraph" w:customStyle="1" w:styleId="8F8BEEA9195C403F9D72B8F18EE23CEF">
    <w:name w:val="8F8BEEA9195C403F9D72B8F18EE23CEF"/>
  </w:style>
  <w:style w:type="paragraph" w:customStyle="1" w:styleId="29A63B177A9B43F883C56CCBB75FC668">
    <w:name w:val="29A63B177A9B43F883C56CCBB75FC668"/>
  </w:style>
  <w:style w:type="paragraph" w:customStyle="1" w:styleId="F94E6183D4FB42329330F554A17DA7BF">
    <w:name w:val="F94E6183D4FB42329330F554A17DA7BF"/>
  </w:style>
  <w:style w:type="paragraph" w:customStyle="1" w:styleId="28C6D7EBA13C474781E24EFF27E8F9F4">
    <w:name w:val="28C6D7EBA13C474781E24EFF27E8F9F4"/>
  </w:style>
  <w:style w:type="paragraph" w:customStyle="1" w:styleId="04588314697D4DE789AAC3B4705AFFC6">
    <w:name w:val="04588314697D4DE789AAC3B4705AFFC6"/>
  </w:style>
  <w:style w:type="paragraph" w:customStyle="1" w:styleId="BCB8C8C280254128B2B45D21C3247227">
    <w:name w:val="BCB8C8C280254128B2B45D21C3247227"/>
  </w:style>
  <w:style w:type="paragraph" w:customStyle="1" w:styleId="28D3F90BDEDA46008229825A16C52617">
    <w:name w:val="28D3F90BDEDA46008229825A16C52617"/>
  </w:style>
  <w:style w:type="paragraph" w:customStyle="1" w:styleId="150AD54BADAC400BA309C1BB6057A1B5">
    <w:name w:val="150AD54BADAC400BA309C1BB6057A1B5"/>
  </w:style>
  <w:style w:type="paragraph" w:customStyle="1" w:styleId="C62C314735CB4FB2812CA6F317F32598">
    <w:name w:val="C62C314735CB4FB2812CA6F317F32598"/>
  </w:style>
  <w:style w:type="paragraph" w:customStyle="1" w:styleId="DBC675B6D3B4479DBD24534E0E5DBCC8">
    <w:name w:val="DBC675B6D3B4479DBD24534E0E5DBCC8"/>
  </w:style>
  <w:style w:type="paragraph" w:customStyle="1" w:styleId="AD6F765449864713B8F26C83B4E3C938">
    <w:name w:val="AD6F765449864713B8F26C83B4E3C938"/>
  </w:style>
  <w:style w:type="paragraph" w:customStyle="1" w:styleId="32C4644D72F44BE49E7114B10A3A41A4">
    <w:name w:val="32C4644D72F44BE49E7114B10A3A41A4"/>
  </w:style>
  <w:style w:type="paragraph" w:customStyle="1" w:styleId="D1051CC26AB54784B6EF3022B608B04B">
    <w:name w:val="D1051CC26AB54784B6EF3022B608B04B"/>
  </w:style>
  <w:style w:type="paragraph" w:customStyle="1" w:styleId="E3CA1EC0AAE6411A9D6D36D9511B1F6B">
    <w:name w:val="E3CA1EC0AAE6411A9D6D36D9511B1F6B"/>
  </w:style>
  <w:style w:type="paragraph" w:customStyle="1" w:styleId="220B2E682D00457794526B4BAD7EDB62">
    <w:name w:val="220B2E682D00457794526B4BAD7EDB62"/>
  </w:style>
  <w:style w:type="paragraph" w:customStyle="1" w:styleId="C61545A7044948A2A6E03C2D87D4212E">
    <w:name w:val="C61545A7044948A2A6E03C2D87D4212E"/>
  </w:style>
  <w:style w:type="paragraph" w:customStyle="1" w:styleId="44F5A96506414F0D8399B6FEC1B7F7AB">
    <w:name w:val="44F5A96506414F0D8399B6FEC1B7F7AB"/>
  </w:style>
  <w:style w:type="paragraph" w:customStyle="1" w:styleId="659D29D490A343A9AB8E7CA8147603F0">
    <w:name w:val="659D29D490A343A9AB8E7CA8147603F0"/>
  </w:style>
  <w:style w:type="paragraph" w:customStyle="1" w:styleId="DA69FEB381484A24B736D286B9C84C55">
    <w:name w:val="DA69FEB381484A24B736D286B9C84C55"/>
  </w:style>
  <w:style w:type="paragraph" w:customStyle="1" w:styleId="2EB3CD18A517483C8E52A9738C67D02F">
    <w:name w:val="2EB3CD18A517483C8E52A9738C67D02F"/>
  </w:style>
  <w:style w:type="paragraph" w:customStyle="1" w:styleId="97317452F1184F78A2B64425037B1896">
    <w:name w:val="97317452F1184F78A2B64425037B1896"/>
  </w:style>
  <w:style w:type="paragraph" w:customStyle="1" w:styleId="AA468E4AA6FF4A32A32C7FC54F2F6E13">
    <w:name w:val="AA468E4AA6FF4A32A32C7FC54F2F6E13"/>
  </w:style>
  <w:style w:type="paragraph" w:customStyle="1" w:styleId="7281BA9703D64DB3B7625701B0CB0826">
    <w:name w:val="7281BA9703D64DB3B7625701B0CB0826"/>
  </w:style>
  <w:style w:type="paragraph" w:customStyle="1" w:styleId="C1B0D4011DE64BC8A364AF5D82F2FB0A">
    <w:name w:val="C1B0D4011DE64BC8A364AF5D82F2FB0A"/>
  </w:style>
  <w:style w:type="paragraph" w:customStyle="1" w:styleId="27382EA3663846F580933FB6B11A6388">
    <w:name w:val="27382EA3663846F580933FB6B11A6388"/>
  </w:style>
  <w:style w:type="paragraph" w:customStyle="1" w:styleId="486379E540644624B6CEE7EC7206E372">
    <w:name w:val="486379E540644624B6CEE7EC7206E372"/>
  </w:style>
  <w:style w:type="paragraph" w:customStyle="1" w:styleId="54534EAA8CA6469CB2C460E9DD373974">
    <w:name w:val="54534EAA8CA6469CB2C460E9DD373974"/>
  </w:style>
  <w:style w:type="paragraph" w:customStyle="1" w:styleId="A1A7398A30104FE8B0ECCA4BBCB73DAC">
    <w:name w:val="A1A7398A30104FE8B0ECCA4BBCB73DAC"/>
  </w:style>
  <w:style w:type="paragraph" w:customStyle="1" w:styleId="7EA1A97B1CE54A27842154D9F103AE58">
    <w:name w:val="7EA1A97B1CE54A27842154D9F103AE58"/>
  </w:style>
  <w:style w:type="paragraph" w:customStyle="1" w:styleId="BD403089864341588C62913A45149941">
    <w:name w:val="BD403089864341588C62913A45149941"/>
  </w:style>
  <w:style w:type="paragraph" w:customStyle="1" w:styleId="4ACD1DB587E5430B939519450E1E460D">
    <w:name w:val="4ACD1DB587E5430B939519450E1E460D"/>
  </w:style>
  <w:style w:type="paragraph" w:customStyle="1" w:styleId="D21FC577AE654072A0B0E823BF507E33">
    <w:name w:val="D21FC577AE654072A0B0E823BF507E33"/>
  </w:style>
  <w:style w:type="paragraph" w:customStyle="1" w:styleId="5506F82975814AAD83398994E1214057">
    <w:name w:val="5506F82975814AAD83398994E1214057"/>
  </w:style>
  <w:style w:type="paragraph" w:customStyle="1" w:styleId="FAA9F3F2D7134DE98C8744549FCCDA78">
    <w:name w:val="FAA9F3F2D7134DE98C8744549FCCDA78"/>
  </w:style>
  <w:style w:type="paragraph" w:customStyle="1" w:styleId="05521C132DAC467187F18EA21EFADAF1">
    <w:name w:val="05521C132DAC467187F18EA21EFADAF1"/>
  </w:style>
  <w:style w:type="paragraph" w:customStyle="1" w:styleId="B67C57D4296D4988915D6E58C080BD85">
    <w:name w:val="B67C57D4296D4988915D6E58C080BD85"/>
  </w:style>
  <w:style w:type="paragraph" w:customStyle="1" w:styleId="3668DEAD41C64190AEA8194A611E40E9">
    <w:name w:val="3668DEAD41C64190AEA8194A611E40E9"/>
  </w:style>
  <w:style w:type="paragraph" w:customStyle="1" w:styleId="3CDDE110761E4603A2208285740A38F7">
    <w:name w:val="3CDDE110761E4603A2208285740A38F7"/>
  </w:style>
  <w:style w:type="paragraph" w:customStyle="1" w:styleId="DC99E531D8BD49DAAAEBDA0DA3E65101">
    <w:name w:val="DC99E531D8BD49DAAAEBDA0DA3E65101"/>
  </w:style>
  <w:style w:type="paragraph" w:customStyle="1" w:styleId="E87BF2C1245F48888E36F6DB38B66997">
    <w:name w:val="E87BF2C1245F48888E36F6DB38B66997"/>
  </w:style>
  <w:style w:type="paragraph" w:customStyle="1" w:styleId="6EB1DD9EBB5043B58CB317F5BCE60AAD">
    <w:name w:val="6EB1DD9EBB5043B58CB317F5BCE60AAD"/>
  </w:style>
  <w:style w:type="paragraph" w:customStyle="1" w:styleId="10F21DB8B11640E2BB799BB225AC8216">
    <w:name w:val="10F21DB8B11640E2BB799BB225AC8216"/>
  </w:style>
  <w:style w:type="paragraph" w:customStyle="1" w:styleId="23960F6074374CCFBCC92D80A0391C1F">
    <w:name w:val="23960F6074374CCFBCC92D80A0391C1F"/>
  </w:style>
  <w:style w:type="paragraph" w:customStyle="1" w:styleId="5C6C4A0379324B75842627F9DC7831DC">
    <w:name w:val="5C6C4A0379324B75842627F9DC7831DC"/>
  </w:style>
  <w:style w:type="paragraph" w:customStyle="1" w:styleId="213028AAFEFE4EC3B4AEA3D0821FAFF7">
    <w:name w:val="213028AAFEFE4EC3B4AEA3D0821FAFF7"/>
  </w:style>
  <w:style w:type="paragraph" w:customStyle="1" w:styleId="D5EB1C87C78549CC9ADABA65AF852994">
    <w:name w:val="D5EB1C87C78549CC9ADABA65AF852994"/>
  </w:style>
  <w:style w:type="paragraph" w:customStyle="1" w:styleId="708576F3923745D186AF5031D2535165">
    <w:name w:val="708576F3923745D186AF5031D2535165"/>
    <w:rsid w:val="00E74535"/>
  </w:style>
  <w:style w:type="paragraph" w:customStyle="1" w:styleId="60A45072C5BF46BF9C9E52F323D6BA95">
    <w:name w:val="60A45072C5BF46BF9C9E52F323D6BA95"/>
    <w:rsid w:val="00E74535"/>
  </w:style>
  <w:style w:type="paragraph" w:customStyle="1" w:styleId="ECE009BB033E42F8A1301F4EEC64E4E5">
    <w:name w:val="ECE009BB033E42F8A1301F4EEC64E4E5"/>
    <w:rsid w:val="00E74535"/>
  </w:style>
  <w:style w:type="paragraph" w:customStyle="1" w:styleId="F5FCF742AE8A469290F860503AE52FDC">
    <w:name w:val="F5FCF742AE8A469290F860503AE52FDC"/>
    <w:rsid w:val="00E74535"/>
  </w:style>
  <w:style w:type="paragraph" w:customStyle="1" w:styleId="CCEF253E3F3D4CFA8E6711FEF170BDE9">
    <w:name w:val="CCEF253E3F3D4CFA8E6711FEF170BDE9"/>
    <w:rsid w:val="00E74535"/>
  </w:style>
  <w:style w:type="paragraph" w:customStyle="1" w:styleId="C9C7C025F0F04C27A8C9BC5DC50FC44A">
    <w:name w:val="C9C7C025F0F04C27A8C9BC5DC50FC44A"/>
    <w:rsid w:val="00E74535"/>
  </w:style>
  <w:style w:type="paragraph" w:customStyle="1" w:styleId="8C9BDCC67BD04BCB8A0CA0B281E08233">
    <w:name w:val="8C9BDCC67BD04BCB8A0CA0B281E08233"/>
    <w:rsid w:val="00E74535"/>
  </w:style>
  <w:style w:type="paragraph" w:customStyle="1" w:styleId="81A6D557FFA140CFB98A3772B28FC965">
    <w:name w:val="81A6D557FFA140CFB98A3772B28FC965"/>
    <w:rsid w:val="00E74535"/>
  </w:style>
  <w:style w:type="paragraph" w:customStyle="1" w:styleId="80F9D0510CE744949F32898F018ADE1C">
    <w:name w:val="80F9D0510CE744949F32898F018ADE1C"/>
    <w:rsid w:val="00E74535"/>
  </w:style>
  <w:style w:type="paragraph" w:customStyle="1" w:styleId="F471BF6445064FA183EC229C9C76143A">
    <w:name w:val="F471BF6445064FA183EC229C9C76143A"/>
    <w:rsid w:val="00E74535"/>
  </w:style>
  <w:style w:type="paragraph" w:customStyle="1" w:styleId="617E57B4D28249028E2F2CBFAC9F94E3">
    <w:name w:val="617E57B4D28249028E2F2CBFAC9F94E3"/>
    <w:rsid w:val="00E74535"/>
  </w:style>
  <w:style w:type="paragraph" w:customStyle="1" w:styleId="6D32DBA254DD4C759F20CC36D02EE357">
    <w:name w:val="6D32DBA254DD4C759F20CC36D02EE357"/>
    <w:rsid w:val="00E74535"/>
  </w:style>
  <w:style w:type="paragraph" w:customStyle="1" w:styleId="27751DAE02774590993D994F3212D2AB">
    <w:name w:val="27751DAE02774590993D994F3212D2AB"/>
    <w:rsid w:val="00E74535"/>
  </w:style>
  <w:style w:type="paragraph" w:customStyle="1" w:styleId="1E358ED3CCDD47EAAC6CDA74E90B8245">
    <w:name w:val="1E358ED3CCDD47EAAC6CDA74E90B8245"/>
    <w:rsid w:val="00E74535"/>
  </w:style>
  <w:style w:type="paragraph" w:customStyle="1" w:styleId="3DEFEE8EE197491FAA7892D5E7AD4F00">
    <w:name w:val="3DEFEE8EE197491FAA7892D5E7AD4F00"/>
    <w:rsid w:val="00E74535"/>
  </w:style>
  <w:style w:type="paragraph" w:customStyle="1" w:styleId="A3D1D01A1E7646609E3B71D432142D80">
    <w:name w:val="A3D1D01A1E7646609E3B71D432142D80"/>
    <w:rsid w:val="00E74535"/>
  </w:style>
  <w:style w:type="paragraph" w:customStyle="1" w:styleId="599A9632395D40F5A4BE3D8DC8A05829">
    <w:name w:val="599A9632395D40F5A4BE3D8DC8A05829"/>
    <w:rsid w:val="00E74535"/>
  </w:style>
  <w:style w:type="paragraph" w:customStyle="1" w:styleId="D5AD4D0138D24A7498DCAB5C2B5D0D7C">
    <w:name w:val="D5AD4D0138D24A7498DCAB5C2B5D0D7C"/>
    <w:rsid w:val="00E74535"/>
  </w:style>
  <w:style w:type="paragraph" w:customStyle="1" w:styleId="91C8B72A3BBB47869022A94773F594C9">
    <w:name w:val="91C8B72A3BBB47869022A94773F594C9"/>
    <w:rsid w:val="00E74535"/>
  </w:style>
  <w:style w:type="paragraph" w:customStyle="1" w:styleId="A0AD6EF76391498CBDAFE9925EB5E4BF">
    <w:name w:val="A0AD6EF76391498CBDAFE9925EB5E4BF"/>
    <w:rsid w:val="00E74535"/>
  </w:style>
  <w:style w:type="paragraph" w:customStyle="1" w:styleId="ECF1334ED702496D92D99C722CF5F104">
    <w:name w:val="ECF1334ED702496D92D99C722CF5F104"/>
    <w:rsid w:val="00E74535"/>
  </w:style>
  <w:style w:type="paragraph" w:customStyle="1" w:styleId="662A57900FBB44BF8345954B1DD62CBB">
    <w:name w:val="662A57900FBB44BF8345954B1DD62CBB"/>
    <w:rsid w:val="00E74535"/>
  </w:style>
  <w:style w:type="paragraph" w:customStyle="1" w:styleId="F9A86E1CE05C4540A4319A1270B8307D">
    <w:name w:val="F9A86E1CE05C4540A4319A1270B8307D"/>
    <w:rsid w:val="00E74535"/>
  </w:style>
  <w:style w:type="paragraph" w:customStyle="1" w:styleId="E4EDD28873DB4215AB783B127B8B7F48">
    <w:name w:val="E4EDD28873DB4215AB783B127B8B7F48"/>
    <w:rsid w:val="00E74535"/>
  </w:style>
  <w:style w:type="paragraph" w:customStyle="1" w:styleId="36DCEC5C1479471AA07EE4BA308CE798">
    <w:name w:val="36DCEC5C1479471AA07EE4BA308CE798"/>
    <w:rsid w:val="00E74535"/>
  </w:style>
  <w:style w:type="paragraph" w:customStyle="1" w:styleId="BE203B7EA8494714A0B5C9C79C641E7F">
    <w:name w:val="BE203B7EA8494714A0B5C9C79C641E7F"/>
    <w:rsid w:val="00E74535"/>
  </w:style>
  <w:style w:type="paragraph" w:customStyle="1" w:styleId="FA37ED90B7314DB19244F1C5602EB7EF">
    <w:name w:val="FA37ED90B7314DB19244F1C5602EB7EF"/>
    <w:rsid w:val="00E74535"/>
  </w:style>
  <w:style w:type="paragraph" w:customStyle="1" w:styleId="BB5C8D2A704640DFA1CE40068002103B">
    <w:name w:val="BB5C8D2A704640DFA1CE40068002103B"/>
    <w:rsid w:val="00E74535"/>
  </w:style>
  <w:style w:type="paragraph" w:customStyle="1" w:styleId="2CE95B6A5516415FA4984A415C666851">
    <w:name w:val="2CE95B6A5516415FA4984A415C666851"/>
    <w:rsid w:val="00E74535"/>
  </w:style>
  <w:style w:type="paragraph" w:customStyle="1" w:styleId="FB383843EEEA4DFDB23C867FC737B770">
    <w:name w:val="FB383843EEEA4DFDB23C867FC737B770"/>
    <w:rsid w:val="00E74535"/>
  </w:style>
  <w:style w:type="paragraph" w:customStyle="1" w:styleId="1DF3849123F848A9B734927FD5F0524E">
    <w:name w:val="1DF3849123F848A9B734927FD5F0524E"/>
    <w:rsid w:val="00E74535"/>
  </w:style>
  <w:style w:type="paragraph" w:customStyle="1" w:styleId="16313E043F4646B986378654D0A3E862">
    <w:name w:val="16313E043F4646B986378654D0A3E862"/>
    <w:rsid w:val="00E74535"/>
  </w:style>
  <w:style w:type="paragraph" w:customStyle="1" w:styleId="EB06665F8DFB4A18BE612C904A62B264">
    <w:name w:val="EB06665F8DFB4A18BE612C904A62B264"/>
    <w:rsid w:val="00E74535"/>
  </w:style>
  <w:style w:type="paragraph" w:customStyle="1" w:styleId="C42328F412BD4EF5A1CCA1CA9DBC0FE5">
    <w:name w:val="C42328F412BD4EF5A1CCA1CA9DBC0FE5"/>
    <w:rsid w:val="00E74535"/>
  </w:style>
  <w:style w:type="paragraph" w:customStyle="1" w:styleId="574CEBC66907448E8AC0300BB29FC381">
    <w:name w:val="574CEBC66907448E8AC0300BB29FC381"/>
    <w:rsid w:val="00E74535"/>
  </w:style>
  <w:style w:type="paragraph" w:customStyle="1" w:styleId="BB057DA952DE497E9C62CAFC9B5F4E4D">
    <w:name w:val="BB057DA952DE497E9C62CAFC9B5F4E4D"/>
    <w:rsid w:val="00E74535"/>
  </w:style>
  <w:style w:type="paragraph" w:customStyle="1" w:styleId="3B07C0F9F36F4F4C90E771F89D1C7D46">
    <w:name w:val="3B07C0F9F36F4F4C90E771F89D1C7D46"/>
    <w:rsid w:val="00E74535"/>
  </w:style>
  <w:style w:type="paragraph" w:customStyle="1" w:styleId="A77B5A1225A54EB197432049BA734A05">
    <w:name w:val="A77B5A1225A54EB197432049BA734A05"/>
    <w:rsid w:val="00E74535"/>
  </w:style>
  <w:style w:type="paragraph" w:customStyle="1" w:styleId="6F2068E5701A408DABAF85D651A21AA6">
    <w:name w:val="6F2068E5701A408DABAF85D651A21AA6"/>
    <w:rsid w:val="00E74535"/>
  </w:style>
  <w:style w:type="paragraph" w:customStyle="1" w:styleId="9247675F71CF40149C3211AAFDEF32C6">
    <w:name w:val="9247675F71CF40149C3211AAFDEF32C6"/>
    <w:rsid w:val="00E74535"/>
  </w:style>
  <w:style w:type="paragraph" w:customStyle="1" w:styleId="A58DB7F510AA445E9869DA854B4BDA70">
    <w:name w:val="A58DB7F510AA445E9869DA854B4BDA70"/>
    <w:rsid w:val="00E74535"/>
  </w:style>
  <w:style w:type="paragraph" w:customStyle="1" w:styleId="9E56C8E448A54D7486A86DABDEE53D52">
    <w:name w:val="9E56C8E448A54D7486A86DABDEE53D52"/>
    <w:rsid w:val="00E74535"/>
  </w:style>
  <w:style w:type="paragraph" w:customStyle="1" w:styleId="D93DA199D419436982A764E710419471">
    <w:name w:val="D93DA199D419436982A764E710419471"/>
    <w:rsid w:val="00E74535"/>
  </w:style>
  <w:style w:type="paragraph" w:customStyle="1" w:styleId="779E5B961F0D440290F9D564C905BAD0">
    <w:name w:val="779E5B961F0D440290F9D564C905BAD0"/>
    <w:rsid w:val="00E74535"/>
  </w:style>
  <w:style w:type="paragraph" w:customStyle="1" w:styleId="242BCB3FD17F4DD4A74426169EFBD407">
    <w:name w:val="242BCB3FD17F4DD4A74426169EFBD407"/>
    <w:rsid w:val="00E74535"/>
  </w:style>
  <w:style w:type="paragraph" w:customStyle="1" w:styleId="6457BA1DB10B456AB1BD95938EF8EEA0">
    <w:name w:val="6457BA1DB10B456AB1BD95938EF8EEA0"/>
    <w:rsid w:val="00E74535"/>
  </w:style>
  <w:style w:type="paragraph" w:customStyle="1" w:styleId="194B2F9EAC984D41A692849DA063033A">
    <w:name w:val="194B2F9EAC984D41A692849DA063033A"/>
    <w:rsid w:val="00E74535"/>
  </w:style>
  <w:style w:type="paragraph" w:customStyle="1" w:styleId="0612D9C090244633AA7DE582DB5B8239">
    <w:name w:val="0612D9C090244633AA7DE582DB5B8239"/>
    <w:rsid w:val="00E74535"/>
  </w:style>
  <w:style w:type="paragraph" w:customStyle="1" w:styleId="43F7DB57C75C4382B303ABAE6135E712">
    <w:name w:val="43F7DB57C75C4382B303ABAE6135E712"/>
    <w:rsid w:val="00E74535"/>
  </w:style>
  <w:style w:type="paragraph" w:customStyle="1" w:styleId="3A4E653C8CAB4A1AA52A6286B5583348">
    <w:name w:val="3A4E653C8CAB4A1AA52A6286B5583348"/>
    <w:rsid w:val="00E74535"/>
  </w:style>
  <w:style w:type="paragraph" w:customStyle="1" w:styleId="4A1809BDF085445986E08EA8FC4C31BE">
    <w:name w:val="4A1809BDF085445986E08EA8FC4C31BE"/>
    <w:rsid w:val="00E74535"/>
  </w:style>
  <w:style w:type="paragraph" w:customStyle="1" w:styleId="6343C2BCCDE249AD887B76E795EB3C53">
    <w:name w:val="6343C2BCCDE249AD887B76E795EB3C53"/>
    <w:rsid w:val="00E74535"/>
  </w:style>
  <w:style w:type="paragraph" w:customStyle="1" w:styleId="BF3A6EC0366C425BAB564D81D0255FE2">
    <w:name w:val="BF3A6EC0366C425BAB564D81D0255FE2"/>
    <w:rsid w:val="00E74535"/>
  </w:style>
  <w:style w:type="paragraph" w:customStyle="1" w:styleId="18CF3BA7275243B0B0E67EBC7C4E0875">
    <w:name w:val="18CF3BA7275243B0B0E67EBC7C4E0875"/>
    <w:rsid w:val="00E74535"/>
  </w:style>
  <w:style w:type="paragraph" w:customStyle="1" w:styleId="044FFC65862A49DEB6E59E0B5284BDF4">
    <w:name w:val="044FFC65862A49DEB6E59E0B5284BDF4"/>
    <w:rsid w:val="00E74535"/>
  </w:style>
  <w:style w:type="paragraph" w:customStyle="1" w:styleId="C6D0CCA67FBA4B70BEA4E62480CC32E9">
    <w:name w:val="C6D0CCA67FBA4B70BEA4E62480CC32E9"/>
    <w:rsid w:val="00E74535"/>
  </w:style>
  <w:style w:type="paragraph" w:customStyle="1" w:styleId="D369B3472F424F0F88FE1A67C8B671A4">
    <w:name w:val="D369B3472F424F0F88FE1A67C8B671A4"/>
    <w:rsid w:val="00E74535"/>
  </w:style>
  <w:style w:type="paragraph" w:customStyle="1" w:styleId="7D3D7BCDCA804B78ABF618E3D3C48485">
    <w:name w:val="7D3D7BCDCA804B78ABF618E3D3C48485"/>
    <w:rsid w:val="00E74535"/>
  </w:style>
  <w:style w:type="paragraph" w:customStyle="1" w:styleId="841A3DEB9148498481724B1128EB1FAF">
    <w:name w:val="841A3DEB9148498481724B1128EB1FAF"/>
    <w:rsid w:val="00E74535"/>
  </w:style>
  <w:style w:type="paragraph" w:customStyle="1" w:styleId="3BFD4E289AB14065B21BC1F5BEFE17B7">
    <w:name w:val="3BFD4E289AB14065B21BC1F5BEFE17B7"/>
    <w:rsid w:val="00E74535"/>
  </w:style>
  <w:style w:type="paragraph" w:customStyle="1" w:styleId="2A27FF9FE79F48ED803163982189EEBA">
    <w:name w:val="2A27FF9FE79F48ED803163982189EEBA"/>
    <w:rsid w:val="00E74535"/>
  </w:style>
  <w:style w:type="paragraph" w:customStyle="1" w:styleId="DB8915AA4547486E986FE24997FC2964">
    <w:name w:val="DB8915AA4547486E986FE24997FC2964"/>
    <w:rsid w:val="00E74535"/>
  </w:style>
  <w:style w:type="paragraph" w:customStyle="1" w:styleId="EA81C8163D8144C391499AACAF405D2C">
    <w:name w:val="EA81C8163D8144C391499AACAF405D2C"/>
    <w:rsid w:val="00E74535"/>
  </w:style>
  <w:style w:type="paragraph" w:customStyle="1" w:styleId="A7823395AFC144F5A970B1DB432A72CA">
    <w:name w:val="A7823395AFC144F5A970B1DB432A72CA"/>
    <w:rsid w:val="00E74535"/>
  </w:style>
  <w:style w:type="paragraph" w:customStyle="1" w:styleId="F9E60F52E17B488BA9D37CA7135D7902">
    <w:name w:val="F9E60F52E17B488BA9D37CA7135D7902"/>
    <w:rsid w:val="00E74535"/>
  </w:style>
  <w:style w:type="paragraph" w:customStyle="1" w:styleId="8D4A291F1753467B8444CB0ECE0C3C98">
    <w:name w:val="8D4A291F1753467B8444CB0ECE0C3C98"/>
    <w:rsid w:val="00E74535"/>
  </w:style>
  <w:style w:type="paragraph" w:customStyle="1" w:styleId="B72C54E266144B7FB2035B229FB26366">
    <w:name w:val="B72C54E266144B7FB2035B229FB26366"/>
    <w:rsid w:val="00E74535"/>
  </w:style>
  <w:style w:type="paragraph" w:customStyle="1" w:styleId="41C36DD9715648E38914AA2463AB4D1F">
    <w:name w:val="41C36DD9715648E38914AA2463AB4D1F"/>
    <w:rsid w:val="00E74535"/>
  </w:style>
  <w:style w:type="paragraph" w:customStyle="1" w:styleId="8C323294CF1840969CB69CEE0694A189">
    <w:name w:val="8C323294CF1840969CB69CEE0694A189"/>
    <w:rsid w:val="00E74535"/>
  </w:style>
  <w:style w:type="paragraph" w:customStyle="1" w:styleId="9DAEDB9D39084076BC38059EA3A533A9">
    <w:name w:val="9DAEDB9D39084076BC38059EA3A533A9"/>
    <w:rsid w:val="00E74535"/>
  </w:style>
  <w:style w:type="paragraph" w:customStyle="1" w:styleId="7FC6FCF3C0AD47C49F2433F9ABC88F4D">
    <w:name w:val="7FC6FCF3C0AD47C49F2433F9ABC88F4D"/>
    <w:rsid w:val="00E74535"/>
  </w:style>
  <w:style w:type="paragraph" w:customStyle="1" w:styleId="1AF46A38C57049BA96225CEFD04CED2B">
    <w:name w:val="1AF46A38C57049BA96225CEFD04CED2B"/>
    <w:rsid w:val="00E74535"/>
  </w:style>
  <w:style w:type="paragraph" w:customStyle="1" w:styleId="15D24A6DE0F6465D82D35023016F64F3">
    <w:name w:val="15D24A6DE0F6465D82D35023016F64F3"/>
    <w:rsid w:val="00E74535"/>
  </w:style>
  <w:style w:type="paragraph" w:customStyle="1" w:styleId="F9E0B65ACE0A47839BAA6F346B6A8B18">
    <w:name w:val="F9E0B65ACE0A47839BAA6F346B6A8B18"/>
    <w:rsid w:val="00E74535"/>
  </w:style>
  <w:style w:type="paragraph" w:customStyle="1" w:styleId="3D6E512CB4404634AA6E96848504B544">
    <w:name w:val="3D6E512CB4404634AA6E96848504B544"/>
    <w:rsid w:val="00E74535"/>
  </w:style>
  <w:style w:type="paragraph" w:customStyle="1" w:styleId="51662862BECF4BBD9FA3A79D187C0699">
    <w:name w:val="51662862BECF4BBD9FA3A79D187C0699"/>
    <w:rsid w:val="00E74535"/>
  </w:style>
  <w:style w:type="paragraph" w:customStyle="1" w:styleId="C4719F8A4ECA40058C374DC7FE6541FB">
    <w:name w:val="C4719F8A4ECA40058C374DC7FE6541FB"/>
    <w:rsid w:val="00E74535"/>
  </w:style>
  <w:style w:type="paragraph" w:customStyle="1" w:styleId="2C89925F3DBC450B8BE98916506E796D">
    <w:name w:val="2C89925F3DBC450B8BE98916506E796D"/>
    <w:rsid w:val="00E74535"/>
  </w:style>
  <w:style w:type="paragraph" w:customStyle="1" w:styleId="3C0A954447544E7996988073C89C0243">
    <w:name w:val="3C0A954447544E7996988073C89C0243"/>
    <w:rsid w:val="00E74535"/>
  </w:style>
  <w:style w:type="paragraph" w:customStyle="1" w:styleId="439960A96DB447D793F6C0B494024748">
    <w:name w:val="439960A96DB447D793F6C0B494024748"/>
    <w:rsid w:val="00E74535"/>
  </w:style>
  <w:style w:type="paragraph" w:customStyle="1" w:styleId="07E2BBFC48BF4BDB8297EB2BF2776A62">
    <w:name w:val="07E2BBFC48BF4BDB8297EB2BF2776A62"/>
    <w:rsid w:val="00E74535"/>
  </w:style>
  <w:style w:type="paragraph" w:customStyle="1" w:styleId="2149542F78AA4A95A0BDD11D4E3F17C7">
    <w:name w:val="2149542F78AA4A95A0BDD11D4E3F17C7"/>
    <w:rsid w:val="00E74535"/>
  </w:style>
  <w:style w:type="paragraph" w:customStyle="1" w:styleId="EEFFAC2F445C4BD19365A79ED089E302">
    <w:name w:val="EEFFAC2F445C4BD19365A79ED089E302"/>
    <w:rsid w:val="00E74535"/>
  </w:style>
  <w:style w:type="paragraph" w:customStyle="1" w:styleId="B2AE7C0EF7904CA6B5CF26E989E584BA">
    <w:name w:val="B2AE7C0EF7904CA6B5CF26E989E584BA"/>
    <w:rsid w:val="00E74535"/>
  </w:style>
  <w:style w:type="paragraph" w:customStyle="1" w:styleId="8F6CC73373F443A1B27EA19309CA8AF9">
    <w:name w:val="8F6CC73373F443A1B27EA19309CA8AF9"/>
    <w:rsid w:val="00E74535"/>
  </w:style>
  <w:style w:type="paragraph" w:customStyle="1" w:styleId="74AE2F4A6E924E718C6962F2C0971D08">
    <w:name w:val="74AE2F4A6E924E718C6962F2C0971D08"/>
    <w:rsid w:val="00E74535"/>
  </w:style>
  <w:style w:type="paragraph" w:customStyle="1" w:styleId="ACAC049B80F0425ABAC789262B53DD8B">
    <w:name w:val="ACAC049B80F0425ABAC789262B53DD8B"/>
    <w:rsid w:val="00E74535"/>
  </w:style>
  <w:style w:type="paragraph" w:customStyle="1" w:styleId="BE0795396E174820A1A59D0D7251CA45">
    <w:name w:val="BE0795396E174820A1A59D0D7251CA45"/>
    <w:rsid w:val="00E74535"/>
  </w:style>
  <w:style w:type="paragraph" w:customStyle="1" w:styleId="361CC02A052B4B13BAFD5D31CB388D84">
    <w:name w:val="361CC02A052B4B13BAFD5D31CB388D84"/>
    <w:rsid w:val="00E74535"/>
  </w:style>
  <w:style w:type="paragraph" w:customStyle="1" w:styleId="79B0E86D88C040048DBBB85EAE24549E">
    <w:name w:val="79B0E86D88C040048DBBB85EAE24549E"/>
    <w:rsid w:val="00E74535"/>
  </w:style>
  <w:style w:type="paragraph" w:customStyle="1" w:styleId="913C20473AF64D3AA1072D75B85A6E76">
    <w:name w:val="913C20473AF64D3AA1072D75B85A6E76"/>
    <w:rsid w:val="000C4A13"/>
  </w:style>
  <w:style w:type="paragraph" w:customStyle="1" w:styleId="D62666D6BD6743BAA71BE50FC411633A">
    <w:name w:val="D62666D6BD6743BAA71BE50FC411633A"/>
    <w:rsid w:val="000C4A13"/>
  </w:style>
  <w:style w:type="paragraph" w:customStyle="1" w:styleId="3AA882211DE747168B697295FBC018BE">
    <w:name w:val="3AA882211DE747168B697295FBC018BE"/>
    <w:rsid w:val="000C4A13"/>
  </w:style>
  <w:style w:type="paragraph" w:customStyle="1" w:styleId="931058C1F0434E2FB4CF0F9B038403EF">
    <w:name w:val="931058C1F0434E2FB4CF0F9B038403EF"/>
    <w:rsid w:val="000C4A13"/>
  </w:style>
  <w:style w:type="paragraph" w:customStyle="1" w:styleId="16A4B0F235924CE6A9E578722A508F86">
    <w:name w:val="16A4B0F235924CE6A9E578722A508F86"/>
    <w:rsid w:val="000C4A13"/>
  </w:style>
  <w:style w:type="paragraph" w:customStyle="1" w:styleId="A8B27B7B05754C8F953977A5503EB376">
    <w:name w:val="A8B27B7B05754C8F953977A5503EB376"/>
    <w:rsid w:val="000C4A13"/>
  </w:style>
  <w:style w:type="paragraph" w:customStyle="1" w:styleId="E5DAAA34C99F4A488FC3650DEAAC2078">
    <w:name w:val="E5DAAA34C99F4A488FC3650DEAAC2078"/>
    <w:rsid w:val="000C4A13"/>
  </w:style>
  <w:style w:type="paragraph" w:customStyle="1" w:styleId="73DA11A26C8340BAB01CDE50272FB2E7">
    <w:name w:val="73DA11A26C8340BAB01CDE50272FB2E7"/>
    <w:rsid w:val="000C4A13"/>
  </w:style>
  <w:style w:type="paragraph" w:customStyle="1" w:styleId="45EB297514D94F27B1B9DCA84A649579">
    <w:name w:val="45EB297514D94F27B1B9DCA84A649579"/>
    <w:rsid w:val="000C4A13"/>
  </w:style>
  <w:style w:type="paragraph" w:customStyle="1" w:styleId="6FC0A1D7312A4918AD99CAC087D44BD8">
    <w:name w:val="6FC0A1D7312A4918AD99CAC087D44BD8"/>
    <w:rsid w:val="000C4A13"/>
  </w:style>
  <w:style w:type="paragraph" w:customStyle="1" w:styleId="D2B54BF8BFF642E7B21D2A089BED65CC">
    <w:name w:val="D2B54BF8BFF642E7B21D2A089BED65CC"/>
    <w:rsid w:val="000C4A13"/>
  </w:style>
  <w:style w:type="paragraph" w:customStyle="1" w:styleId="D61B6638306049C3BAE0C04F7F72FB51">
    <w:name w:val="D61B6638306049C3BAE0C04F7F72FB51"/>
    <w:rsid w:val="000C4A13"/>
  </w:style>
  <w:style w:type="paragraph" w:customStyle="1" w:styleId="0849920D881F4DB1A2DC57119B7AFE2D">
    <w:name w:val="0849920D881F4DB1A2DC57119B7AFE2D"/>
    <w:rsid w:val="000C4A13"/>
  </w:style>
  <w:style w:type="paragraph" w:customStyle="1" w:styleId="D95A5888C007458F9F04396A38ABBA73">
    <w:name w:val="D95A5888C007458F9F04396A38ABBA73"/>
    <w:rsid w:val="000C4A13"/>
  </w:style>
  <w:style w:type="paragraph" w:customStyle="1" w:styleId="4CB6A35440A34007BA31CB7F11939677">
    <w:name w:val="4CB6A35440A34007BA31CB7F11939677"/>
    <w:rsid w:val="000C4A13"/>
  </w:style>
  <w:style w:type="paragraph" w:customStyle="1" w:styleId="45D8B58A1306456BBC2B82BEA6E42214">
    <w:name w:val="45D8B58A1306456BBC2B82BEA6E42214"/>
    <w:rsid w:val="000C4A13"/>
  </w:style>
  <w:style w:type="paragraph" w:customStyle="1" w:styleId="295B2781EC79448DA4159FD46586E3D1">
    <w:name w:val="295B2781EC79448DA4159FD46586E3D1"/>
    <w:rsid w:val="000C4A13"/>
  </w:style>
  <w:style w:type="paragraph" w:customStyle="1" w:styleId="14C0C72B0670485F940970E083B46188">
    <w:name w:val="14C0C72B0670485F940970E083B46188"/>
    <w:rsid w:val="000C4A13"/>
  </w:style>
  <w:style w:type="paragraph" w:customStyle="1" w:styleId="1C9DD8CBD3CE4E2BB596E858A68198E0">
    <w:name w:val="1C9DD8CBD3CE4E2BB596E858A68198E0"/>
    <w:rsid w:val="000C4A13"/>
  </w:style>
  <w:style w:type="paragraph" w:customStyle="1" w:styleId="42392EA0923C4D409AB1EBBBF0CEDFFF">
    <w:name w:val="42392EA0923C4D409AB1EBBBF0CEDFFF"/>
    <w:rsid w:val="000C4A13"/>
  </w:style>
  <w:style w:type="paragraph" w:customStyle="1" w:styleId="BB984D39385B4AA19A7F38CBD1C4B40E">
    <w:name w:val="BB984D39385B4AA19A7F38CBD1C4B40E"/>
    <w:rsid w:val="000C4A13"/>
  </w:style>
  <w:style w:type="paragraph" w:customStyle="1" w:styleId="0E7AE6F4E5024365A23C8B4FF78941EC">
    <w:name w:val="0E7AE6F4E5024365A23C8B4FF78941EC"/>
    <w:rsid w:val="000C4A13"/>
  </w:style>
  <w:style w:type="paragraph" w:customStyle="1" w:styleId="5506F6AD97194F6B858A90902703F89D">
    <w:name w:val="5506F6AD97194F6B858A90902703F89D"/>
    <w:rsid w:val="000C4A13"/>
  </w:style>
  <w:style w:type="paragraph" w:customStyle="1" w:styleId="7FE894139BEC4424A3FABEEBAA0EBDF5">
    <w:name w:val="7FE894139BEC4424A3FABEEBAA0EBDF5"/>
    <w:rsid w:val="000C4A13"/>
  </w:style>
  <w:style w:type="paragraph" w:customStyle="1" w:styleId="7EE277035A304D6292AA161643CA1C6C">
    <w:name w:val="7EE277035A304D6292AA161643CA1C6C"/>
    <w:rsid w:val="000C4A13"/>
  </w:style>
  <w:style w:type="paragraph" w:customStyle="1" w:styleId="FD1C3926D65E4263B0A522DA4A71396A">
    <w:name w:val="FD1C3926D65E4263B0A522DA4A71396A"/>
    <w:rsid w:val="000C4A13"/>
  </w:style>
  <w:style w:type="paragraph" w:customStyle="1" w:styleId="73C1874EDCCE4928A8CDC629C42F17E6">
    <w:name w:val="73C1874EDCCE4928A8CDC629C42F17E6"/>
    <w:rsid w:val="000C4A13"/>
  </w:style>
  <w:style w:type="paragraph" w:customStyle="1" w:styleId="9EF69AFA178441AEB8EE8CD791FCE6A5">
    <w:name w:val="9EF69AFA178441AEB8EE8CD791FCE6A5"/>
    <w:rsid w:val="000C4A13"/>
  </w:style>
  <w:style w:type="paragraph" w:customStyle="1" w:styleId="87E5E5CE250242AAB27F3E1ED47A3682">
    <w:name w:val="87E5E5CE250242AAB27F3E1ED47A3682"/>
    <w:rsid w:val="000C4A13"/>
  </w:style>
  <w:style w:type="paragraph" w:customStyle="1" w:styleId="C7C9897228A14F8885A36B1438BA3A1A">
    <w:name w:val="C7C9897228A14F8885A36B1438BA3A1A"/>
    <w:rsid w:val="000C4A13"/>
  </w:style>
  <w:style w:type="paragraph" w:customStyle="1" w:styleId="9F099179F03E4F07AF460ADBEC85783A">
    <w:name w:val="9F099179F03E4F07AF460ADBEC85783A"/>
    <w:rsid w:val="000C4A13"/>
  </w:style>
  <w:style w:type="paragraph" w:customStyle="1" w:styleId="E3F0EA4F52AB45758D935DAE3600735F">
    <w:name w:val="E3F0EA4F52AB45758D935DAE3600735F"/>
    <w:rsid w:val="000C4A13"/>
  </w:style>
  <w:style w:type="paragraph" w:customStyle="1" w:styleId="93862BBCE1F64F03AA11241A4D5D5E55">
    <w:name w:val="93862BBCE1F64F03AA11241A4D5D5E55"/>
    <w:rsid w:val="000C4A13"/>
  </w:style>
  <w:style w:type="paragraph" w:customStyle="1" w:styleId="82F318671B9849F99DA0000DDFD24DE8">
    <w:name w:val="82F318671B9849F99DA0000DDFD24DE8"/>
    <w:rsid w:val="000C4A13"/>
  </w:style>
  <w:style w:type="paragraph" w:customStyle="1" w:styleId="AB7C37137D7F4F4B802B3D88DC3D782F">
    <w:name w:val="AB7C37137D7F4F4B802B3D88DC3D782F"/>
    <w:rsid w:val="000C4A13"/>
  </w:style>
  <w:style w:type="paragraph" w:customStyle="1" w:styleId="8E97047694714FABA30F562A710780D2">
    <w:name w:val="8E97047694714FABA30F562A710780D2"/>
    <w:rsid w:val="000C4A13"/>
  </w:style>
  <w:style w:type="paragraph" w:customStyle="1" w:styleId="F5974963D6A14EE880BDEF4547DBFDE3">
    <w:name w:val="F5974963D6A14EE880BDEF4547DBFDE3"/>
    <w:rsid w:val="000C4A13"/>
  </w:style>
  <w:style w:type="paragraph" w:customStyle="1" w:styleId="062E8092D978420AA79FBECE4F02C12D">
    <w:name w:val="062E8092D978420AA79FBECE4F02C12D"/>
    <w:rsid w:val="000C4A13"/>
  </w:style>
  <w:style w:type="paragraph" w:customStyle="1" w:styleId="28CA614AA3CB4944B1B2C3405FB5FF56">
    <w:name w:val="28CA614AA3CB4944B1B2C3405FB5FF56"/>
    <w:rsid w:val="000C4A13"/>
  </w:style>
  <w:style w:type="paragraph" w:customStyle="1" w:styleId="04709144B85D40B893CA09CA0AA99DE6">
    <w:name w:val="04709144B85D40B893CA09CA0AA99DE6"/>
    <w:rsid w:val="000C4A13"/>
  </w:style>
  <w:style w:type="paragraph" w:customStyle="1" w:styleId="10019B129149456FA88E133B0E35B014">
    <w:name w:val="10019B129149456FA88E133B0E35B014"/>
    <w:rsid w:val="000C4A13"/>
  </w:style>
  <w:style w:type="paragraph" w:customStyle="1" w:styleId="D9166EE69CE343F69C4C4E1B9932C3A6">
    <w:name w:val="D9166EE69CE343F69C4C4E1B9932C3A6"/>
    <w:rsid w:val="000C4A13"/>
  </w:style>
  <w:style w:type="paragraph" w:customStyle="1" w:styleId="C5DAF0C3E0B24921B918B41E90BF3A2E">
    <w:name w:val="C5DAF0C3E0B24921B918B41E90BF3A2E"/>
    <w:rsid w:val="000C4A13"/>
  </w:style>
  <w:style w:type="paragraph" w:customStyle="1" w:styleId="7BDEA2E2FBE24E42AC94FECD43341614">
    <w:name w:val="7BDEA2E2FBE24E42AC94FECD43341614"/>
    <w:rsid w:val="000C4A13"/>
  </w:style>
  <w:style w:type="paragraph" w:customStyle="1" w:styleId="834B9D2F7CB149C89A8AA330F6F501C3">
    <w:name w:val="834B9D2F7CB149C89A8AA330F6F501C3"/>
    <w:rsid w:val="000C4A13"/>
  </w:style>
  <w:style w:type="paragraph" w:customStyle="1" w:styleId="E652A17A5F754AA380224D81EE27E64D">
    <w:name w:val="E652A17A5F754AA380224D81EE27E64D"/>
    <w:rsid w:val="000C4A13"/>
  </w:style>
  <w:style w:type="paragraph" w:customStyle="1" w:styleId="CC86D8A634214375BE09000A9AE57CC5">
    <w:name w:val="CC86D8A634214375BE09000A9AE57CC5"/>
    <w:rsid w:val="000C4A13"/>
  </w:style>
  <w:style w:type="paragraph" w:customStyle="1" w:styleId="2A819BEBF4A04F2A8C70CCD5C3CDAFA8">
    <w:name w:val="2A819BEBF4A04F2A8C70CCD5C3CDAFA8"/>
    <w:rsid w:val="000C4A13"/>
  </w:style>
  <w:style w:type="paragraph" w:customStyle="1" w:styleId="024CE0440D414922A1152F2B640916F7">
    <w:name w:val="024CE0440D414922A1152F2B640916F7"/>
    <w:rsid w:val="000C4A13"/>
  </w:style>
  <w:style w:type="paragraph" w:customStyle="1" w:styleId="B48592E0535149D9B08F4B800B18428B">
    <w:name w:val="B48592E0535149D9B08F4B800B18428B"/>
    <w:rsid w:val="000C4A13"/>
  </w:style>
  <w:style w:type="paragraph" w:customStyle="1" w:styleId="78AAD1D7117F49709A237A4EDE318222">
    <w:name w:val="78AAD1D7117F49709A237A4EDE318222"/>
    <w:rsid w:val="000C4A13"/>
  </w:style>
  <w:style w:type="paragraph" w:customStyle="1" w:styleId="5EF57ABA56214E52925D71A672B50C23">
    <w:name w:val="5EF57ABA56214E52925D71A672B50C23"/>
    <w:rsid w:val="000C4A13"/>
  </w:style>
  <w:style w:type="paragraph" w:customStyle="1" w:styleId="66F403F9EA4E472D999A742DEC8F3735">
    <w:name w:val="66F403F9EA4E472D999A742DEC8F3735"/>
    <w:rsid w:val="000C4A13"/>
  </w:style>
  <w:style w:type="paragraph" w:customStyle="1" w:styleId="5384A9F032474D649029B12B464C342B">
    <w:name w:val="5384A9F032474D649029B12B464C342B"/>
    <w:rsid w:val="000C4A13"/>
  </w:style>
  <w:style w:type="paragraph" w:customStyle="1" w:styleId="33C85994306B4C208BAF6632F3231515">
    <w:name w:val="33C85994306B4C208BAF6632F3231515"/>
    <w:rsid w:val="000C4A13"/>
  </w:style>
  <w:style w:type="paragraph" w:customStyle="1" w:styleId="D5EEEE025CC04DF283295738E0ABA327">
    <w:name w:val="D5EEEE025CC04DF283295738E0ABA327"/>
    <w:rsid w:val="000C4A13"/>
  </w:style>
  <w:style w:type="paragraph" w:customStyle="1" w:styleId="8604EE7B3D544866A3309B7DC8088FA1">
    <w:name w:val="8604EE7B3D544866A3309B7DC8088FA1"/>
    <w:rsid w:val="000C4A13"/>
  </w:style>
  <w:style w:type="paragraph" w:customStyle="1" w:styleId="3B3F53CE684D44D186BDF1AA726F0E0B">
    <w:name w:val="3B3F53CE684D44D186BDF1AA726F0E0B"/>
    <w:rsid w:val="000C4A13"/>
  </w:style>
  <w:style w:type="paragraph" w:customStyle="1" w:styleId="AF4F2A31974D4AAD9ED0A3F0B561EB17">
    <w:name w:val="AF4F2A31974D4AAD9ED0A3F0B561EB17"/>
    <w:rsid w:val="000C4A13"/>
  </w:style>
  <w:style w:type="paragraph" w:customStyle="1" w:styleId="CD2DE79188F04F7B84A876155E7131D6">
    <w:name w:val="CD2DE79188F04F7B84A876155E7131D6"/>
    <w:rsid w:val="000C4A13"/>
  </w:style>
  <w:style w:type="paragraph" w:customStyle="1" w:styleId="2E011592256D42C7BD04AD5E5E9D7694">
    <w:name w:val="2E011592256D42C7BD04AD5E5E9D7694"/>
    <w:rsid w:val="000C4A13"/>
  </w:style>
  <w:style w:type="paragraph" w:customStyle="1" w:styleId="0F2E462BD0674072A967CD6C8F9D8476">
    <w:name w:val="0F2E462BD0674072A967CD6C8F9D8476"/>
    <w:rsid w:val="000C4A13"/>
  </w:style>
  <w:style w:type="paragraph" w:customStyle="1" w:styleId="299137BD22214F74854289B1BB11828C">
    <w:name w:val="299137BD22214F74854289B1BB11828C"/>
    <w:rsid w:val="000C4A13"/>
  </w:style>
  <w:style w:type="paragraph" w:customStyle="1" w:styleId="70764AD43E3940778D2E15CB1A56B8DC">
    <w:name w:val="70764AD43E3940778D2E15CB1A56B8DC"/>
    <w:rsid w:val="000C4A13"/>
  </w:style>
  <w:style w:type="paragraph" w:customStyle="1" w:styleId="10940B291DF34D08AB2D9DB9FADF30A0">
    <w:name w:val="10940B291DF34D08AB2D9DB9FADF30A0"/>
    <w:rsid w:val="000C4A13"/>
  </w:style>
  <w:style w:type="paragraph" w:customStyle="1" w:styleId="6103E7F81519479180C4A647A0BAED0C">
    <w:name w:val="6103E7F81519479180C4A647A0BAED0C"/>
    <w:rsid w:val="000C4A13"/>
  </w:style>
  <w:style w:type="paragraph" w:customStyle="1" w:styleId="85684DD0093247848206A4088ADE827B">
    <w:name w:val="85684DD0093247848206A4088ADE827B"/>
    <w:rsid w:val="000C4A13"/>
  </w:style>
  <w:style w:type="paragraph" w:customStyle="1" w:styleId="2F26912100514DB4A30860FF7AC36BCF">
    <w:name w:val="2F26912100514DB4A30860FF7AC36BCF"/>
    <w:rsid w:val="000C4A13"/>
  </w:style>
  <w:style w:type="paragraph" w:customStyle="1" w:styleId="6F2890297BBE4F4AB86A70188BA7FA5B">
    <w:name w:val="6F2890297BBE4F4AB86A70188BA7FA5B"/>
    <w:rsid w:val="000C4A13"/>
  </w:style>
  <w:style w:type="paragraph" w:customStyle="1" w:styleId="1C4C1FBC85404410842944FEC5700ED6">
    <w:name w:val="1C4C1FBC85404410842944FEC5700ED6"/>
    <w:rsid w:val="000C4A13"/>
  </w:style>
  <w:style w:type="paragraph" w:customStyle="1" w:styleId="2DC68D53C4C74393A33ECC8B8AE50C61">
    <w:name w:val="2DC68D53C4C74393A33ECC8B8AE50C61"/>
    <w:rsid w:val="000C4A13"/>
  </w:style>
  <w:style w:type="paragraph" w:customStyle="1" w:styleId="5A0A98A0B4724E4A8FB767A80E839039">
    <w:name w:val="5A0A98A0B4724E4A8FB767A80E839039"/>
    <w:rsid w:val="000C4A13"/>
  </w:style>
  <w:style w:type="paragraph" w:customStyle="1" w:styleId="947A210159934BBB9D3FC0A56502014E">
    <w:name w:val="947A210159934BBB9D3FC0A56502014E"/>
    <w:rsid w:val="000C4A13"/>
  </w:style>
  <w:style w:type="paragraph" w:customStyle="1" w:styleId="2B084DA5A21142B6B14BC9212D4193CB">
    <w:name w:val="2B084DA5A21142B6B14BC9212D4193CB"/>
    <w:rsid w:val="000C4A13"/>
  </w:style>
  <w:style w:type="paragraph" w:customStyle="1" w:styleId="F2ED44B47FBE48C09CCEC047EA21B305">
    <w:name w:val="F2ED44B47FBE48C09CCEC047EA21B305"/>
    <w:rsid w:val="000C4A13"/>
  </w:style>
  <w:style w:type="paragraph" w:customStyle="1" w:styleId="A297581002D445C1B3DA1560B3C0E813">
    <w:name w:val="A297581002D445C1B3DA1560B3C0E813"/>
    <w:rsid w:val="000C4A13"/>
  </w:style>
  <w:style w:type="paragraph" w:customStyle="1" w:styleId="FCFDE376B39E4B99A0A170642CC6F983">
    <w:name w:val="FCFDE376B39E4B99A0A170642CC6F983"/>
    <w:rsid w:val="000C4A13"/>
  </w:style>
  <w:style w:type="paragraph" w:customStyle="1" w:styleId="07DFB795163A4FDEB5A3D72158B87FA7">
    <w:name w:val="07DFB795163A4FDEB5A3D72158B87FA7"/>
    <w:rsid w:val="000C4A13"/>
  </w:style>
  <w:style w:type="paragraph" w:customStyle="1" w:styleId="87C5F21EE8394C429DCA202956FE5457">
    <w:name w:val="87C5F21EE8394C429DCA202956FE5457"/>
    <w:rsid w:val="000C4A13"/>
  </w:style>
  <w:style w:type="paragraph" w:customStyle="1" w:styleId="A4363570D02F483797B8E59050625554">
    <w:name w:val="A4363570D02F483797B8E59050625554"/>
    <w:rsid w:val="000C4A13"/>
  </w:style>
  <w:style w:type="paragraph" w:customStyle="1" w:styleId="753EC1AD9A104386A34D7754741E6A43">
    <w:name w:val="753EC1AD9A104386A34D7754741E6A43"/>
    <w:rsid w:val="000C4A13"/>
  </w:style>
  <w:style w:type="paragraph" w:customStyle="1" w:styleId="C36179B63DD248D28B0E5AB00D339A3E">
    <w:name w:val="C36179B63DD248D28B0E5AB00D339A3E"/>
    <w:rsid w:val="000C4A13"/>
  </w:style>
  <w:style w:type="paragraph" w:customStyle="1" w:styleId="F7F30F2A95344BE79074579D85F375A3">
    <w:name w:val="F7F30F2A95344BE79074579D85F375A3"/>
    <w:rsid w:val="000C4A13"/>
  </w:style>
  <w:style w:type="paragraph" w:customStyle="1" w:styleId="11B04C90ACFC47008431C55AEFD76BFB">
    <w:name w:val="11B04C90ACFC47008431C55AEFD76BFB"/>
    <w:rsid w:val="000C4A13"/>
  </w:style>
  <w:style w:type="paragraph" w:customStyle="1" w:styleId="8794A256869F4BBBAD6AC39FCD50B474">
    <w:name w:val="8794A256869F4BBBAD6AC39FCD50B474"/>
    <w:rsid w:val="000C4A13"/>
  </w:style>
  <w:style w:type="paragraph" w:customStyle="1" w:styleId="1141FBB7009F4E7D9D997AB9C8DE2144">
    <w:name w:val="1141FBB7009F4E7D9D997AB9C8DE2144"/>
    <w:rsid w:val="000C4A13"/>
  </w:style>
  <w:style w:type="paragraph" w:customStyle="1" w:styleId="73DC35D6A76C49C3851E4055ED780584">
    <w:name w:val="73DC35D6A76C49C3851E4055ED780584"/>
    <w:rsid w:val="000C4A13"/>
  </w:style>
  <w:style w:type="paragraph" w:customStyle="1" w:styleId="20D487C84ECC43A7975BAA818355D3B3">
    <w:name w:val="20D487C84ECC43A7975BAA818355D3B3"/>
    <w:rsid w:val="000C4A13"/>
  </w:style>
  <w:style w:type="paragraph" w:customStyle="1" w:styleId="EEEC6D654810489D9764BB0CA63780BE">
    <w:name w:val="EEEC6D654810489D9764BB0CA63780BE"/>
    <w:rsid w:val="000C4A13"/>
  </w:style>
  <w:style w:type="paragraph" w:customStyle="1" w:styleId="1679261A980C4AEBBE7AFBFB630AAC43">
    <w:name w:val="1679261A980C4AEBBE7AFBFB630AAC43"/>
    <w:rsid w:val="000C4A13"/>
  </w:style>
  <w:style w:type="paragraph" w:customStyle="1" w:styleId="BBBB60678CFE432AA7625CA986FC5AA6">
    <w:name w:val="BBBB60678CFE432AA7625CA986FC5AA6"/>
    <w:rsid w:val="000C4A13"/>
  </w:style>
  <w:style w:type="paragraph" w:customStyle="1" w:styleId="0E0F37E2440D433A95223D55BCA86087">
    <w:name w:val="0E0F37E2440D433A95223D55BCA86087"/>
    <w:rsid w:val="000C4A13"/>
  </w:style>
  <w:style w:type="paragraph" w:customStyle="1" w:styleId="E9F24E78CA76423A8B59212D2C2A6031">
    <w:name w:val="E9F24E78CA76423A8B59212D2C2A6031"/>
    <w:rsid w:val="000C4A13"/>
  </w:style>
  <w:style w:type="paragraph" w:customStyle="1" w:styleId="1A4046E4A2B24FFCA90C384A395F38C8">
    <w:name w:val="1A4046E4A2B24FFCA90C384A395F38C8"/>
    <w:rsid w:val="000C4A13"/>
  </w:style>
  <w:style w:type="paragraph" w:customStyle="1" w:styleId="A3A419C4B8C14D91AFE4D1DEE01913D4">
    <w:name w:val="A3A419C4B8C14D91AFE4D1DEE01913D4"/>
    <w:rsid w:val="000C4A13"/>
  </w:style>
  <w:style w:type="paragraph" w:customStyle="1" w:styleId="FCAD2F2506CA4ACEAE32540015138130">
    <w:name w:val="FCAD2F2506CA4ACEAE32540015138130"/>
    <w:rsid w:val="000C4A13"/>
  </w:style>
  <w:style w:type="paragraph" w:customStyle="1" w:styleId="FCE64899E90943BCA6878D3E4632B8B7">
    <w:name w:val="FCE64899E90943BCA6878D3E4632B8B7"/>
    <w:rsid w:val="000C4A13"/>
  </w:style>
  <w:style w:type="paragraph" w:customStyle="1" w:styleId="F712A0BB66A34ECBB739DE211EBA978E">
    <w:name w:val="F712A0BB66A34ECBB739DE211EBA978E"/>
    <w:rsid w:val="000C4A13"/>
  </w:style>
  <w:style w:type="paragraph" w:customStyle="1" w:styleId="83076A2DFE044012B2B9870E6EB38073">
    <w:name w:val="83076A2DFE044012B2B9870E6EB38073"/>
    <w:rsid w:val="000C4A13"/>
  </w:style>
  <w:style w:type="paragraph" w:customStyle="1" w:styleId="F92B542ED6AA402E993B6F5136BA1C41">
    <w:name w:val="F92B542ED6AA402E993B6F5136BA1C41"/>
    <w:rsid w:val="000C4A13"/>
  </w:style>
  <w:style w:type="paragraph" w:customStyle="1" w:styleId="8AE8F645A39C45878B02F04ABCA07783">
    <w:name w:val="8AE8F645A39C45878B02F04ABCA07783"/>
    <w:rsid w:val="000C4A13"/>
  </w:style>
  <w:style w:type="paragraph" w:customStyle="1" w:styleId="1A3987904D52442CA67D95FA7D3D2E6F">
    <w:name w:val="1A3987904D52442CA67D95FA7D3D2E6F"/>
    <w:rsid w:val="000C4A13"/>
  </w:style>
  <w:style w:type="paragraph" w:customStyle="1" w:styleId="440F4CD31F594BEA936181DFD75C22C6">
    <w:name w:val="440F4CD31F594BEA936181DFD75C22C6"/>
    <w:rsid w:val="000C4A13"/>
  </w:style>
  <w:style w:type="paragraph" w:customStyle="1" w:styleId="EA522069F3AD428EA1745E0DEDC17E3E">
    <w:name w:val="EA522069F3AD428EA1745E0DEDC17E3E"/>
    <w:rsid w:val="000C4A13"/>
  </w:style>
  <w:style w:type="paragraph" w:customStyle="1" w:styleId="EE41967A48564A7AA054B62D1BDB8649">
    <w:name w:val="EE41967A48564A7AA054B62D1BDB8649"/>
    <w:rsid w:val="000C4A13"/>
  </w:style>
  <w:style w:type="paragraph" w:customStyle="1" w:styleId="5126DD29EB0A43359B1FEA69B2EF9A45">
    <w:name w:val="5126DD29EB0A43359B1FEA69B2EF9A45"/>
    <w:rsid w:val="000C4A13"/>
  </w:style>
  <w:style w:type="paragraph" w:customStyle="1" w:styleId="D667967027E446ABAA2BC60CB4BF089D">
    <w:name w:val="D667967027E446ABAA2BC60CB4BF089D"/>
    <w:rsid w:val="000C4A13"/>
  </w:style>
  <w:style w:type="paragraph" w:customStyle="1" w:styleId="34EA2BC79E6F4F69BCE76DB68980378D">
    <w:name w:val="34EA2BC79E6F4F69BCE76DB68980378D"/>
    <w:rsid w:val="000C4A13"/>
  </w:style>
  <w:style w:type="paragraph" w:customStyle="1" w:styleId="588CBD325E9548F6BC138618496702E7">
    <w:name w:val="588CBD325E9548F6BC138618496702E7"/>
    <w:rsid w:val="000C4A13"/>
  </w:style>
  <w:style w:type="paragraph" w:customStyle="1" w:styleId="56B2A1766CB74A53BCC4DB216A15EC12">
    <w:name w:val="56B2A1766CB74A53BCC4DB216A15EC12"/>
    <w:rsid w:val="000C4A13"/>
  </w:style>
  <w:style w:type="paragraph" w:customStyle="1" w:styleId="D0C02BE91D224216B700583A060F781E">
    <w:name w:val="D0C02BE91D224216B700583A060F781E"/>
    <w:rsid w:val="000C4A13"/>
  </w:style>
  <w:style w:type="paragraph" w:customStyle="1" w:styleId="1C17BEEB87C94118ABF17964771BFD94">
    <w:name w:val="1C17BEEB87C94118ABF17964771BFD94"/>
    <w:rsid w:val="000C4A13"/>
  </w:style>
  <w:style w:type="paragraph" w:customStyle="1" w:styleId="EEC61FFF51564B719A2F41C5DD663303">
    <w:name w:val="EEC61FFF51564B719A2F41C5DD663303"/>
    <w:rsid w:val="000C4A13"/>
  </w:style>
  <w:style w:type="paragraph" w:customStyle="1" w:styleId="C2D331F730804AABA787D260BBA2855F">
    <w:name w:val="C2D331F730804AABA787D260BBA2855F"/>
    <w:rsid w:val="000C4A13"/>
  </w:style>
  <w:style w:type="paragraph" w:customStyle="1" w:styleId="B6E19F9655D0434C904B660C0122FABE">
    <w:name w:val="B6E19F9655D0434C904B660C0122FABE"/>
    <w:rsid w:val="000C4A13"/>
  </w:style>
  <w:style w:type="paragraph" w:customStyle="1" w:styleId="3559D40AF2E74EAEA8D84606C419E3BD">
    <w:name w:val="3559D40AF2E74EAEA8D84606C419E3BD"/>
    <w:rsid w:val="000C4A13"/>
  </w:style>
  <w:style w:type="paragraph" w:customStyle="1" w:styleId="AD126339FC4F4A94AA69CAFB4E2736C7">
    <w:name w:val="AD126339FC4F4A94AA69CAFB4E2736C7"/>
    <w:rsid w:val="000C4A13"/>
  </w:style>
  <w:style w:type="paragraph" w:customStyle="1" w:styleId="C381262F73DB47968E6CD47D20192FDD">
    <w:name w:val="C381262F73DB47968E6CD47D20192FDD"/>
    <w:rsid w:val="000C4A13"/>
  </w:style>
  <w:style w:type="paragraph" w:customStyle="1" w:styleId="C4CB2FFD9BF14D549B011103071C5E73">
    <w:name w:val="C4CB2FFD9BF14D549B011103071C5E73"/>
    <w:rsid w:val="000C4A13"/>
  </w:style>
  <w:style w:type="paragraph" w:customStyle="1" w:styleId="B6D51EBE29434AFA85BBA4C4E76BB499">
    <w:name w:val="B6D51EBE29434AFA85BBA4C4E76BB499"/>
    <w:rsid w:val="000C4A13"/>
  </w:style>
  <w:style w:type="paragraph" w:customStyle="1" w:styleId="0CF0444926404640B4DFD259F910853B">
    <w:name w:val="0CF0444926404640B4DFD259F910853B"/>
    <w:rsid w:val="000C4A13"/>
  </w:style>
  <w:style w:type="paragraph" w:customStyle="1" w:styleId="5E41B521A3FA4AB2AD9B2754A2AB2B5E">
    <w:name w:val="5E41B521A3FA4AB2AD9B2754A2AB2B5E"/>
    <w:rsid w:val="000C4A13"/>
  </w:style>
  <w:style w:type="paragraph" w:customStyle="1" w:styleId="8FA2450F3859405A8EB868E3641211F5">
    <w:name w:val="8FA2450F3859405A8EB868E3641211F5"/>
    <w:rsid w:val="000C4A13"/>
  </w:style>
  <w:style w:type="paragraph" w:customStyle="1" w:styleId="7D392ABF799F42B8B2F54EEBFFC14457">
    <w:name w:val="7D392ABF799F42B8B2F54EEBFFC14457"/>
    <w:rsid w:val="000C4A13"/>
  </w:style>
  <w:style w:type="paragraph" w:customStyle="1" w:styleId="71FF69E7B93F469DBB07E5CBA279AD9D">
    <w:name w:val="71FF69E7B93F469DBB07E5CBA279AD9D"/>
    <w:rsid w:val="000C4A13"/>
  </w:style>
  <w:style w:type="paragraph" w:customStyle="1" w:styleId="D13BC44D3CBF42E499EE9C2E7D96826C">
    <w:name w:val="D13BC44D3CBF42E499EE9C2E7D96826C"/>
    <w:rsid w:val="000C4A13"/>
  </w:style>
  <w:style w:type="paragraph" w:customStyle="1" w:styleId="8025F63D4E894004BAE8575ABDF1A101">
    <w:name w:val="8025F63D4E894004BAE8575ABDF1A101"/>
    <w:rsid w:val="000C4A13"/>
  </w:style>
  <w:style w:type="paragraph" w:customStyle="1" w:styleId="F034A2775167455F8E5E7AFA8A745C11">
    <w:name w:val="F034A2775167455F8E5E7AFA8A745C11"/>
    <w:rsid w:val="000C4A13"/>
  </w:style>
  <w:style w:type="paragraph" w:customStyle="1" w:styleId="EABA8069D9C3474C9A3BFAC7EA5EF433">
    <w:name w:val="EABA8069D9C3474C9A3BFAC7EA5EF433"/>
    <w:rsid w:val="000C4A13"/>
  </w:style>
  <w:style w:type="paragraph" w:customStyle="1" w:styleId="BAFACDBB400043C0A4C57609F2E5420E">
    <w:name w:val="BAFACDBB400043C0A4C57609F2E5420E"/>
    <w:rsid w:val="000C4A13"/>
  </w:style>
  <w:style w:type="paragraph" w:customStyle="1" w:styleId="EC8621B52C0245998A7F8CD5DDC59003">
    <w:name w:val="EC8621B52C0245998A7F8CD5DDC59003"/>
    <w:rsid w:val="000C4A13"/>
  </w:style>
  <w:style w:type="paragraph" w:customStyle="1" w:styleId="92EECD2BCD7A46D7808D5F27F83B3A85">
    <w:name w:val="92EECD2BCD7A46D7808D5F27F83B3A85"/>
    <w:rsid w:val="000C4A13"/>
  </w:style>
  <w:style w:type="paragraph" w:customStyle="1" w:styleId="CBB9FB80655B4E9A895A7A36EF4CD08C">
    <w:name w:val="CBB9FB80655B4E9A895A7A36EF4CD08C"/>
    <w:rsid w:val="000C4A13"/>
  </w:style>
  <w:style w:type="paragraph" w:customStyle="1" w:styleId="A1EC2685D2B14535880427258755FC82">
    <w:name w:val="A1EC2685D2B14535880427258755FC82"/>
    <w:rsid w:val="000C4A13"/>
  </w:style>
  <w:style w:type="paragraph" w:customStyle="1" w:styleId="41B64E6B0D2E4CD3ACCBC626EEE63A2B">
    <w:name w:val="41B64E6B0D2E4CD3ACCBC626EEE63A2B"/>
    <w:rsid w:val="000C4A13"/>
  </w:style>
  <w:style w:type="paragraph" w:customStyle="1" w:styleId="2C4FBF02DC984974943243712F63A993">
    <w:name w:val="2C4FBF02DC984974943243712F63A993"/>
    <w:rsid w:val="000C4A13"/>
  </w:style>
  <w:style w:type="paragraph" w:customStyle="1" w:styleId="8182B79CA0FC464B934994C14944CEDB">
    <w:name w:val="8182B79CA0FC464B934994C14944CEDB"/>
    <w:rsid w:val="000C4A13"/>
  </w:style>
  <w:style w:type="paragraph" w:customStyle="1" w:styleId="66022E2126B8496AA0DAB9E43951078F">
    <w:name w:val="66022E2126B8496AA0DAB9E43951078F"/>
    <w:rsid w:val="000C4A13"/>
  </w:style>
  <w:style w:type="paragraph" w:customStyle="1" w:styleId="15047D828C474451B5535C1ACD0D8352">
    <w:name w:val="15047D828C474451B5535C1ACD0D8352"/>
    <w:rsid w:val="000C4A13"/>
  </w:style>
  <w:style w:type="paragraph" w:customStyle="1" w:styleId="3A8B7AA886F54F27B225A3500357F50B">
    <w:name w:val="3A8B7AA886F54F27B225A3500357F50B"/>
    <w:rsid w:val="000C4A13"/>
  </w:style>
  <w:style w:type="paragraph" w:customStyle="1" w:styleId="FC0E91E23FE74BA890A3F72186064805">
    <w:name w:val="FC0E91E23FE74BA890A3F72186064805"/>
    <w:rsid w:val="000C4A13"/>
  </w:style>
  <w:style w:type="paragraph" w:customStyle="1" w:styleId="DB602902A95A411A884F3CCA95E82C40">
    <w:name w:val="DB602902A95A411A884F3CCA95E82C40"/>
    <w:rsid w:val="000C4A13"/>
  </w:style>
  <w:style w:type="paragraph" w:customStyle="1" w:styleId="60EBFDDBFB534802B9F7516EA3BF5D8A">
    <w:name w:val="60EBFDDBFB534802B9F7516EA3BF5D8A"/>
    <w:rsid w:val="000C4A13"/>
  </w:style>
  <w:style w:type="paragraph" w:customStyle="1" w:styleId="4F5908638EBF424CA5B5D0BDBB26ED76">
    <w:name w:val="4F5908638EBF424CA5B5D0BDBB26ED76"/>
    <w:rsid w:val="000C4A13"/>
  </w:style>
  <w:style w:type="paragraph" w:customStyle="1" w:styleId="D35592EAC1EA48888F5804E0ABC50B80">
    <w:name w:val="D35592EAC1EA48888F5804E0ABC50B80"/>
    <w:rsid w:val="000C4A13"/>
  </w:style>
  <w:style w:type="paragraph" w:customStyle="1" w:styleId="E57E1A4486804E9B852C4411C3F29670">
    <w:name w:val="E57E1A4486804E9B852C4411C3F29670"/>
    <w:rsid w:val="000C4A13"/>
  </w:style>
  <w:style w:type="paragraph" w:customStyle="1" w:styleId="9DFB0D9B153E429B9571F2C6DBDE5CD9">
    <w:name w:val="9DFB0D9B153E429B9571F2C6DBDE5CD9"/>
    <w:rsid w:val="000C4A13"/>
  </w:style>
  <w:style w:type="paragraph" w:customStyle="1" w:styleId="26481DA06B984881BDA02B3D66DE098F">
    <w:name w:val="26481DA06B984881BDA02B3D66DE098F"/>
    <w:rsid w:val="000C4A13"/>
  </w:style>
  <w:style w:type="paragraph" w:customStyle="1" w:styleId="87D46D6E46E141A78FEA3CFD2FA1F4E2">
    <w:name w:val="87D46D6E46E141A78FEA3CFD2FA1F4E2"/>
    <w:rsid w:val="000C4A13"/>
  </w:style>
  <w:style w:type="paragraph" w:customStyle="1" w:styleId="296EA65C30C54B9588EFB3822E9887AC">
    <w:name w:val="296EA65C30C54B9588EFB3822E9887AC"/>
    <w:rsid w:val="000C4A13"/>
  </w:style>
  <w:style w:type="paragraph" w:customStyle="1" w:styleId="735318455017452693CFC0CFB0862A88">
    <w:name w:val="735318455017452693CFC0CFB0862A88"/>
    <w:rsid w:val="000C4A13"/>
  </w:style>
  <w:style w:type="paragraph" w:customStyle="1" w:styleId="E4C59FBC7B7A4BB491ED0FA43EC28661">
    <w:name w:val="E4C59FBC7B7A4BB491ED0FA43EC28661"/>
    <w:rsid w:val="000C4A13"/>
  </w:style>
  <w:style w:type="paragraph" w:customStyle="1" w:styleId="EAFFED47FE4A40C481119425E09579A9">
    <w:name w:val="EAFFED47FE4A40C481119425E09579A9"/>
    <w:rsid w:val="000C4A13"/>
  </w:style>
  <w:style w:type="paragraph" w:customStyle="1" w:styleId="0A67EC0C70564C91AE5ED41FEBF6EA9E">
    <w:name w:val="0A67EC0C70564C91AE5ED41FEBF6EA9E"/>
    <w:rsid w:val="000C4A13"/>
  </w:style>
  <w:style w:type="paragraph" w:customStyle="1" w:styleId="B886ACBB02694875BF2CBAD74B26FE3F">
    <w:name w:val="B886ACBB02694875BF2CBAD74B26FE3F"/>
    <w:rsid w:val="000C4A13"/>
  </w:style>
  <w:style w:type="paragraph" w:customStyle="1" w:styleId="8C72850321744D0D880A533E1C9E1032">
    <w:name w:val="8C72850321744D0D880A533E1C9E1032"/>
    <w:rsid w:val="000C4A13"/>
  </w:style>
  <w:style w:type="paragraph" w:customStyle="1" w:styleId="F223998E614F4A8EB2353AC22A3AD31C">
    <w:name w:val="F223998E614F4A8EB2353AC22A3AD31C"/>
    <w:rsid w:val="000C4A13"/>
  </w:style>
  <w:style w:type="paragraph" w:customStyle="1" w:styleId="3F69B0C3AEAB4640BC40AE47C994D93D">
    <w:name w:val="3F69B0C3AEAB4640BC40AE47C994D93D"/>
    <w:rsid w:val="000C4A13"/>
  </w:style>
  <w:style w:type="paragraph" w:customStyle="1" w:styleId="C4C17C42EC7A488A9F845C58C212FA19">
    <w:name w:val="C4C17C42EC7A488A9F845C58C212FA19"/>
    <w:rsid w:val="000C4A13"/>
  </w:style>
  <w:style w:type="paragraph" w:customStyle="1" w:styleId="F256758844D64957A029FAA6231C88B8">
    <w:name w:val="F256758844D64957A029FAA6231C88B8"/>
    <w:rsid w:val="000C4A13"/>
  </w:style>
  <w:style w:type="paragraph" w:customStyle="1" w:styleId="BF78204DA28C4D51910BFAD0260BF504">
    <w:name w:val="BF78204DA28C4D51910BFAD0260BF504"/>
    <w:rsid w:val="000C4A13"/>
  </w:style>
  <w:style w:type="paragraph" w:customStyle="1" w:styleId="45512CD3578C41ADB1C0CACCC066BA45">
    <w:name w:val="45512CD3578C41ADB1C0CACCC066BA45"/>
    <w:rsid w:val="000C4A13"/>
  </w:style>
  <w:style w:type="paragraph" w:customStyle="1" w:styleId="5DC9500C939C4E558F5481BAF6C81A50">
    <w:name w:val="5DC9500C939C4E558F5481BAF6C81A50"/>
    <w:rsid w:val="000C4A13"/>
  </w:style>
  <w:style w:type="paragraph" w:customStyle="1" w:styleId="EA3982C86F214F5D85A798E8E0D1C6E8">
    <w:name w:val="EA3982C86F214F5D85A798E8E0D1C6E8"/>
    <w:rsid w:val="000C4A13"/>
  </w:style>
  <w:style w:type="paragraph" w:customStyle="1" w:styleId="2FC9AF09E50E4DC5B0DAB30BD29C2164">
    <w:name w:val="2FC9AF09E50E4DC5B0DAB30BD29C2164"/>
    <w:rsid w:val="000C4A13"/>
  </w:style>
  <w:style w:type="paragraph" w:customStyle="1" w:styleId="B66D13C2F5CD44B6ABEA545FA3C60D45">
    <w:name w:val="B66D13C2F5CD44B6ABEA545FA3C60D45"/>
    <w:rsid w:val="000C4A13"/>
  </w:style>
  <w:style w:type="paragraph" w:customStyle="1" w:styleId="9FD9DE3290F9479EBEDCB441CE5B440F">
    <w:name w:val="9FD9DE3290F9479EBEDCB441CE5B440F"/>
    <w:rsid w:val="000C4A13"/>
  </w:style>
  <w:style w:type="paragraph" w:customStyle="1" w:styleId="D08485619A874960BA44B518C520FCE5">
    <w:name w:val="D08485619A874960BA44B518C520FCE5"/>
    <w:rsid w:val="000C4A13"/>
  </w:style>
  <w:style w:type="paragraph" w:customStyle="1" w:styleId="90734548C7E44CE9849428BD2F19455D">
    <w:name w:val="90734548C7E44CE9849428BD2F19455D"/>
    <w:rsid w:val="000C4A13"/>
  </w:style>
  <w:style w:type="paragraph" w:customStyle="1" w:styleId="DA80310C1C7843AF936C19C9593FCD23">
    <w:name w:val="DA80310C1C7843AF936C19C9593FCD23"/>
    <w:rsid w:val="000C4A13"/>
  </w:style>
  <w:style w:type="paragraph" w:customStyle="1" w:styleId="8E694590C4314355B7293226A01EBFBF">
    <w:name w:val="8E694590C4314355B7293226A01EBFBF"/>
    <w:rsid w:val="000C4A13"/>
  </w:style>
  <w:style w:type="paragraph" w:customStyle="1" w:styleId="3F7CD977986C418796E78FC3855429C6">
    <w:name w:val="3F7CD977986C418796E78FC3855429C6"/>
    <w:rsid w:val="000C4A13"/>
  </w:style>
  <w:style w:type="paragraph" w:customStyle="1" w:styleId="D4C918C965BB4034AABD6D57F63E8803">
    <w:name w:val="D4C918C965BB4034AABD6D57F63E8803"/>
    <w:rsid w:val="000C4A13"/>
  </w:style>
  <w:style w:type="paragraph" w:customStyle="1" w:styleId="580F44DB375D486FA4614064B134ED69">
    <w:name w:val="580F44DB375D486FA4614064B134ED69"/>
    <w:rsid w:val="000C4A13"/>
  </w:style>
  <w:style w:type="paragraph" w:customStyle="1" w:styleId="BE75BC2CE6054230B42B474A106FDE8D">
    <w:name w:val="BE75BC2CE6054230B42B474A106FDE8D"/>
    <w:rsid w:val="000C4A13"/>
  </w:style>
  <w:style w:type="paragraph" w:customStyle="1" w:styleId="BD5CE036FA7F4AF8A4A587BE3861C38B">
    <w:name w:val="BD5CE036FA7F4AF8A4A587BE3861C38B"/>
    <w:rsid w:val="000C4A13"/>
  </w:style>
  <w:style w:type="paragraph" w:customStyle="1" w:styleId="516197EFD569468298D8633089A3F832">
    <w:name w:val="516197EFD569468298D8633089A3F832"/>
    <w:rsid w:val="000C4A13"/>
  </w:style>
  <w:style w:type="paragraph" w:customStyle="1" w:styleId="F2F9A66C29844408BF61DB0267BCA054">
    <w:name w:val="F2F9A66C29844408BF61DB0267BCA054"/>
    <w:rsid w:val="000C4A13"/>
  </w:style>
  <w:style w:type="paragraph" w:customStyle="1" w:styleId="B6EB4C4D87384A2B8F2DDD6BF02592DA">
    <w:name w:val="B6EB4C4D87384A2B8F2DDD6BF02592DA"/>
    <w:rsid w:val="000C4A13"/>
  </w:style>
  <w:style w:type="paragraph" w:customStyle="1" w:styleId="1C84AC58D4814A7BB2D55624F394B967">
    <w:name w:val="1C84AC58D4814A7BB2D55624F394B967"/>
    <w:rsid w:val="000C4A13"/>
  </w:style>
  <w:style w:type="paragraph" w:customStyle="1" w:styleId="E2C4872813A34C3ABA17E793881CD05D">
    <w:name w:val="E2C4872813A34C3ABA17E793881CD05D"/>
    <w:rsid w:val="000C4A13"/>
  </w:style>
  <w:style w:type="paragraph" w:customStyle="1" w:styleId="C4119805AA3246C9B0881C4E90FB468A">
    <w:name w:val="C4119805AA3246C9B0881C4E90FB468A"/>
    <w:rsid w:val="000C4A13"/>
  </w:style>
  <w:style w:type="paragraph" w:customStyle="1" w:styleId="1007C8EAECCF434BBE0F93935C56D0E4">
    <w:name w:val="1007C8EAECCF434BBE0F93935C56D0E4"/>
    <w:rsid w:val="000C4A13"/>
  </w:style>
  <w:style w:type="paragraph" w:customStyle="1" w:styleId="D08FBE1653134AC1802E41EA81561AAD">
    <w:name w:val="D08FBE1653134AC1802E41EA81561AAD"/>
    <w:rsid w:val="000C4A13"/>
  </w:style>
  <w:style w:type="paragraph" w:customStyle="1" w:styleId="F1A817BC22C144DB8A02593689B8EB9A">
    <w:name w:val="F1A817BC22C144DB8A02593689B8EB9A"/>
    <w:rsid w:val="000C4A13"/>
  </w:style>
  <w:style w:type="paragraph" w:customStyle="1" w:styleId="4D27E69BF49F46B58778931EBE31B5DD">
    <w:name w:val="4D27E69BF49F46B58778931EBE31B5DD"/>
    <w:rsid w:val="000C4A13"/>
  </w:style>
  <w:style w:type="paragraph" w:customStyle="1" w:styleId="958B5A832F0C418CA0A3A447B0C08DC7">
    <w:name w:val="958B5A832F0C418CA0A3A447B0C08DC7"/>
    <w:rsid w:val="000C4A13"/>
  </w:style>
  <w:style w:type="paragraph" w:customStyle="1" w:styleId="9A08CF54AE3E47108CAB02764E4984B1">
    <w:name w:val="9A08CF54AE3E47108CAB02764E4984B1"/>
    <w:rsid w:val="000C4A13"/>
  </w:style>
  <w:style w:type="paragraph" w:customStyle="1" w:styleId="D7CA7E7B1283436B9A824D4BC93E2ACB">
    <w:name w:val="D7CA7E7B1283436B9A824D4BC93E2ACB"/>
    <w:rsid w:val="000C4A13"/>
  </w:style>
  <w:style w:type="paragraph" w:customStyle="1" w:styleId="F2E1FC8A489D4CCDA6552B688FE6B7F2">
    <w:name w:val="F2E1FC8A489D4CCDA6552B688FE6B7F2"/>
    <w:rsid w:val="000C4A13"/>
  </w:style>
  <w:style w:type="paragraph" w:customStyle="1" w:styleId="02BDC6924C0847D5A34730C97F80F390">
    <w:name w:val="02BDC6924C0847D5A34730C97F80F390"/>
    <w:rsid w:val="000C4A13"/>
  </w:style>
  <w:style w:type="paragraph" w:customStyle="1" w:styleId="80237978359A47DE8CBE017698049197">
    <w:name w:val="80237978359A47DE8CBE017698049197"/>
    <w:rsid w:val="000C4A13"/>
  </w:style>
  <w:style w:type="paragraph" w:customStyle="1" w:styleId="61F49DCBF0DA449F9046ACB77397196D">
    <w:name w:val="61F49DCBF0DA449F9046ACB77397196D"/>
    <w:rsid w:val="000C4A13"/>
  </w:style>
  <w:style w:type="paragraph" w:customStyle="1" w:styleId="135A59F33D0A4CA394F020EA2EC943E5">
    <w:name w:val="135A59F33D0A4CA394F020EA2EC943E5"/>
    <w:rsid w:val="000C4A13"/>
  </w:style>
  <w:style w:type="paragraph" w:customStyle="1" w:styleId="D5A85365ABE5411583FB099902D07A12">
    <w:name w:val="D5A85365ABE5411583FB099902D07A12"/>
    <w:rsid w:val="000C4A13"/>
  </w:style>
  <w:style w:type="paragraph" w:customStyle="1" w:styleId="A68E0032086D4580BDD7A9AF9FB3D008">
    <w:name w:val="A68E0032086D4580BDD7A9AF9FB3D008"/>
    <w:rsid w:val="000C4A13"/>
  </w:style>
  <w:style w:type="paragraph" w:customStyle="1" w:styleId="43F9DEF4076C44E3BBF971DE61C729F9">
    <w:name w:val="43F9DEF4076C44E3BBF971DE61C729F9"/>
    <w:rsid w:val="000C4A13"/>
  </w:style>
  <w:style w:type="paragraph" w:customStyle="1" w:styleId="34EED5A9E4114CBA8A7823F287533C35">
    <w:name w:val="34EED5A9E4114CBA8A7823F287533C35"/>
    <w:rsid w:val="000C4A13"/>
  </w:style>
  <w:style w:type="paragraph" w:customStyle="1" w:styleId="BBAEAB25A39949E3A1F0BF86E4147FBF">
    <w:name w:val="BBAEAB25A39949E3A1F0BF86E4147FBF"/>
    <w:rsid w:val="000C4A13"/>
  </w:style>
  <w:style w:type="paragraph" w:customStyle="1" w:styleId="6C4D7E7D387740428663CA344B3C3B74">
    <w:name w:val="6C4D7E7D387740428663CA344B3C3B74"/>
    <w:rsid w:val="000C4A13"/>
  </w:style>
  <w:style w:type="paragraph" w:customStyle="1" w:styleId="11C2905F2FA3405F86439EE238FF4335">
    <w:name w:val="11C2905F2FA3405F86439EE238FF4335"/>
    <w:rsid w:val="000C4A13"/>
  </w:style>
  <w:style w:type="paragraph" w:customStyle="1" w:styleId="9C07D4423EE24AEDAE2B95F9504C4C88">
    <w:name w:val="9C07D4423EE24AEDAE2B95F9504C4C88"/>
    <w:rsid w:val="000C4A13"/>
  </w:style>
  <w:style w:type="paragraph" w:customStyle="1" w:styleId="0116083D876E4B79840E6CDAE3ED8DF8">
    <w:name w:val="0116083D876E4B79840E6CDAE3ED8DF8"/>
    <w:rsid w:val="000C4A13"/>
  </w:style>
  <w:style w:type="paragraph" w:customStyle="1" w:styleId="96815B298D374F16B22B3D4A89455F78">
    <w:name w:val="96815B298D374F16B22B3D4A89455F78"/>
    <w:rsid w:val="000C4A13"/>
  </w:style>
  <w:style w:type="paragraph" w:customStyle="1" w:styleId="94CF595D3E6944E181A3BA805227894C">
    <w:name w:val="94CF595D3E6944E181A3BA805227894C"/>
    <w:rsid w:val="000C4A13"/>
  </w:style>
  <w:style w:type="paragraph" w:customStyle="1" w:styleId="B3A214C7C39C409183D07147093F9BB7">
    <w:name w:val="B3A214C7C39C409183D07147093F9BB7"/>
    <w:rsid w:val="000C4A13"/>
  </w:style>
  <w:style w:type="paragraph" w:customStyle="1" w:styleId="F59A721965DB40B5929A16F097C4111D">
    <w:name w:val="F59A721965DB40B5929A16F097C4111D"/>
    <w:rsid w:val="000C4A13"/>
  </w:style>
  <w:style w:type="paragraph" w:customStyle="1" w:styleId="F1E53659A27948D78627DAC9F97CEEBB">
    <w:name w:val="F1E53659A27948D78627DAC9F97CEEBB"/>
    <w:rsid w:val="000C4A13"/>
  </w:style>
  <w:style w:type="paragraph" w:customStyle="1" w:styleId="02AFFABA34F64EC3B6669B75B3DA6EAE">
    <w:name w:val="02AFFABA34F64EC3B6669B75B3DA6EAE"/>
    <w:rsid w:val="000C4A13"/>
  </w:style>
  <w:style w:type="paragraph" w:customStyle="1" w:styleId="3C32ECBCA54743B28706F9F381DDEC7C">
    <w:name w:val="3C32ECBCA54743B28706F9F381DDEC7C"/>
    <w:rsid w:val="000C4A13"/>
  </w:style>
  <w:style w:type="paragraph" w:customStyle="1" w:styleId="5D58D48F3BB349B0AC981B41E19BCF5E">
    <w:name w:val="5D58D48F3BB349B0AC981B41E19BCF5E"/>
    <w:rsid w:val="000C4A13"/>
  </w:style>
  <w:style w:type="paragraph" w:customStyle="1" w:styleId="40E8A65687B24C06918D22DF64737E1B">
    <w:name w:val="40E8A65687B24C06918D22DF64737E1B"/>
    <w:rsid w:val="000C4A13"/>
  </w:style>
  <w:style w:type="paragraph" w:customStyle="1" w:styleId="ED597D2919904FD6952C193AD9E63E49">
    <w:name w:val="ED597D2919904FD6952C193AD9E63E49"/>
    <w:rsid w:val="000C4A13"/>
  </w:style>
  <w:style w:type="paragraph" w:customStyle="1" w:styleId="DB8B8DA890394AE5993A7C17053ECBDE">
    <w:name w:val="DB8B8DA890394AE5993A7C17053ECBDE"/>
    <w:rsid w:val="000C4A13"/>
  </w:style>
  <w:style w:type="paragraph" w:customStyle="1" w:styleId="32E9493F479343F8B0D085C5B868E8F9">
    <w:name w:val="32E9493F479343F8B0D085C5B868E8F9"/>
    <w:rsid w:val="000C4A13"/>
  </w:style>
  <w:style w:type="paragraph" w:customStyle="1" w:styleId="596F743ACB3046A494446433F94BA06B">
    <w:name w:val="596F743ACB3046A494446433F94BA06B"/>
    <w:rsid w:val="000C4A13"/>
  </w:style>
  <w:style w:type="paragraph" w:customStyle="1" w:styleId="85C25FCE182645E4A232FD55ED5A4E0A">
    <w:name w:val="85C25FCE182645E4A232FD55ED5A4E0A"/>
    <w:rsid w:val="000C4A13"/>
  </w:style>
  <w:style w:type="paragraph" w:customStyle="1" w:styleId="917A17E6C5864557923E28D4A9130738">
    <w:name w:val="917A17E6C5864557923E28D4A9130738"/>
    <w:rsid w:val="000C4A13"/>
  </w:style>
  <w:style w:type="paragraph" w:customStyle="1" w:styleId="76834A91318645ADB7FEF4EC1041F500">
    <w:name w:val="76834A91318645ADB7FEF4EC1041F500"/>
    <w:rsid w:val="000C4A13"/>
  </w:style>
  <w:style w:type="paragraph" w:customStyle="1" w:styleId="DB41015B64EF41ED9A1ED172340DED4C">
    <w:name w:val="DB41015B64EF41ED9A1ED172340DED4C"/>
    <w:rsid w:val="000C4A13"/>
  </w:style>
  <w:style w:type="paragraph" w:customStyle="1" w:styleId="04B8EC19B83043DEBEA86E81BCF95DD0">
    <w:name w:val="04B8EC19B83043DEBEA86E81BCF95DD0"/>
    <w:rsid w:val="000C4A13"/>
  </w:style>
  <w:style w:type="paragraph" w:customStyle="1" w:styleId="32D92F4A79784AC9A5552CA4991BECA3">
    <w:name w:val="32D92F4A79784AC9A5552CA4991BECA3"/>
    <w:rsid w:val="000C4A13"/>
  </w:style>
  <w:style w:type="paragraph" w:customStyle="1" w:styleId="BD0F6F929C454B1C87049909D543DD5A">
    <w:name w:val="BD0F6F929C454B1C87049909D543DD5A"/>
    <w:rsid w:val="000C4A13"/>
  </w:style>
  <w:style w:type="paragraph" w:customStyle="1" w:styleId="0DDE71C0A254488D9F625C1A690206FE">
    <w:name w:val="0DDE71C0A254488D9F625C1A690206FE"/>
    <w:rsid w:val="000C4A13"/>
  </w:style>
  <w:style w:type="paragraph" w:customStyle="1" w:styleId="3846EE0244484EB2B39D0E494813B7CC">
    <w:name w:val="3846EE0244484EB2B39D0E494813B7CC"/>
    <w:rsid w:val="000C4A13"/>
  </w:style>
  <w:style w:type="paragraph" w:customStyle="1" w:styleId="616010D4CFBB4C9BA3CC59ADDA0A8595">
    <w:name w:val="616010D4CFBB4C9BA3CC59ADDA0A8595"/>
    <w:rsid w:val="000C4A13"/>
  </w:style>
  <w:style w:type="paragraph" w:customStyle="1" w:styleId="D5E16E1F76044D418D18C7811E53C9A0">
    <w:name w:val="D5E16E1F76044D418D18C7811E53C9A0"/>
    <w:rsid w:val="000C4A13"/>
  </w:style>
  <w:style w:type="paragraph" w:customStyle="1" w:styleId="AE9577768A604ABAAFA0D85AA47261FF">
    <w:name w:val="AE9577768A604ABAAFA0D85AA47261FF"/>
    <w:rsid w:val="000C4A13"/>
  </w:style>
  <w:style w:type="paragraph" w:customStyle="1" w:styleId="7B11C9C579B44C9D92F85F6FDD2C871B">
    <w:name w:val="7B11C9C579B44C9D92F85F6FDD2C871B"/>
    <w:rsid w:val="000C4A13"/>
  </w:style>
  <w:style w:type="paragraph" w:customStyle="1" w:styleId="93BE87A6C34345FEB6E35FF3F8D6C400">
    <w:name w:val="93BE87A6C34345FEB6E35FF3F8D6C400"/>
    <w:rsid w:val="000C4A13"/>
  </w:style>
  <w:style w:type="paragraph" w:customStyle="1" w:styleId="7154BEB293A448AF955C5CC8296ACEE8">
    <w:name w:val="7154BEB293A448AF955C5CC8296ACEE8"/>
    <w:rsid w:val="000C4A13"/>
  </w:style>
  <w:style w:type="paragraph" w:customStyle="1" w:styleId="684294F85EE64E7AACFCED76F5388E2E">
    <w:name w:val="684294F85EE64E7AACFCED76F5388E2E"/>
    <w:rsid w:val="000C4A13"/>
  </w:style>
  <w:style w:type="paragraph" w:customStyle="1" w:styleId="89FA7C350515436DBAE0319705625814">
    <w:name w:val="89FA7C350515436DBAE0319705625814"/>
    <w:rsid w:val="000C4A13"/>
  </w:style>
  <w:style w:type="paragraph" w:customStyle="1" w:styleId="F6C1313C4FCC49AC98C475A102E25AE9">
    <w:name w:val="F6C1313C4FCC49AC98C475A102E25AE9"/>
    <w:rsid w:val="000C4A13"/>
  </w:style>
  <w:style w:type="paragraph" w:customStyle="1" w:styleId="15B885377B7B4817AF670008148340C3">
    <w:name w:val="15B885377B7B4817AF670008148340C3"/>
    <w:rsid w:val="000C4A13"/>
  </w:style>
  <w:style w:type="paragraph" w:customStyle="1" w:styleId="73D5FCFABC6343DCB2D1E5E060A4EFE7">
    <w:name w:val="73D5FCFABC6343DCB2D1E5E060A4EFE7"/>
    <w:rsid w:val="000C4A13"/>
  </w:style>
  <w:style w:type="paragraph" w:customStyle="1" w:styleId="6E087CE36A9544E18839547BC3022515">
    <w:name w:val="6E087CE36A9544E18839547BC3022515"/>
    <w:rsid w:val="000C4A13"/>
  </w:style>
  <w:style w:type="paragraph" w:customStyle="1" w:styleId="64A9D2D780184D75ACF1820A477649D9">
    <w:name w:val="64A9D2D780184D75ACF1820A477649D9"/>
    <w:rsid w:val="000C4A13"/>
  </w:style>
  <w:style w:type="paragraph" w:customStyle="1" w:styleId="F163A6CCE8134A87A67A42C7FA40D3D1">
    <w:name w:val="F163A6CCE8134A87A67A42C7FA40D3D1"/>
    <w:rsid w:val="000C4A13"/>
  </w:style>
  <w:style w:type="paragraph" w:customStyle="1" w:styleId="6F96096938694D70B10A60E866998E7A">
    <w:name w:val="6F96096938694D70B10A60E866998E7A"/>
    <w:rsid w:val="000C4A13"/>
  </w:style>
  <w:style w:type="paragraph" w:customStyle="1" w:styleId="6507E2E8F43D434E8CD4B75A314AC510">
    <w:name w:val="6507E2E8F43D434E8CD4B75A314AC510"/>
    <w:rsid w:val="000C4A13"/>
  </w:style>
  <w:style w:type="paragraph" w:customStyle="1" w:styleId="8CB0C284729A4879B247CE358B7A69AF">
    <w:name w:val="8CB0C284729A4879B247CE358B7A69AF"/>
    <w:rsid w:val="000C4A13"/>
  </w:style>
  <w:style w:type="paragraph" w:customStyle="1" w:styleId="5A14ACA840354A10B7B238E272803AAA">
    <w:name w:val="5A14ACA840354A10B7B238E272803AAA"/>
    <w:rsid w:val="000C4A13"/>
  </w:style>
  <w:style w:type="paragraph" w:customStyle="1" w:styleId="B7CAF4B978114CE7832B00D59ADC6972">
    <w:name w:val="B7CAF4B978114CE7832B00D59ADC6972"/>
    <w:rsid w:val="000C4A13"/>
  </w:style>
  <w:style w:type="paragraph" w:customStyle="1" w:styleId="B5A1EC302F4740E08C87375B3371DB5D">
    <w:name w:val="B5A1EC302F4740E08C87375B3371DB5D"/>
    <w:rsid w:val="000C4A13"/>
  </w:style>
  <w:style w:type="paragraph" w:customStyle="1" w:styleId="499BEC8CFD194969982046856C56F0B3">
    <w:name w:val="499BEC8CFD194969982046856C56F0B3"/>
    <w:rsid w:val="000C4A13"/>
  </w:style>
  <w:style w:type="paragraph" w:customStyle="1" w:styleId="6584ACC8FB2A4D15ACE37D4BC0252B0B">
    <w:name w:val="6584ACC8FB2A4D15ACE37D4BC0252B0B"/>
    <w:rsid w:val="000C4A13"/>
  </w:style>
  <w:style w:type="paragraph" w:customStyle="1" w:styleId="210091EA529A4CA689CE592CE0BF8FB6">
    <w:name w:val="210091EA529A4CA689CE592CE0BF8FB6"/>
    <w:rsid w:val="000C4A13"/>
  </w:style>
  <w:style w:type="paragraph" w:customStyle="1" w:styleId="D94623EC2E44441692341449F69E1B86">
    <w:name w:val="D94623EC2E44441692341449F69E1B86"/>
    <w:rsid w:val="000C4A13"/>
  </w:style>
  <w:style w:type="paragraph" w:customStyle="1" w:styleId="85322A8F453F4CF0BCB87A899ED7DB1D">
    <w:name w:val="85322A8F453F4CF0BCB87A899ED7DB1D"/>
    <w:rsid w:val="000C4A13"/>
  </w:style>
  <w:style w:type="paragraph" w:customStyle="1" w:styleId="3466A7AD7A834E53B0CC3244A03D61C9">
    <w:name w:val="3466A7AD7A834E53B0CC3244A03D61C9"/>
    <w:rsid w:val="000C4A13"/>
  </w:style>
  <w:style w:type="paragraph" w:customStyle="1" w:styleId="FCB6FBD77C29442C8AB3CCB127F15448">
    <w:name w:val="FCB6FBD77C29442C8AB3CCB127F15448"/>
    <w:rsid w:val="000C4A13"/>
  </w:style>
  <w:style w:type="paragraph" w:customStyle="1" w:styleId="D942BD97AECA490086FD99EF0021589A">
    <w:name w:val="D942BD97AECA490086FD99EF0021589A"/>
    <w:rsid w:val="000C4A13"/>
  </w:style>
  <w:style w:type="paragraph" w:customStyle="1" w:styleId="3C6325A2A7C245CFAD754E9CBAA41B09">
    <w:name w:val="3C6325A2A7C245CFAD754E9CBAA41B09"/>
    <w:rsid w:val="000C4A13"/>
  </w:style>
  <w:style w:type="paragraph" w:customStyle="1" w:styleId="4BACC8E361C44A03BE0F43F2ACF2D652">
    <w:name w:val="4BACC8E361C44A03BE0F43F2ACF2D652"/>
    <w:rsid w:val="000C4A13"/>
  </w:style>
  <w:style w:type="paragraph" w:customStyle="1" w:styleId="0B81C38D36864E31BE9030D5D4256A4D">
    <w:name w:val="0B81C38D36864E31BE9030D5D4256A4D"/>
    <w:rsid w:val="000C4A13"/>
  </w:style>
  <w:style w:type="paragraph" w:customStyle="1" w:styleId="7BE6B3894D1649E4AEC7A99B1B9E748F">
    <w:name w:val="7BE6B3894D1649E4AEC7A99B1B9E748F"/>
    <w:rsid w:val="000C4A13"/>
  </w:style>
  <w:style w:type="paragraph" w:customStyle="1" w:styleId="7082E1771F20456E9D8F4DFA0E19ABFB">
    <w:name w:val="7082E1771F20456E9D8F4DFA0E19ABFB"/>
    <w:rsid w:val="000C4A13"/>
  </w:style>
  <w:style w:type="paragraph" w:customStyle="1" w:styleId="F8BE6647CA0647678077664919C37EDA">
    <w:name w:val="F8BE6647CA0647678077664919C37EDA"/>
    <w:rsid w:val="000C4A13"/>
  </w:style>
  <w:style w:type="paragraph" w:customStyle="1" w:styleId="EDF0F68060884476A52E1F3116BD6DC8">
    <w:name w:val="EDF0F68060884476A52E1F3116BD6DC8"/>
    <w:rsid w:val="000C4A13"/>
  </w:style>
  <w:style w:type="paragraph" w:customStyle="1" w:styleId="9CC5DCDEAF324A348240F35B85FCB1A2">
    <w:name w:val="9CC5DCDEAF324A348240F35B85FCB1A2"/>
    <w:rsid w:val="000C4A13"/>
  </w:style>
  <w:style w:type="paragraph" w:customStyle="1" w:styleId="70DDCE6630A5418694FAA35134B582BC">
    <w:name w:val="70DDCE6630A5418694FAA35134B582BC"/>
    <w:rsid w:val="000C4A13"/>
  </w:style>
  <w:style w:type="paragraph" w:customStyle="1" w:styleId="9D287A8A22404EC9906A6F53B2CD6AE4">
    <w:name w:val="9D287A8A22404EC9906A6F53B2CD6AE4"/>
    <w:rsid w:val="000C4A13"/>
  </w:style>
  <w:style w:type="paragraph" w:customStyle="1" w:styleId="8FE79724E14C4D5D947527056000CDE5">
    <w:name w:val="8FE79724E14C4D5D947527056000CDE5"/>
    <w:rsid w:val="000C4A13"/>
  </w:style>
  <w:style w:type="paragraph" w:customStyle="1" w:styleId="704FB7A12D8A466094A8AED7F9A096AD">
    <w:name w:val="704FB7A12D8A466094A8AED7F9A096AD"/>
    <w:rsid w:val="000C4A13"/>
  </w:style>
  <w:style w:type="paragraph" w:customStyle="1" w:styleId="F2F0EE8A7D034BA8AA0D0ED63DBFFB3E">
    <w:name w:val="F2F0EE8A7D034BA8AA0D0ED63DBFFB3E"/>
    <w:rsid w:val="000C4A13"/>
  </w:style>
  <w:style w:type="paragraph" w:customStyle="1" w:styleId="1945C166961B49E2B188377715CBD944">
    <w:name w:val="1945C166961B49E2B188377715CBD944"/>
    <w:rsid w:val="000C4A13"/>
  </w:style>
  <w:style w:type="paragraph" w:customStyle="1" w:styleId="06E584C61F0F4BDABADC15838479B372">
    <w:name w:val="06E584C61F0F4BDABADC15838479B372"/>
    <w:rsid w:val="000C4A13"/>
  </w:style>
  <w:style w:type="paragraph" w:customStyle="1" w:styleId="4F0587B5712045C8931D017493B85A2E">
    <w:name w:val="4F0587B5712045C8931D017493B85A2E"/>
    <w:rsid w:val="000C4A13"/>
  </w:style>
  <w:style w:type="paragraph" w:customStyle="1" w:styleId="33DA60395EE34211B352CD4FFB2E79E7">
    <w:name w:val="33DA60395EE34211B352CD4FFB2E79E7"/>
    <w:rsid w:val="000C4A13"/>
  </w:style>
  <w:style w:type="paragraph" w:customStyle="1" w:styleId="F45F2911A5CF482991E5B5CEC02CCDC8">
    <w:name w:val="F45F2911A5CF482991E5B5CEC02CCDC8"/>
    <w:rsid w:val="000C4A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ARM Instruction Set Architecture</Abstract>
  <CompanyAddress/>
  <CompanyPhone/>
  <CompanyFax/>
  <CompanyEmail/>
</CoverPageProperties>
</file>

<file path=customXml/item2.xml><?xml version="1.0" encoding="utf-8"?>
<b:Sources xmlns:b="http://schemas.openxmlformats.org/officeDocument/2006/bibliography" SelectedStyle="\HarvardAnglia2008OfficeOnline.xsl" StyleName="Harvard - Anglia" Version="2008">
  <b:Source>
    <b:Tag>Sen04</b:Tag>
    <b:SourceType>Report</b:SourceType>
    <b:Guid>{88414FA7-F57B-4CAE-B663-689675ADB304}</b:Guid>
    <b:Title>The ARM Architecture</b:Title>
    <b:Year>2004</b:Year>
    <b:Author>
      <b:Author>
        <b:NameList>
          <b:Person>
            <b:Last>Shee</b:Last>
            <b:First>Seng</b:First>
            <b:Middle>Lin</b:Middle>
          </b:Person>
        </b:NameList>
      </b:Author>
    </b:Author>
    <b:Publisher>UNSW</b:Publisher>
    <b:City>Sydney</b:City>
    <b:RefOrder>1</b:RefOrder>
  </b:Source>
  <b:Source>
    <b:Tag>Mar08</b:Tag>
    <b:SourceType>JournalArticle</b:SourceType>
    <b:Guid>{C868316B-7219-4BEC-9747-B1DEDABCCBB9}</b:Guid>
    <b:Title>The ARM Instruction Set Architecture</b:Title>
    <b:Year>2008</b:Year>
    <b:Author>
      <b:Author>
        <b:NameList>
          <b:Person>
            <b:Last>McDermott</b:Last>
            <b:First>Mark</b:First>
          </b:Person>
        </b:NameList>
      </b:Author>
    </b:Author>
    <b:JournalName>The University of Texas at Austin</b:JournalName>
    <b:Pages>2-2</b:Pages>
    <b:RefOrder>2</b:RefOrder>
  </b:Source>
  <b:Source>
    <b:Tag>Inf04</b:Tag>
    <b:SourceType>DocumentFromInternetSite</b:SourceType>
    <b:Guid>{80880B5C-B498-4D5F-A896-D7C34CB522E0}</b:Guid>
    <b:Title>ARM7TDMI Technical Reference Manual</b:Title>
    <b:Year>2004</b:Year>
    <b:Author>
      <b:Author>
        <b:Corporate>Infocentre, ARM</b:Corporate>
      </b:Author>
    </b:Author>
    <b:InternetSiteTitle>Infocentre ARM</b:InternetSiteTitle>
    <b:URL>http://infocenter.arm.com/help/index.jsp?topic=/com.arm.doc.ddi0210c/CACBCAAE.html</b:URL>
    <b:YearAccessed>2018</b:YearAccessed>
    <b:MonthAccessed>August</b:MonthAccessed>
    <b:DayAccessed>20</b:DayAccessed>
    <b:RefOrder>3</b:RefOrder>
  </b:Source>
  <b:Source>
    <b:Tag>Bon98</b:Tag>
    <b:SourceType>JournalArticle</b:SourceType>
    <b:Guid>{A4001CF0-ACF6-492E-AEA9-34EBB9E5D700}</b:Guid>
    <b:Author>
      <b:Author>
        <b:NameList>
          <b:Person>
            <b:Last>Bong-Ho</b:Last>
            <b:First>Kang</b:First>
          </b:Person>
        </b:NameList>
      </b:Author>
    </b:Author>
    <b:Title>Introduction to Thumb</b:Title>
    <b:JournalName>Characteristics of ARM Processor</b:JournalName>
    <b:Year>1998</b:Year>
    <b:Pages>2-10</b:Pages>
    <b:RefOrder>4</b:RefOrder>
  </b:Source>
  <b:Source>
    <b:Tag>ARM12</b:Tag>
    <b:SourceType>ConferenceProceedings</b:SourceType>
    <b:Guid>{F56E24DF-B135-49DA-94B5-63226943B99C}</b:Guid>
    <b:Title>Architecture</b:Title>
    <b:Year>2012</b:Year>
    <b:Author>
      <b:Author>
        <b:Corporate>ARM AAE</b:Corporate>
      </b:Author>
      <b:Artist>
        <b:NameList>
          <b:Person>
            <b:Last>Architecture</b:Last>
            <b:First>ARM</b:First>
            <b:Middle>AAE Techcon 2012 -</b:Middle>
          </b:Person>
        </b:NameList>
      </b:Artist>
    </b:Author>
    <b:City>Sydney</b:City>
    <b:Publisher>Techcon</b:Publisher>
    <b:RefOrder>5</b:RefOrder>
  </b:Source>
  <b:Source>
    <b:Tag>Mir14</b:Tag>
    <b:SourceType>JournalArticle</b:SourceType>
    <b:Guid>{9EC96445-4D26-4B1F-98DA-4FC9C7A77A6C}</b:Guid>
    <b:Title>ARM Arithmetic and Bitweise Instructions</b:Title>
    <b:JournalName>Computer Organization and Systems Programming</b:JournalName>
    <b:Year>2014</b:Year>
    <b:Pages>5-20</b:Pages>
    <b:Author>
      <b:Author>
        <b:NameList>
          <b:Person>
            <b:Last>Diba</b:Last>
            <b:First>Mirza</b:First>
          </b:Person>
        </b:NameList>
      </b:Author>
    </b:Author>
    <b:RefOrder>6</b:RefOrder>
  </b:Source>
  <b:Source>
    <b:Tag>Pro15</b:Tag>
    <b:SourceType>JournalArticle</b:SourceType>
    <b:Guid>{45861E03-DD87-4178-86D0-E53DF4878733}</b:Guid>
    <b:Title>Arm Instructions I</b:Title>
    <b:Year>2015</b:Year>
    <b:Author>
      <b:Author>
        <b:NameList>
          <b:Person>
            <b:Last>Suh</b:Last>
            <b:First>Prof.</b:First>
            <b:Middle>Taeweon</b:Middle>
          </b:Person>
        </b:NameList>
      </b:Author>
    </b:Author>
    <b:JournalName>Computer Science Engineering, Korea University</b:JournalName>
    <b:Pages>5</b:Pages>
    <b:RefOrder>7</b:RefOrder>
  </b:Source>
  <b:Source>
    <b:Tag>RIS95</b:Tag>
    <b:SourceType>JournalArticle</b:SourceType>
    <b:Guid>{7E283059-3BC6-47FC-944A-7A22F22EE599}</b:Guid>
    <b:Title>ARM 7TDMI Data Sheet</b:Title>
    <b:Year>1995</b:Year>
    <b:Pages>30-34</b:Pages>
    <b:Author>
      <b:Author>
        <b:Corporate>RISC Machines Ltd (ARM)</b:Corporate>
      </b:Author>
    </b:Autho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643076-60CF-4674-A504-C1CF340B0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942</TotalTime>
  <Pages>1</Pages>
  <Words>4401</Words>
  <Characters>25088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The ARM Instruction Set Architecture</vt:lpstr>
    </vt:vector>
  </TitlesOfParts>
  <Company/>
  <LinksUpToDate>false</LinksUpToDate>
  <CharactersWithSpaces>29431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ARM Instruction Set Architecture</dc:title>
  <dc:subject/>
  <dc:creator>Dean Vidafar</dc:creator>
  <cp:keywords/>
  <dc:description/>
  <cp:lastModifiedBy>Dean Vidafar</cp:lastModifiedBy>
  <cp:revision>24</cp:revision>
  <dcterms:created xsi:type="dcterms:W3CDTF">2018-08-14T09:23:00Z</dcterms:created>
  <dcterms:modified xsi:type="dcterms:W3CDTF">2018-09-02T11:32:00Z</dcterms:modified>
</cp:coreProperties>
</file>